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8344E" w:rsidRDefault="005C28F5">
      <w:pPr>
        <w:spacing w:line="440" w:lineRule="exact"/>
        <w:jc w:val="center"/>
        <w:rPr>
          <w:rFonts w:ascii="隶书" w:eastAsia="隶书" w:hAnsi="宋体" w:hint="eastAsia"/>
          <w:sz w:val="52"/>
        </w:rPr>
      </w:pPr>
      <w:r>
        <w:rPr>
          <w:rFonts w:ascii="隶书" w:eastAsia="隶书" w:hAnsi="宋体" w:hint="eastAsia"/>
          <w:sz w:val="52"/>
        </w:rPr>
        <w:t>第七</w:t>
      </w:r>
      <w:r w:rsidR="0048344E">
        <w:rPr>
          <w:rFonts w:ascii="隶书" w:eastAsia="隶书" w:hAnsi="宋体" w:hint="eastAsia"/>
          <w:sz w:val="52"/>
        </w:rPr>
        <w:t>届全国大学生“飞思卡尔”杯</w:t>
      </w:r>
    </w:p>
    <w:p w:rsidR="0048344E" w:rsidRDefault="0048344E">
      <w:pPr>
        <w:spacing w:line="440" w:lineRule="exact"/>
        <w:jc w:val="center"/>
        <w:rPr>
          <w:rFonts w:ascii="隶书" w:eastAsia="隶书" w:hAnsi="宋体" w:hint="eastAsia"/>
          <w:sz w:val="52"/>
        </w:rPr>
      </w:pPr>
      <w:r>
        <w:rPr>
          <w:rFonts w:ascii="隶书" w:eastAsia="隶书" w:hAnsi="宋体" w:hint="eastAsia"/>
          <w:sz w:val="52"/>
        </w:rPr>
        <w:t>智能汽车邀请赛</w:t>
      </w:r>
    </w:p>
    <w:p w:rsidR="0048344E" w:rsidRDefault="0048344E">
      <w:pPr>
        <w:rPr>
          <w:rFonts w:hint="eastAsia"/>
          <w:sz w:val="52"/>
        </w:rPr>
      </w:pPr>
    </w:p>
    <w:p w:rsidR="0048344E" w:rsidRDefault="0048344E">
      <w:pPr>
        <w:jc w:val="center"/>
        <w:rPr>
          <w:rFonts w:eastAsia="黑体" w:hint="eastAsia"/>
          <w:b/>
          <w:sz w:val="72"/>
        </w:rPr>
      </w:pPr>
      <w:r>
        <w:rPr>
          <w:rFonts w:eastAsia="黑体" w:hint="eastAsia"/>
          <w:b/>
          <w:sz w:val="72"/>
        </w:rPr>
        <w:t>技</w:t>
      </w:r>
      <w:r>
        <w:rPr>
          <w:rFonts w:eastAsia="黑体" w:hint="eastAsia"/>
          <w:b/>
          <w:sz w:val="72"/>
        </w:rPr>
        <w:t xml:space="preserve"> </w:t>
      </w:r>
      <w:r>
        <w:rPr>
          <w:rFonts w:eastAsia="黑体" w:hint="eastAsia"/>
          <w:b/>
          <w:sz w:val="72"/>
        </w:rPr>
        <w:t>术</w:t>
      </w:r>
      <w:r>
        <w:rPr>
          <w:rFonts w:eastAsia="黑体" w:hint="eastAsia"/>
          <w:b/>
          <w:sz w:val="72"/>
        </w:rPr>
        <w:t xml:space="preserve"> </w:t>
      </w:r>
      <w:r>
        <w:rPr>
          <w:rFonts w:eastAsia="黑体" w:hint="eastAsia"/>
          <w:b/>
          <w:sz w:val="72"/>
        </w:rPr>
        <w:t>报</w:t>
      </w:r>
      <w:r>
        <w:rPr>
          <w:rFonts w:eastAsia="黑体" w:hint="eastAsia"/>
          <w:b/>
          <w:sz w:val="72"/>
        </w:rPr>
        <w:t xml:space="preserve"> </w:t>
      </w:r>
      <w:r>
        <w:rPr>
          <w:rFonts w:eastAsia="黑体" w:hint="eastAsia"/>
          <w:b/>
          <w:sz w:val="72"/>
        </w:rPr>
        <w:t>告</w:t>
      </w:r>
    </w:p>
    <w:p w:rsidR="0048344E" w:rsidRDefault="0048344E">
      <w:pPr>
        <w:jc w:val="center"/>
        <w:rPr>
          <w:rFonts w:eastAsia="黑体" w:hint="eastAsia"/>
          <w:sz w:val="36"/>
        </w:rPr>
      </w:pPr>
    </w:p>
    <w:p w:rsidR="0048344E" w:rsidRDefault="002B349B" w:rsidP="00997A65">
      <w:pPr>
        <w:tabs>
          <w:tab w:val="left" w:pos="7530"/>
        </w:tabs>
        <w:spacing w:line="360" w:lineRule="auto"/>
        <w:ind w:rightChars="272" w:right="571"/>
        <w:jc w:val="center"/>
        <w:rPr>
          <w:rFonts w:eastAsia="仿宋_GB2312" w:hint="eastAsia"/>
          <w:sz w:val="32"/>
        </w:rPr>
      </w:pPr>
      <w:r>
        <w:rPr>
          <w:rFonts w:ascii="隶书" w:eastAsia="隶书" w:hAnsi="宋体" w:hint="eastAsia"/>
          <w:noProof/>
          <w:sz w:val="52"/>
        </w:rPr>
        <w:drawing>
          <wp:inline distT="0" distB="0" distL="0" distR="0">
            <wp:extent cx="2533650" cy="2238375"/>
            <wp:effectExtent l="19050" t="0" r="0" b="0"/>
            <wp:docPr id="5" name="图片 5" descr="Ec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ust"/>
                    <pic:cNvPicPr>
                      <a:picLocks noChangeAspect="1" noChangeArrowheads="1"/>
                    </pic:cNvPicPr>
                  </pic:nvPicPr>
                  <pic:blipFill>
                    <a:blip r:embed="rId7"/>
                    <a:srcRect/>
                    <a:stretch>
                      <a:fillRect/>
                    </a:stretch>
                  </pic:blipFill>
                  <pic:spPr bwMode="auto">
                    <a:xfrm>
                      <a:off x="0" y="0"/>
                      <a:ext cx="2533650" cy="2238375"/>
                    </a:xfrm>
                    <a:prstGeom prst="rect">
                      <a:avLst/>
                    </a:prstGeom>
                    <a:noFill/>
                    <a:ln w="9525">
                      <a:noFill/>
                      <a:miter lim="800000"/>
                      <a:headEnd/>
                      <a:tailEnd/>
                    </a:ln>
                  </pic:spPr>
                </pic:pic>
              </a:graphicData>
            </a:graphic>
          </wp:inline>
        </w:drawing>
      </w:r>
    </w:p>
    <w:p w:rsidR="0054347D" w:rsidRDefault="0054347D" w:rsidP="00997A65">
      <w:pPr>
        <w:tabs>
          <w:tab w:val="left" w:pos="7530"/>
        </w:tabs>
        <w:spacing w:line="360" w:lineRule="auto"/>
        <w:ind w:rightChars="272" w:right="571"/>
        <w:rPr>
          <w:rFonts w:eastAsia="仿宋_GB2312" w:hint="eastAsia"/>
          <w:sz w:val="32"/>
        </w:rPr>
      </w:pPr>
    </w:p>
    <w:p w:rsidR="0048344E" w:rsidRDefault="0048344E" w:rsidP="006B3BDC">
      <w:pPr>
        <w:tabs>
          <w:tab w:val="left" w:pos="7530"/>
        </w:tabs>
        <w:spacing w:line="360" w:lineRule="auto"/>
        <w:ind w:leftChars="857" w:left="1800" w:rightChars="272" w:right="571" w:firstLineChars="168" w:firstLine="538"/>
        <w:rPr>
          <w:rFonts w:eastAsia="仿宋_GB2312" w:hint="eastAsia"/>
          <w:sz w:val="32"/>
        </w:rPr>
      </w:pPr>
      <w:r>
        <w:rPr>
          <w:rFonts w:eastAsia="仿宋_GB2312" w:hint="eastAsia"/>
          <w:sz w:val="32"/>
        </w:rPr>
        <w:tab/>
      </w:r>
      <w:r>
        <w:rPr>
          <w:rFonts w:eastAsia="仿宋_GB2312" w:hint="eastAsia"/>
          <w:sz w:val="32"/>
        </w:rPr>
        <w:t>学</w:t>
      </w:r>
      <w:r>
        <w:rPr>
          <w:rFonts w:eastAsia="仿宋_GB2312" w:hint="eastAsia"/>
          <w:sz w:val="32"/>
        </w:rPr>
        <w:t xml:space="preserve">    </w:t>
      </w:r>
      <w:r>
        <w:rPr>
          <w:rFonts w:eastAsia="仿宋_GB2312" w:hint="eastAsia"/>
          <w:sz w:val="32"/>
        </w:rPr>
        <w:t>校：华东理工大学</w:t>
      </w:r>
    </w:p>
    <w:p w:rsidR="0048344E" w:rsidRDefault="006B3BDC" w:rsidP="006B3BDC">
      <w:pPr>
        <w:tabs>
          <w:tab w:val="left" w:pos="7740"/>
        </w:tabs>
        <w:spacing w:line="360" w:lineRule="auto"/>
        <w:ind w:leftChars="857" w:left="1800" w:rightChars="272" w:right="571"/>
        <w:rPr>
          <w:rFonts w:eastAsia="仿宋_GB2312" w:hint="eastAsia"/>
          <w:sz w:val="32"/>
        </w:rPr>
      </w:pPr>
      <w:r>
        <w:rPr>
          <w:rFonts w:eastAsia="仿宋_GB2312" w:hint="eastAsia"/>
          <w:sz w:val="32"/>
        </w:rPr>
        <w:t>队伍名称：</w:t>
      </w:r>
      <w:r w:rsidR="005C28F5">
        <w:rPr>
          <w:rFonts w:eastAsia="仿宋_GB2312" w:hint="eastAsia"/>
          <w:sz w:val="32"/>
        </w:rPr>
        <w:t>Suprise</w:t>
      </w:r>
    </w:p>
    <w:p w:rsidR="0048344E" w:rsidRDefault="0048344E" w:rsidP="006B3BDC">
      <w:pPr>
        <w:tabs>
          <w:tab w:val="left" w:pos="7740"/>
        </w:tabs>
        <w:spacing w:line="360" w:lineRule="auto"/>
        <w:ind w:leftChars="857" w:left="1800" w:rightChars="272" w:right="571"/>
        <w:rPr>
          <w:rFonts w:eastAsia="仿宋_GB2312" w:hint="eastAsia"/>
          <w:sz w:val="32"/>
        </w:rPr>
      </w:pPr>
      <w:r>
        <w:rPr>
          <w:rFonts w:eastAsia="仿宋_GB2312" w:hint="eastAsia"/>
          <w:sz w:val="32"/>
        </w:rPr>
        <w:t>参赛队员：</w:t>
      </w:r>
      <w:r w:rsidR="005C28F5">
        <w:rPr>
          <w:rFonts w:eastAsia="仿宋_GB2312" w:hint="eastAsia"/>
          <w:sz w:val="32"/>
        </w:rPr>
        <w:t>张泽瀚</w:t>
      </w:r>
      <w:r w:rsidR="005C28F5">
        <w:rPr>
          <w:rFonts w:eastAsia="仿宋_GB2312" w:hint="eastAsia"/>
          <w:sz w:val="32"/>
        </w:rPr>
        <w:t xml:space="preserve"> </w:t>
      </w:r>
      <w:r w:rsidR="005C28F5">
        <w:rPr>
          <w:rFonts w:eastAsia="仿宋_GB2312" w:hint="eastAsia"/>
          <w:sz w:val="32"/>
        </w:rPr>
        <w:t>徐林</w:t>
      </w:r>
      <w:r w:rsidR="005C28F5">
        <w:rPr>
          <w:rFonts w:eastAsia="仿宋_GB2312" w:hint="eastAsia"/>
          <w:sz w:val="32"/>
        </w:rPr>
        <w:t xml:space="preserve"> </w:t>
      </w:r>
      <w:r w:rsidR="005C28F5">
        <w:rPr>
          <w:rFonts w:eastAsia="仿宋_GB2312" w:hint="eastAsia"/>
          <w:sz w:val="32"/>
        </w:rPr>
        <w:t>赵钟</w:t>
      </w:r>
    </w:p>
    <w:p w:rsidR="0048344E" w:rsidRDefault="0048344E" w:rsidP="006B3BDC">
      <w:pPr>
        <w:tabs>
          <w:tab w:val="left" w:pos="7740"/>
        </w:tabs>
        <w:spacing w:line="360" w:lineRule="auto"/>
        <w:ind w:leftChars="857" w:left="1800" w:rightChars="272" w:right="571"/>
        <w:rPr>
          <w:rFonts w:eastAsia="仿宋_GB2312" w:hint="eastAsia"/>
          <w:sz w:val="32"/>
        </w:rPr>
      </w:pPr>
    </w:p>
    <w:p w:rsidR="0048344E" w:rsidRDefault="0048344E" w:rsidP="006B3BDC">
      <w:pPr>
        <w:tabs>
          <w:tab w:val="left" w:pos="7740"/>
        </w:tabs>
        <w:spacing w:line="360" w:lineRule="auto"/>
        <w:ind w:leftChars="857" w:left="1800" w:rightChars="272" w:right="571"/>
        <w:rPr>
          <w:rFonts w:eastAsia="仿宋_GB2312" w:hint="eastAsia"/>
          <w:sz w:val="32"/>
        </w:rPr>
      </w:pPr>
    </w:p>
    <w:p w:rsidR="0048344E" w:rsidRDefault="0048344E" w:rsidP="006B3BDC">
      <w:pPr>
        <w:tabs>
          <w:tab w:val="left" w:pos="7740"/>
        </w:tabs>
        <w:spacing w:line="360" w:lineRule="auto"/>
        <w:ind w:leftChars="857" w:left="1800" w:rightChars="272" w:right="571"/>
        <w:rPr>
          <w:rFonts w:eastAsia="仿宋_GB2312" w:hint="eastAsia"/>
        </w:rPr>
      </w:pPr>
      <w:r>
        <w:rPr>
          <w:rFonts w:eastAsia="仿宋_GB2312" w:hint="eastAsia"/>
          <w:sz w:val="32"/>
        </w:rPr>
        <w:t>带队教师：</w:t>
      </w:r>
      <w:r w:rsidR="00955175">
        <w:rPr>
          <w:rFonts w:eastAsia="仿宋_GB2312" w:hint="eastAsia"/>
          <w:sz w:val="32"/>
        </w:rPr>
        <w:t>凌志浩</w:t>
      </w:r>
      <w:r w:rsidR="00955175">
        <w:rPr>
          <w:rFonts w:eastAsia="仿宋_GB2312" w:hint="eastAsia"/>
          <w:sz w:val="32"/>
        </w:rPr>
        <w:t xml:space="preserve">  </w:t>
      </w:r>
      <w:r>
        <w:rPr>
          <w:rFonts w:eastAsia="仿宋_GB2312" w:hint="eastAsia"/>
          <w:sz w:val="32"/>
        </w:rPr>
        <w:t>杜红彬</w:t>
      </w:r>
      <w:r>
        <w:rPr>
          <w:rFonts w:eastAsia="仿宋_GB2312" w:hint="eastAsia"/>
          <w:sz w:val="32"/>
        </w:rPr>
        <w:t xml:space="preserve">      </w:t>
      </w:r>
    </w:p>
    <w:p w:rsidR="0048344E" w:rsidRDefault="0048344E">
      <w:pPr>
        <w:jc w:val="center"/>
        <w:rPr>
          <w:rFonts w:hint="eastAsia"/>
          <w:sz w:val="24"/>
        </w:rPr>
      </w:pPr>
    </w:p>
    <w:p w:rsidR="0048344E" w:rsidRDefault="0048344E">
      <w:pPr>
        <w:jc w:val="center"/>
        <w:rPr>
          <w:rFonts w:hint="eastAsia"/>
          <w:sz w:val="24"/>
        </w:rPr>
      </w:pPr>
    </w:p>
    <w:p w:rsidR="0048344E" w:rsidRDefault="0048344E">
      <w:pPr>
        <w:spacing w:line="440" w:lineRule="exact"/>
        <w:rPr>
          <w:rFonts w:ascii="宋体" w:hAnsi="宋体" w:hint="eastAsia"/>
          <w:sz w:val="24"/>
        </w:rPr>
      </w:pPr>
    </w:p>
    <w:p w:rsidR="0048344E" w:rsidRDefault="006A7CB3">
      <w:pPr>
        <w:spacing w:beforeLines="50" w:after="240" w:line="360" w:lineRule="exact"/>
        <w:jc w:val="center"/>
        <w:rPr>
          <w:rFonts w:ascii="黑体" w:eastAsia="黑体" w:hint="eastAsia"/>
          <w:sz w:val="44"/>
        </w:rPr>
      </w:pPr>
      <w:r>
        <w:rPr>
          <w:rFonts w:ascii="黑体" w:eastAsia="黑体"/>
          <w:sz w:val="44"/>
        </w:rPr>
        <w:br w:type="page"/>
      </w:r>
      <w:r w:rsidR="0048344E">
        <w:rPr>
          <w:rFonts w:ascii="黑体" w:eastAsia="黑体" w:hint="eastAsia"/>
          <w:sz w:val="44"/>
        </w:rPr>
        <w:lastRenderedPageBreak/>
        <w:t>论文使用授权的说明</w:t>
      </w:r>
    </w:p>
    <w:p w:rsidR="0048344E" w:rsidRDefault="0048344E">
      <w:pPr>
        <w:spacing w:before="120" w:line="360" w:lineRule="exact"/>
        <w:rPr>
          <w:rFonts w:hint="eastAsia"/>
          <w:sz w:val="26"/>
        </w:rPr>
      </w:pPr>
    </w:p>
    <w:p w:rsidR="0048344E" w:rsidRDefault="0048344E">
      <w:pPr>
        <w:spacing w:before="120" w:line="360" w:lineRule="exact"/>
        <w:rPr>
          <w:rFonts w:hint="eastAsia"/>
          <w:color w:val="000000"/>
          <w:sz w:val="18"/>
        </w:rPr>
      </w:pPr>
      <w:r>
        <w:rPr>
          <w:rFonts w:hint="eastAsia"/>
          <w:sz w:val="26"/>
        </w:rPr>
        <w:tab/>
        <w:t xml:space="preserve"> </w:t>
      </w:r>
      <w:r w:rsidR="005C28F5">
        <w:rPr>
          <w:rFonts w:hint="eastAsia"/>
          <w:sz w:val="24"/>
        </w:rPr>
        <w:t>本人完全了解第七</w:t>
      </w:r>
      <w:r>
        <w:rPr>
          <w:rFonts w:hint="eastAsia"/>
          <w:sz w:val="24"/>
        </w:rPr>
        <w:t>届全国大学生“飞思卡尔”杯智能汽车邀请赛关保留、使用技术报告和研究论文的规定，即：参赛作品著作权归参赛者本人，比赛组委会和飞思卡尔半导体公司可以在相关主页上收录并公开参赛作品的设计方案、技术报告以及参赛模型车的视频、图像资料，并将相关内容编纂收录在组委会出版论文集中。</w:t>
      </w:r>
    </w:p>
    <w:p w:rsidR="0048344E" w:rsidRDefault="0048344E">
      <w:pPr>
        <w:spacing w:before="120" w:line="360" w:lineRule="exact"/>
        <w:rPr>
          <w:rFonts w:hint="eastAsia"/>
          <w:sz w:val="26"/>
        </w:rPr>
      </w:pPr>
    </w:p>
    <w:p w:rsidR="0048344E" w:rsidRDefault="0048344E">
      <w:pPr>
        <w:spacing w:before="120" w:line="360" w:lineRule="exact"/>
        <w:ind w:firstLineChars="2000" w:firstLine="5200"/>
        <w:rPr>
          <w:rFonts w:hint="eastAsia"/>
          <w:sz w:val="26"/>
          <w:u w:val="single"/>
        </w:rPr>
      </w:pPr>
      <w:r>
        <w:rPr>
          <w:rFonts w:hint="eastAsia"/>
          <w:sz w:val="26"/>
        </w:rPr>
        <w:t>参赛队员签名：</w:t>
      </w:r>
      <w:r>
        <w:rPr>
          <w:rFonts w:hint="eastAsia"/>
          <w:sz w:val="26"/>
          <w:u w:val="single"/>
        </w:rPr>
        <w:tab/>
      </w:r>
      <w:r>
        <w:rPr>
          <w:rFonts w:hint="eastAsia"/>
          <w:sz w:val="26"/>
          <w:u w:val="single"/>
        </w:rPr>
        <w:tab/>
      </w:r>
      <w:r>
        <w:rPr>
          <w:rFonts w:hint="eastAsia"/>
          <w:sz w:val="26"/>
          <w:u w:val="single"/>
        </w:rPr>
        <w:tab/>
        <w:t xml:space="preserve">     </w:t>
      </w:r>
    </w:p>
    <w:p w:rsidR="0048344E" w:rsidRDefault="0048344E">
      <w:pPr>
        <w:spacing w:before="120" w:line="360" w:lineRule="exact"/>
        <w:ind w:firstLineChars="2000" w:firstLine="5200"/>
        <w:rPr>
          <w:rFonts w:hint="eastAsia"/>
          <w:sz w:val="26"/>
          <w:u w:val="single"/>
        </w:rPr>
      </w:pPr>
      <w:r>
        <w:rPr>
          <w:rFonts w:hint="eastAsia"/>
          <w:sz w:val="26"/>
        </w:rPr>
        <w:t>带队教师签名：</w:t>
      </w:r>
      <w:r>
        <w:rPr>
          <w:rFonts w:hint="eastAsia"/>
          <w:sz w:val="26"/>
          <w:u w:val="single"/>
        </w:rPr>
        <w:tab/>
      </w:r>
      <w:r>
        <w:rPr>
          <w:rFonts w:hint="eastAsia"/>
          <w:sz w:val="26"/>
          <w:u w:val="single"/>
        </w:rPr>
        <w:tab/>
      </w:r>
      <w:r>
        <w:rPr>
          <w:rFonts w:hint="eastAsia"/>
          <w:sz w:val="26"/>
          <w:u w:val="single"/>
        </w:rPr>
        <w:tab/>
        <w:t xml:space="preserve">     </w:t>
      </w:r>
    </w:p>
    <w:p w:rsidR="0048344E" w:rsidRDefault="0048344E">
      <w:pPr>
        <w:spacing w:before="120" w:line="360" w:lineRule="exact"/>
        <w:ind w:firstLineChars="2000" w:firstLine="5200"/>
        <w:rPr>
          <w:rFonts w:hint="eastAsia"/>
          <w:sz w:val="26"/>
          <w:u w:val="single"/>
        </w:rPr>
      </w:pPr>
      <w:r>
        <w:rPr>
          <w:rFonts w:hint="eastAsia"/>
          <w:sz w:val="26"/>
        </w:rPr>
        <w:t>日</w:t>
      </w:r>
      <w:r>
        <w:rPr>
          <w:rFonts w:hint="eastAsia"/>
          <w:sz w:val="26"/>
        </w:rPr>
        <w:t xml:space="preserve">        </w:t>
      </w:r>
      <w:r>
        <w:rPr>
          <w:rFonts w:hint="eastAsia"/>
          <w:sz w:val="26"/>
        </w:rPr>
        <w:t>期：</w:t>
      </w:r>
      <w:r>
        <w:rPr>
          <w:rFonts w:hint="eastAsia"/>
          <w:sz w:val="26"/>
          <w:u w:val="single"/>
        </w:rPr>
        <w:tab/>
        <w:t xml:space="preserve">    </w:t>
      </w:r>
      <w:r>
        <w:rPr>
          <w:rFonts w:hint="eastAsia"/>
          <w:sz w:val="26"/>
          <w:u w:val="single"/>
        </w:rPr>
        <w:tab/>
        <w:t xml:space="preserve">     </w:t>
      </w:r>
    </w:p>
    <w:p w:rsidR="0048344E" w:rsidRDefault="0048344E">
      <w:pPr>
        <w:spacing w:before="120" w:line="360" w:lineRule="exact"/>
        <w:rPr>
          <w:rFonts w:hint="eastAsia"/>
          <w:sz w:val="26"/>
          <w:u w:val="single"/>
        </w:rPr>
      </w:pPr>
    </w:p>
    <w:p w:rsidR="0048344E" w:rsidRDefault="0048344E">
      <w:pPr>
        <w:spacing w:before="120" w:line="360" w:lineRule="exact"/>
        <w:rPr>
          <w:rFonts w:hint="eastAsia"/>
          <w:sz w:val="26"/>
          <w:u w:val="single"/>
        </w:rPr>
      </w:pPr>
    </w:p>
    <w:p w:rsidR="0048344E" w:rsidRDefault="0048344E">
      <w:pPr>
        <w:rPr>
          <w:rFonts w:hint="eastAsia"/>
        </w:rPr>
      </w:pPr>
    </w:p>
    <w:p w:rsidR="0048344E" w:rsidRDefault="006A7CB3">
      <w:pPr>
        <w:pStyle w:val="1"/>
        <w:spacing w:before="120" w:after="400" w:line="400" w:lineRule="exact"/>
        <w:jc w:val="center"/>
        <w:rPr>
          <w:rFonts w:ascii="黑体" w:eastAsia="黑体" w:hAnsi="黑体" w:hint="eastAsia"/>
          <w:b w:val="0"/>
          <w:sz w:val="30"/>
        </w:rPr>
      </w:pPr>
      <w:bookmarkStart w:id="0" w:name="_Toc237350219"/>
      <w:bookmarkStart w:id="1" w:name="_Toc237499181"/>
      <w:r>
        <w:rPr>
          <w:rFonts w:ascii="黑体" w:eastAsia="黑体" w:hAnsi="黑体"/>
          <w:b w:val="0"/>
          <w:sz w:val="30"/>
        </w:rPr>
        <w:br w:type="page"/>
      </w:r>
      <w:r w:rsidR="0048344E">
        <w:rPr>
          <w:rFonts w:ascii="黑体" w:eastAsia="黑体" w:hAnsi="黑体" w:hint="eastAsia"/>
          <w:b w:val="0"/>
          <w:sz w:val="30"/>
        </w:rPr>
        <w:lastRenderedPageBreak/>
        <w:t>摘 要</w:t>
      </w:r>
      <w:bookmarkEnd w:id="0"/>
      <w:bookmarkEnd w:id="1"/>
    </w:p>
    <w:p w:rsidR="0048344E" w:rsidRDefault="0048344E">
      <w:pPr>
        <w:pStyle w:val="a6"/>
        <w:ind w:firstLine="480"/>
        <w:rPr>
          <w:rFonts w:ascii="宋体" w:hAnsi="宋体" w:hint="eastAsia"/>
        </w:rPr>
      </w:pPr>
      <w:r>
        <w:rPr>
          <w:rFonts w:ascii="宋体" w:hAnsi="宋体" w:hint="eastAsia"/>
        </w:rPr>
        <w:t>本智能车以飞思卡尔公司的16位单片机MC9S12XS128B为核心控制器，</w:t>
      </w:r>
      <w:r>
        <w:rPr>
          <w:rFonts w:ascii="宋体" w:hAnsi="宋体"/>
        </w:rPr>
        <w:t>利用CMOS视频传感器采集路况信息</w:t>
      </w:r>
      <w:r>
        <w:rPr>
          <w:rFonts w:ascii="宋体" w:hAnsi="宋体" w:hint="eastAsia"/>
        </w:rPr>
        <w:t>，</w:t>
      </w:r>
      <w:r>
        <w:rPr>
          <w:rFonts w:ascii="宋体" w:hAnsi="宋体"/>
        </w:rPr>
        <w:t>配合传感器、电机、舵机、电池</w:t>
      </w:r>
      <w:r>
        <w:rPr>
          <w:rFonts w:ascii="宋体" w:hAnsi="宋体" w:hint="eastAsia"/>
        </w:rPr>
        <w:t>等组成的驱动</w:t>
      </w:r>
      <w:r>
        <w:rPr>
          <w:rFonts w:ascii="宋体" w:hAnsi="宋体"/>
        </w:rPr>
        <w:t>电路</w:t>
      </w:r>
      <w:r>
        <w:rPr>
          <w:rFonts w:ascii="宋体" w:hAnsi="宋体" w:hint="eastAsia"/>
        </w:rPr>
        <w:t>进行信息处理，以达到路径识别的目的</w:t>
      </w:r>
      <w:r>
        <w:rPr>
          <w:rFonts w:ascii="宋体" w:hAnsi="宋体"/>
        </w:rPr>
        <w:t>，控制模型车高速稳定地在跑道上行驶。</w:t>
      </w:r>
    </w:p>
    <w:p w:rsidR="0048344E" w:rsidRDefault="0048344E">
      <w:pPr>
        <w:pStyle w:val="a6"/>
        <w:ind w:firstLine="480"/>
        <w:rPr>
          <w:rFonts w:ascii="宋体" w:hAnsi="宋体" w:hint="eastAsia"/>
        </w:rPr>
      </w:pPr>
      <w:r>
        <w:rPr>
          <w:rFonts w:hint="eastAsia"/>
        </w:rPr>
        <w:t>硬件电路部分主要</w:t>
      </w:r>
      <w:r>
        <w:rPr>
          <w:rFonts w:ascii="宋体" w:hAnsi="宋体" w:hint="eastAsia"/>
        </w:rPr>
        <w:t>采用</w:t>
      </w:r>
      <w:r w:rsidR="006B3BDC">
        <w:rPr>
          <w:rFonts w:hint="eastAsia"/>
        </w:rPr>
        <w:t>BTS</w:t>
      </w:r>
      <w:r>
        <w:rPr>
          <w:rFonts w:ascii="宋体" w:hAnsi="宋体" w:hint="eastAsia"/>
        </w:rPr>
        <w:t>构成的H桥电路驱动直流电动机和舵机。所选电压稳压芯片</w:t>
      </w:r>
      <w:r w:rsidR="006B3BDC">
        <w:rPr>
          <w:rFonts w:hint="eastAsia"/>
        </w:rPr>
        <w:t>29302</w:t>
      </w:r>
      <w:r>
        <w:rPr>
          <w:rFonts w:ascii="宋体" w:hAnsi="宋体" w:hint="eastAsia"/>
        </w:rPr>
        <w:t>和</w:t>
      </w:r>
      <w:r>
        <w:rPr>
          <w:rFonts w:hint="eastAsia"/>
        </w:rPr>
        <w:t>LM2940</w:t>
      </w:r>
      <w:r>
        <w:rPr>
          <w:rFonts w:ascii="宋体" w:hAnsi="宋体" w:hint="eastAsia"/>
        </w:rPr>
        <w:t>，可使在</w:t>
      </w:r>
      <w:r>
        <w:t>7.2</w:t>
      </w:r>
      <w:r>
        <w:rPr>
          <w:rFonts w:hint="eastAsia"/>
        </w:rPr>
        <w:t>-8.3</w:t>
      </w:r>
      <w:r>
        <w:rPr>
          <w:rFonts w:ascii="宋体" w:hAnsi="宋体" w:hint="eastAsia"/>
        </w:rPr>
        <w:t>伏电池供电的条件下为系统的各功能模块提供稳定、可靠的工作电源，为智能车的稳定工作提供了有力的保证。测速部分采用正交编码器和分频电路</w:t>
      </w:r>
      <w:r>
        <w:rPr>
          <w:rFonts w:hint="eastAsia"/>
        </w:rPr>
        <w:t>完成对速度的测量和反馈。</w:t>
      </w:r>
    </w:p>
    <w:p w:rsidR="0048344E" w:rsidRDefault="0048344E">
      <w:pPr>
        <w:snapToGrid w:val="0"/>
        <w:spacing w:line="360" w:lineRule="auto"/>
        <w:ind w:firstLineChars="200" w:firstLine="480"/>
        <w:jc w:val="left"/>
        <w:rPr>
          <w:rFonts w:hint="eastAsia"/>
          <w:sz w:val="24"/>
        </w:rPr>
      </w:pPr>
      <w:r>
        <w:rPr>
          <w:rFonts w:hint="eastAsia"/>
          <w:sz w:val="24"/>
        </w:rPr>
        <w:t>软件系统部分</w:t>
      </w:r>
      <w:r>
        <w:rPr>
          <w:sz w:val="24"/>
        </w:rPr>
        <w:t>主要</w:t>
      </w:r>
      <w:r>
        <w:rPr>
          <w:rFonts w:hint="eastAsia"/>
          <w:sz w:val="24"/>
        </w:rPr>
        <w:t>包括</w:t>
      </w:r>
      <w:r>
        <w:rPr>
          <w:sz w:val="24"/>
        </w:rPr>
        <w:t>以下</w:t>
      </w:r>
      <w:r>
        <w:rPr>
          <w:rFonts w:hint="eastAsia"/>
          <w:sz w:val="24"/>
        </w:rPr>
        <w:t>与路径识别系统相关</w:t>
      </w:r>
      <w:r>
        <w:rPr>
          <w:sz w:val="24"/>
        </w:rPr>
        <w:t>模块的算法：</w:t>
      </w:r>
      <w:r>
        <w:rPr>
          <w:rFonts w:hint="eastAsia"/>
          <w:sz w:val="24"/>
        </w:rPr>
        <w:t>(</w:t>
      </w:r>
      <w:r>
        <w:rPr>
          <w:sz w:val="24"/>
        </w:rPr>
        <w:t>1</w:t>
      </w:r>
      <w:r>
        <w:rPr>
          <w:rFonts w:hint="eastAsia"/>
          <w:sz w:val="24"/>
        </w:rPr>
        <w:t>)</w:t>
      </w:r>
      <w:r>
        <w:rPr>
          <w:sz w:val="24"/>
        </w:rPr>
        <w:t>CMOS</w:t>
      </w:r>
      <w:r>
        <w:rPr>
          <w:sz w:val="24"/>
        </w:rPr>
        <w:t>视频传感器采集数据的处理模块算法</w:t>
      </w:r>
      <w:r>
        <w:rPr>
          <w:rFonts w:hint="eastAsia"/>
          <w:sz w:val="24"/>
        </w:rPr>
        <w:t>；</w:t>
      </w:r>
      <w:r>
        <w:rPr>
          <w:rFonts w:hint="eastAsia"/>
          <w:sz w:val="24"/>
        </w:rPr>
        <w:t>(</w:t>
      </w:r>
      <w:r>
        <w:rPr>
          <w:sz w:val="24"/>
        </w:rPr>
        <w:t>2</w:t>
      </w:r>
      <w:r>
        <w:rPr>
          <w:rFonts w:hint="eastAsia"/>
          <w:sz w:val="24"/>
        </w:rPr>
        <w:t>)</w:t>
      </w:r>
      <w:r>
        <w:rPr>
          <w:sz w:val="24"/>
        </w:rPr>
        <w:t>速度反馈以及用</w:t>
      </w:r>
      <w:r>
        <w:rPr>
          <w:sz w:val="24"/>
        </w:rPr>
        <w:t>PID</w:t>
      </w:r>
      <w:r>
        <w:rPr>
          <w:sz w:val="24"/>
        </w:rPr>
        <w:t>算法实现对即时速度的调节模块</w:t>
      </w:r>
      <w:r>
        <w:rPr>
          <w:rFonts w:hint="eastAsia"/>
          <w:sz w:val="24"/>
        </w:rPr>
        <w:t>；</w:t>
      </w:r>
      <w:r>
        <w:rPr>
          <w:rFonts w:hint="eastAsia"/>
          <w:sz w:val="24"/>
        </w:rPr>
        <w:t>(</w:t>
      </w:r>
      <w:r>
        <w:rPr>
          <w:sz w:val="24"/>
        </w:rPr>
        <w:t>3</w:t>
      </w:r>
      <w:r>
        <w:rPr>
          <w:rFonts w:hint="eastAsia"/>
          <w:sz w:val="24"/>
        </w:rPr>
        <w:t>)</w:t>
      </w:r>
      <w:r>
        <w:rPr>
          <w:sz w:val="24"/>
        </w:rPr>
        <w:t>舵机调节模块算法</w:t>
      </w:r>
      <w:r>
        <w:rPr>
          <w:rFonts w:hint="eastAsia"/>
          <w:sz w:val="24"/>
        </w:rPr>
        <w:t>；</w:t>
      </w:r>
      <w:r>
        <w:rPr>
          <w:rFonts w:hint="eastAsia"/>
          <w:sz w:val="24"/>
        </w:rPr>
        <w:t>(</w:t>
      </w:r>
      <w:r>
        <w:rPr>
          <w:sz w:val="24"/>
        </w:rPr>
        <w:t>4</w:t>
      </w:r>
      <w:r>
        <w:rPr>
          <w:rFonts w:hint="eastAsia"/>
          <w:sz w:val="24"/>
        </w:rPr>
        <w:t>)</w:t>
      </w:r>
      <w:r>
        <w:rPr>
          <w:sz w:val="24"/>
        </w:rPr>
        <w:t>基于上述三个模块的路径识别算法</w:t>
      </w:r>
      <w:r>
        <w:rPr>
          <w:rFonts w:hint="eastAsia"/>
          <w:sz w:val="24"/>
        </w:rPr>
        <w:t>和起始线识别算法；</w:t>
      </w:r>
      <w:r>
        <w:rPr>
          <w:rFonts w:hint="eastAsia"/>
          <w:sz w:val="24"/>
        </w:rPr>
        <w:t>(</w:t>
      </w:r>
      <w:r>
        <w:rPr>
          <w:sz w:val="24"/>
        </w:rPr>
        <w:t>5</w:t>
      </w:r>
      <w:r>
        <w:rPr>
          <w:rFonts w:hint="eastAsia"/>
          <w:sz w:val="24"/>
        </w:rPr>
        <w:t>)</w:t>
      </w:r>
      <w:r>
        <w:rPr>
          <w:sz w:val="24"/>
        </w:rPr>
        <w:t>相应的调试函数。</w:t>
      </w:r>
    </w:p>
    <w:p w:rsidR="0048344E" w:rsidRDefault="0048344E">
      <w:pPr>
        <w:snapToGrid w:val="0"/>
        <w:spacing w:line="360" w:lineRule="auto"/>
        <w:ind w:firstLineChars="200" w:firstLine="480"/>
        <w:jc w:val="left"/>
        <w:rPr>
          <w:sz w:val="24"/>
        </w:rPr>
      </w:pPr>
      <w:r>
        <w:rPr>
          <w:rFonts w:hAnsi="宋体"/>
          <w:sz w:val="24"/>
        </w:rPr>
        <w:t>本系统</w:t>
      </w:r>
      <w:r>
        <w:rPr>
          <w:sz w:val="24"/>
        </w:rPr>
        <w:t>利用开发工具</w:t>
      </w:r>
      <w:r>
        <w:rPr>
          <w:sz w:val="24"/>
        </w:rPr>
        <w:t>CodeWarrior</w:t>
      </w:r>
      <w:r>
        <w:rPr>
          <w:sz w:val="24"/>
        </w:rPr>
        <w:t>进行编程开发，用</w:t>
      </w:r>
      <w:r>
        <w:rPr>
          <w:sz w:val="24"/>
        </w:rPr>
        <w:t>BDM</w:t>
      </w:r>
      <w:r>
        <w:rPr>
          <w:sz w:val="24"/>
        </w:rPr>
        <w:t>进行程序下载，利用串口传输的数据进行在线调试。这些工具的使用，使得软件的设计编程和调试工作得到了保证。</w:t>
      </w:r>
    </w:p>
    <w:p w:rsidR="0048344E" w:rsidRDefault="0048344E">
      <w:pPr>
        <w:snapToGrid w:val="0"/>
        <w:spacing w:line="360" w:lineRule="auto"/>
        <w:ind w:firstLineChars="200" w:firstLine="480"/>
        <w:jc w:val="left"/>
      </w:pPr>
      <w:r>
        <w:rPr>
          <w:sz w:val="24"/>
        </w:rPr>
        <w:t>通过一系列的调试，本系统基本实现了路径识别的功能，在实际的测试中，小车也比较好的完成循线行驶的任务。</w:t>
      </w:r>
    </w:p>
    <w:p w:rsidR="0048344E" w:rsidRDefault="0048344E">
      <w:pPr>
        <w:snapToGrid w:val="0"/>
        <w:spacing w:line="360" w:lineRule="auto"/>
        <w:ind w:firstLineChars="200" w:firstLine="480"/>
        <w:jc w:val="left"/>
        <w:rPr>
          <w:rFonts w:hint="eastAsia"/>
          <w:sz w:val="24"/>
        </w:rPr>
      </w:pPr>
    </w:p>
    <w:p w:rsidR="0048344E" w:rsidRDefault="0048344E">
      <w:pPr>
        <w:snapToGrid w:val="0"/>
        <w:spacing w:line="360" w:lineRule="auto"/>
        <w:ind w:firstLineChars="200" w:firstLine="480"/>
        <w:jc w:val="left"/>
        <w:rPr>
          <w:rFonts w:hint="eastAsia"/>
          <w:sz w:val="24"/>
        </w:rPr>
      </w:pPr>
    </w:p>
    <w:p w:rsidR="0048344E" w:rsidRDefault="0048344E">
      <w:pPr>
        <w:snapToGrid w:val="0"/>
        <w:spacing w:line="360" w:lineRule="auto"/>
        <w:ind w:firstLineChars="200" w:firstLine="480"/>
        <w:jc w:val="left"/>
        <w:rPr>
          <w:rFonts w:hint="eastAsia"/>
          <w:sz w:val="24"/>
        </w:rPr>
      </w:pPr>
    </w:p>
    <w:p w:rsidR="0048344E" w:rsidRDefault="0048344E">
      <w:pPr>
        <w:snapToGrid w:val="0"/>
        <w:spacing w:line="360" w:lineRule="auto"/>
        <w:rPr>
          <w:rFonts w:hint="eastAsia"/>
          <w:sz w:val="24"/>
        </w:rPr>
      </w:pPr>
      <w:r>
        <w:rPr>
          <w:rFonts w:hAnsi="宋体"/>
          <w:b/>
          <w:sz w:val="24"/>
        </w:rPr>
        <w:t>关键字</w:t>
      </w:r>
      <w:r>
        <w:rPr>
          <w:rFonts w:hAnsi="宋体"/>
          <w:sz w:val="24"/>
        </w:rPr>
        <w:t>：</w:t>
      </w:r>
      <w:r>
        <w:rPr>
          <w:rFonts w:hAnsi="宋体" w:hint="eastAsia"/>
          <w:sz w:val="24"/>
        </w:rPr>
        <w:t>智能车，</w:t>
      </w:r>
      <w:r>
        <w:rPr>
          <w:sz w:val="24"/>
        </w:rPr>
        <w:t>路径识别，</w:t>
      </w:r>
      <w:r>
        <w:rPr>
          <w:sz w:val="24"/>
        </w:rPr>
        <w:t>PID</w:t>
      </w:r>
      <w:r>
        <w:rPr>
          <w:sz w:val="24"/>
        </w:rPr>
        <w:t>，</w:t>
      </w:r>
      <w:r>
        <w:rPr>
          <w:sz w:val="24"/>
        </w:rPr>
        <w:t>CMOS</w:t>
      </w:r>
      <w:r>
        <w:rPr>
          <w:sz w:val="24"/>
        </w:rPr>
        <w:t>视频传感器，</w:t>
      </w:r>
      <w:r>
        <w:rPr>
          <w:sz w:val="24"/>
        </w:rPr>
        <w:t>PWM</w:t>
      </w:r>
    </w:p>
    <w:p w:rsidR="0048344E" w:rsidRDefault="0048344E">
      <w:pPr>
        <w:snapToGrid w:val="0"/>
        <w:spacing w:line="360" w:lineRule="auto"/>
        <w:rPr>
          <w:rFonts w:hint="eastAsia"/>
          <w:sz w:val="24"/>
        </w:rPr>
      </w:pPr>
    </w:p>
    <w:p w:rsidR="0048344E" w:rsidRDefault="006A7CB3">
      <w:pPr>
        <w:snapToGrid w:val="0"/>
        <w:spacing w:line="360" w:lineRule="auto"/>
        <w:jc w:val="center"/>
        <w:rPr>
          <w:rFonts w:ascii="黑体" w:eastAsia="黑体" w:hint="eastAsia"/>
          <w:sz w:val="30"/>
        </w:rPr>
      </w:pPr>
      <w:r>
        <w:rPr>
          <w:rFonts w:ascii="黑体" w:eastAsia="黑体"/>
          <w:sz w:val="30"/>
        </w:rPr>
        <w:br w:type="page"/>
      </w:r>
      <w:r w:rsidR="0048344E">
        <w:rPr>
          <w:rFonts w:ascii="黑体" w:eastAsia="黑体" w:hint="eastAsia"/>
          <w:sz w:val="30"/>
        </w:rPr>
        <w:lastRenderedPageBreak/>
        <w:t>目 录</w:t>
      </w:r>
    </w:p>
    <w:p w:rsidR="0048344E" w:rsidRDefault="0048344E">
      <w:pPr>
        <w:pStyle w:val="10"/>
        <w:tabs>
          <w:tab w:val="right" w:leader="dot" w:pos="8268"/>
        </w:tabs>
        <w:rPr>
          <w:rFonts w:hint="eastAsia"/>
          <w:lang w:val="en-US"/>
        </w:rPr>
      </w:pPr>
      <w:r>
        <w:rPr>
          <w:rFonts w:ascii="黑体" w:eastAsia="黑体"/>
          <w:sz w:val="30"/>
        </w:rPr>
        <w:fldChar w:fldCharType="begin"/>
      </w:r>
      <w:r>
        <w:rPr>
          <w:rFonts w:ascii="黑体" w:eastAsia="黑体"/>
          <w:sz w:val="30"/>
        </w:rPr>
        <w:instrText xml:space="preserve"> </w:instrText>
      </w:r>
      <w:r>
        <w:rPr>
          <w:rFonts w:ascii="黑体" w:eastAsia="黑体" w:hint="eastAsia"/>
          <w:sz w:val="30"/>
        </w:rPr>
        <w:instrText>TOC \o "1-3" \h \z \u</w:instrText>
      </w:r>
      <w:r>
        <w:rPr>
          <w:rFonts w:ascii="黑体" w:eastAsia="黑体"/>
          <w:sz w:val="30"/>
        </w:rPr>
        <w:instrText xml:space="preserve"> </w:instrText>
      </w:r>
      <w:r>
        <w:rPr>
          <w:rFonts w:ascii="黑体" w:eastAsia="黑体"/>
          <w:sz w:val="30"/>
        </w:rPr>
        <w:fldChar w:fldCharType="separate"/>
      </w:r>
      <w:hyperlink w:anchor="_Toc237499181" w:history="1">
        <w:r>
          <w:rPr>
            <w:rStyle w:val="a4"/>
            <w:rFonts w:ascii="黑体" w:eastAsia="黑体" w:hAnsi="黑体" w:hint="eastAsia"/>
            <w:lang w:val="en-US" w:eastAsia="zh-CN"/>
          </w:rPr>
          <w:t>摘</w:t>
        </w:r>
        <w:r>
          <w:rPr>
            <w:rStyle w:val="a4"/>
            <w:rFonts w:ascii="黑体" w:eastAsia="黑体" w:hAnsi="黑体"/>
            <w:lang w:val="en-US" w:eastAsia="zh-CN"/>
          </w:rPr>
          <w:t xml:space="preserve"> </w:t>
        </w:r>
        <w:r>
          <w:rPr>
            <w:rStyle w:val="a4"/>
            <w:rFonts w:ascii="黑体" w:eastAsia="黑体" w:hAnsi="黑体" w:hint="eastAsia"/>
            <w:lang w:val="en-US" w:eastAsia="zh-CN"/>
          </w:rPr>
          <w:t>要</w:t>
        </w:r>
        <w:r>
          <w:rPr>
            <w:lang w:val="en-US" w:eastAsia="zh-CN"/>
          </w:rPr>
          <w:tab/>
        </w:r>
        <w:r>
          <w:rPr>
            <w:lang w:val="en-US" w:eastAsia="zh-CN"/>
          </w:rPr>
          <w:fldChar w:fldCharType="begin"/>
        </w:r>
        <w:r>
          <w:rPr>
            <w:lang w:val="en-US" w:eastAsia="zh-CN"/>
          </w:rPr>
          <w:instrText xml:space="preserve"> PAGEREF _Toc237499181 \h </w:instrText>
        </w:r>
        <w:r w:rsidR="008E07B0">
          <w:rPr>
            <w:lang w:val="en-US" w:eastAsia="zh-CN"/>
          </w:rPr>
        </w:r>
        <w:r>
          <w:rPr>
            <w:lang w:val="en-US" w:eastAsia="zh-CN"/>
          </w:rPr>
          <w:fldChar w:fldCharType="separate"/>
        </w:r>
        <w:r w:rsidR="002D735D">
          <w:rPr>
            <w:noProof/>
            <w:lang w:val="en-US" w:eastAsia="zh-CN"/>
          </w:rPr>
          <w:t>IV</w:t>
        </w:r>
        <w:r>
          <w:rPr>
            <w:lang w:val="en-US" w:eastAsia="zh-CN"/>
          </w:rPr>
          <w:fldChar w:fldCharType="end"/>
        </w:r>
      </w:hyperlink>
    </w:p>
    <w:p w:rsidR="0048344E" w:rsidRDefault="0048344E">
      <w:pPr>
        <w:pStyle w:val="10"/>
        <w:tabs>
          <w:tab w:val="right" w:leader="dot" w:pos="8268"/>
        </w:tabs>
        <w:rPr>
          <w:lang w:val="en-US" w:eastAsia="zh-CN"/>
        </w:rPr>
      </w:pPr>
      <w:hyperlink w:anchor="_Toc237499182" w:history="1">
        <w:r>
          <w:rPr>
            <w:rStyle w:val="a4"/>
            <w:rFonts w:hint="eastAsia"/>
            <w:lang w:val="en-US" w:eastAsia="zh-CN"/>
          </w:rPr>
          <w:t>第一章</w:t>
        </w:r>
        <w:r>
          <w:rPr>
            <w:rStyle w:val="a4"/>
            <w:lang w:val="en-US" w:eastAsia="zh-CN"/>
          </w:rPr>
          <w:t xml:space="preserve"> </w:t>
        </w:r>
        <w:r>
          <w:rPr>
            <w:rStyle w:val="a4"/>
            <w:rFonts w:hint="eastAsia"/>
            <w:lang w:val="en-US" w:eastAsia="zh-CN"/>
          </w:rPr>
          <w:t>引言</w:t>
        </w:r>
        <w:r>
          <w:rPr>
            <w:lang w:val="en-US" w:eastAsia="zh-CN"/>
          </w:rPr>
          <w:tab/>
        </w:r>
        <w:r>
          <w:rPr>
            <w:lang w:val="en-US" w:eastAsia="zh-CN"/>
          </w:rPr>
          <w:fldChar w:fldCharType="begin"/>
        </w:r>
        <w:r>
          <w:rPr>
            <w:lang w:val="en-US" w:eastAsia="zh-CN"/>
          </w:rPr>
          <w:instrText xml:space="preserve"> PAGEREF _Toc237499182 \h </w:instrText>
        </w:r>
        <w:r w:rsidR="008E07B0">
          <w:rPr>
            <w:lang w:val="en-US" w:eastAsia="zh-CN"/>
          </w:rPr>
        </w:r>
        <w:r>
          <w:rPr>
            <w:lang w:val="en-US" w:eastAsia="zh-CN"/>
          </w:rPr>
          <w:fldChar w:fldCharType="separate"/>
        </w:r>
        <w:r w:rsidR="002D735D">
          <w:rPr>
            <w:noProof/>
            <w:lang w:val="en-US" w:eastAsia="zh-CN"/>
          </w:rPr>
          <w:t>1</w:t>
        </w:r>
        <w:r>
          <w:rPr>
            <w:lang w:val="en-US" w:eastAsia="zh-CN"/>
          </w:rPr>
          <w:fldChar w:fldCharType="end"/>
        </w:r>
      </w:hyperlink>
    </w:p>
    <w:p w:rsidR="0048344E" w:rsidRDefault="0048344E">
      <w:pPr>
        <w:pStyle w:val="10"/>
        <w:tabs>
          <w:tab w:val="right" w:leader="dot" w:pos="8268"/>
        </w:tabs>
        <w:rPr>
          <w:lang w:val="en-US" w:eastAsia="zh-CN"/>
        </w:rPr>
      </w:pPr>
      <w:hyperlink w:anchor="_Toc237499183" w:history="1">
        <w:r>
          <w:rPr>
            <w:rStyle w:val="a4"/>
            <w:rFonts w:hint="eastAsia"/>
            <w:lang w:val="en-US" w:eastAsia="zh-CN"/>
          </w:rPr>
          <w:t>第二章</w:t>
        </w:r>
        <w:r>
          <w:rPr>
            <w:rStyle w:val="a4"/>
            <w:lang w:val="en-US" w:eastAsia="zh-CN"/>
          </w:rPr>
          <w:t xml:space="preserve"> </w:t>
        </w:r>
        <w:r>
          <w:rPr>
            <w:rStyle w:val="a4"/>
            <w:rFonts w:hint="eastAsia"/>
            <w:lang w:val="en-US" w:eastAsia="zh-CN"/>
          </w:rPr>
          <w:t>总体方案概要说明</w:t>
        </w:r>
        <w:r>
          <w:rPr>
            <w:lang w:val="en-US" w:eastAsia="zh-CN"/>
          </w:rPr>
          <w:tab/>
        </w:r>
        <w:r>
          <w:rPr>
            <w:lang w:val="en-US" w:eastAsia="zh-CN"/>
          </w:rPr>
          <w:fldChar w:fldCharType="begin"/>
        </w:r>
        <w:r>
          <w:rPr>
            <w:lang w:val="en-US" w:eastAsia="zh-CN"/>
          </w:rPr>
          <w:instrText xml:space="preserve"> PAGEREF _Toc237499183 \h </w:instrText>
        </w:r>
        <w:r w:rsidR="008E07B0">
          <w:rPr>
            <w:lang w:val="en-US" w:eastAsia="zh-CN"/>
          </w:rPr>
        </w:r>
        <w:r>
          <w:rPr>
            <w:lang w:val="en-US" w:eastAsia="zh-CN"/>
          </w:rPr>
          <w:fldChar w:fldCharType="separate"/>
        </w:r>
        <w:r w:rsidR="002D735D">
          <w:rPr>
            <w:noProof/>
            <w:lang w:val="en-US" w:eastAsia="zh-CN"/>
          </w:rPr>
          <w:t>2</w:t>
        </w:r>
        <w:r>
          <w:rPr>
            <w:lang w:val="en-US" w:eastAsia="zh-CN"/>
          </w:rPr>
          <w:fldChar w:fldCharType="end"/>
        </w:r>
      </w:hyperlink>
    </w:p>
    <w:p w:rsidR="0048344E" w:rsidRDefault="0048344E">
      <w:pPr>
        <w:pStyle w:val="20"/>
        <w:rPr>
          <w:lang w:val="en-US" w:eastAsia="zh-CN"/>
        </w:rPr>
      </w:pPr>
      <w:hyperlink w:anchor="_Toc237499184" w:history="1">
        <w:r>
          <w:rPr>
            <w:rStyle w:val="a4"/>
            <w:lang w:val="en-US" w:eastAsia="zh-CN"/>
          </w:rPr>
          <w:t xml:space="preserve">2.1 </w:t>
        </w:r>
        <w:r>
          <w:rPr>
            <w:rStyle w:val="a4"/>
            <w:rFonts w:hint="eastAsia"/>
            <w:lang w:val="en-US" w:eastAsia="zh-CN"/>
          </w:rPr>
          <w:t>设计思想</w:t>
        </w:r>
        <w:r>
          <w:rPr>
            <w:lang w:val="en-US" w:eastAsia="zh-CN"/>
          </w:rPr>
          <w:tab/>
        </w:r>
        <w:r>
          <w:rPr>
            <w:lang w:val="en-US" w:eastAsia="zh-CN"/>
          </w:rPr>
          <w:fldChar w:fldCharType="begin"/>
        </w:r>
        <w:r>
          <w:rPr>
            <w:lang w:val="en-US" w:eastAsia="zh-CN"/>
          </w:rPr>
          <w:instrText xml:space="preserve"> PAGEREF _Toc237499184 \h </w:instrText>
        </w:r>
        <w:r w:rsidR="008E07B0">
          <w:rPr>
            <w:lang w:val="en-US" w:eastAsia="zh-CN"/>
          </w:rPr>
        </w:r>
        <w:r>
          <w:rPr>
            <w:lang w:val="en-US" w:eastAsia="zh-CN"/>
          </w:rPr>
          <w:fldChar w:fldCharType="separate"/>
        </w:r>
        <w:r w:rsidR="002D735D">
          <w:rPr>
            <w:noProof/>
            <w:lang w:val="en-US" w:eastAsia="zh-CN"/>
          </w:rPr>
          <w:t>2</w:t>
        </w:r>
        <w:r>
          <w:rPr>
            <w:lang w:val="en-US" w:eastAsia="zh-CN"/>
          </w:rPr>
          <w:fldChar w:fldCharType="end"/>
        </w:r>
      </w:hyperlink>
    </w:p>
    <w:p w:rsidR="0048344E" w:rsidRDefault="0048344E">
      <w:pPr>
        <w:pStyle w:val="20"/>
        <w:rPr>
          <w:lang w:val="en-US" w:eastAsia="zh-CN"/>
        </w:rPr>
      </w:pPr>
      <w:hyperlink w:anchor="_Toc237499185" w:history="1">
        <w:r>
          <w:rPr>
            <w:rStyle w:val="a4"/>
            <w:lang w:val="en-US" w:eastAsia="zh-CN"/>
          </w:rPr>
          <w:t xml:space="preserve">2.2 </w:t>
        </w:r>
        <w:r>
          <w:rPr>
            <w:rStyle w:val="a4"/>
            <w:rFonts w:hint="eastAsia"/>
            <w:lang w:val="en-US" w:eastAsia="zh-CN"/>
          </w:rPr>
          <w:t>传感器的选择</w:t>
        </w:r>
        <w:r>
          <w:rPr>
            <w:lang w:val="en-US" w:eastAsia="zh-CN"/>
          </w:rPr>
          <w:tab/>
        </w:r>
        <w:r>
          <w:rPr>
            <w:lang w:val="en-US" w:eastAsia="zh-CN"/>
          </w:rPr>
          <w:fldChar w:fldCharType="begin"/>
        </w:r>
        <w:r>
          <w:rPr>
            <w:lang w:val="en-US" w:eastAsia="zh-CN"/>
          </w:rPr>
          <w:instrText xml:space="preserve"> PAGEREF _Toc237499185 \h </w:instrText>
        </w:r>
        <w:r w:rsidR="008E07B0">
          <w:rPr>
            <w:lang w:val="en-US" w:eastAsia="zh-CN"/>
          </w:rPr>
        </w:r>
        <w:r>
          <w:rPr>
            <w:lang w:val="en-US" w:eastAsia="zh-CN"/>
          </w:rPr>
          <w:fldChar w:fldCharType="separate"/>
        </w:r>
        <w:r w:rsidR="002D735D">
          <w:rPr>
            <w:noProof/>
            <w:lang w:val="en-US" w:eastAsia="zh-CN"/>
          </w:rPr>
          <w:t>2</w:t>
        </w:r>
        <w:r>
          <w:rPr>
            <w:lang w:val="en-US" w:eastAsia="zh-CN"/>
          </w:rPr>
          <w:fldChar w:fldCharType="end"/>
        </w:r>
      </w:hyperlink>
    </w:p>
    <w:p w:rsidR="0048344E" w:rsidRDefault="0048344E">
      <w:pPr>
        <w:pStyle w:val="10"/>
        <w:tabs>
          <w:tab w:val="right" w:leader="dot" w:pos="8268"/>
        </w:tabs>
        <w:rPr>
          <w:lang w:val="en-US" w:eastAsia="zh-CN"/>
        </w:rPr>
      </w:pPr>
      <w:hyperlink w:anchor="_Toc237499186" w:history="1">
        <w:r>
          <w:rPr>
            <w:rStyle w:val="a4"/>
            <w:rFonts w:hint="eastAsia"/>
            <w:lang w:val="en-US" w:eastAsia="zh-CN"/>
          </w:rPr>
          <w:t>第三章</w:t>
        </w:r>
        <w:r>
          <w:rPr>
            <w:rStyle w:val="a4"/>
            <w:lang w:val="en-US" w:eastAsia="zh-CN"/>
          </w:rPr>
          <w:t xml:space="preserve"> </w:t>
        </w:r>
        <w:r>
          <w:rPr>
            <w:rStyle w:val="a4"/>
            <w:rFonts w:hint="eastAsia"/>
            <w:lang w:val="en-US" w:eastAsia="zh-CN"/>
          </w:rPr>
          <w:t>机械部分设计</w:t>
        </w:r>
        <w:r>
          <w:rPr>
            <w:lang w:val="en-US" w:eastAsia="zh-CN"/>
          </w:rPr>
          <w:tab/>
        </w:r>
        <w:r>
          <w:rPr>
            <w:lang w:val="en-US" w:eastAsia="zh-CN"/>
          </w:rPr>
          <w:fldChar w:fldCharType="begin"/>
        </w:r>
        <w:r>
          <w:rPr>
            <w:lang w:val="en-US" w:eastAsia="zh-CN"/>
          </w:rPr>
          <w:instrText xml:space="preserve"> PAGEREF _Toc237499186 \h </w:instrText>
        </w:r>
        <w:r w:rsidR="008E07B0">
          <w:rPr>
            <w:lang w:val="en-US" w:eastAsia="zh-CN"/>
          </w:rPr>
        </w:r>
        <w:r>
          <w:rPr>
            <w:lang w:val="en-US" w:eastAsia="zh-CN"/>
          </w:rPr>
          <w:fldChar w:fldCharType="separate"/>
        </w:r>
        <w:r w:rsidR="002D735D">
          <w:rPr>
            <w:noProof/>
            <w:lang w:val="en-US" w:eastAsia="zh-CN"/>
          </w:rPr>
          <w:t>4</w:t>
        </w:r>
        <w:r>
          <w:rPr>
            <w:lang w:val="en-US" w:eastAsia="zh-CN"/>
          </w:rPr>
          <w:fldChar w:fldCharType="end"/>
        </w:r>
      </w:hyperlink>
    </w:p>
    <w:p w:rsidR="0048344E" w:rsidRDefault="0048344E">
      <w:pPr>
        <w:pStyle w:val="20"/>
        <w:rPr>
          <w:rFonts w:hint="eastAsia"/>
          <w:lang w:val="en-US"/>
        </w:rPr>
      </w:pPr>
      <w:hyperlink w:anchor="_Toc237499187" w:history="1">
        <w:r>
          <w:rPr>
            <w:rStyle w:val="a4"/>
            <w:lang w:val="en-US" w:eastAsia="zh-CN"/>
          </w:rPr>
          <w:t>3.1 CMOS</w:t>
        </w:r>
        <w:r>
          <w:rPr>
            <w:rStyle w:val="a4"/>
            <w:rFonts w:hint="eastAsia"/>
            <w:lang w:val="en-US" w:eastAsia="zh-CN"/>
          </w:rPr>
          <w:t>传感器的安装</w:t>
        </w:r>
        <w:r>
          <w:rPr>
            <w:lang w:val="en-US" w:eastAsia="zh-CN"/>
          </w:rPr>
          <w:tab/>
        </w:r>
        <w:r>
          <w:rPr>
            <w:lang w:val="en-US" w:eastAsia="zh-CN"/>
          </w:rPr>
          <w:fldChar w:fldCharType="begin"/>
        </w:r>
        <w:r>
          <w:rPr>
            <w:lang w:val="en-US" w:eastAsia="zh-CN"/>
          </w:rPr>
          <w:instrText xml:space="preserve"> PAGEREF _Toc237499187 \h </w:instrText>
        </w:r>
        <w:r w:rsidR="008E07B0">
          <w:rPr>
            <w:lang w:val="en-US" w:eastAsia="zh-CN"/>
          </w:rPr>
        </w:r>
        <w:r>
          <w:rPr>
            <w:lang w:val="en-US" w:eastAsia="zh-CN"/>
          </w:rPr>
          <w:fldChar w:fldCharType="separate"/>
        </w:r>
        <w:r w:rsidR="002D735D">
          <w:rPr>
            <w:noProof/>
            <w:lang w:val="en-US" w:eastAsia="zh-CN"/>
          </w:rPr>
          <w:t>4</w:t>
        </w:r>
        <w:r>
          <w:rPr>
            <w:lang w:val="en-US" w:eastAsia="zh-CN"/>
          </w:rPr>
          <w:fldChar w:fldCharType="end"/>
        </w:r>
      </w:hyperlink>
    </w:p>
    <w:p w:rsidR="0048344E" w:rsidRDefault="0048344E">
      <w:pPr>
        <w:pStyle w:val="20"/>
        <w:rPr>
          <w:lang w:val="en-US" w:eastAsia="zh-CN"/>
        </w:rPr>
      </w:pPr>
      <w:hyperlink w:anchor="_Toc237499188" w:history="1">
        <w:r>
          <w:rPr>
            <w:rStyle w:val="a4"/>
            <w:kern w:val="0"/>
            <w:lang w:val="en-US" w:eastAsia="zh-CN"/>
          </w:rPr>
          <w:t>3.2 CMOS</w:t>
        </w:r>
        <w:r>
          <w:rPr>
            <w:rStyle w:val="a4"/>
            <w:rFonts w:hint="eastAsia"/>
            <w:kern w:val="0"/>
            <w:lang w:val="en-US" w:eastAsia="zh-CN"/>
          </w:rPr>
          <w:t>传感器支架结构</w:t>
        </w:r>
        <w:r>
          <w:rPr>
            <w:lang w:val="en-US" w:eastAsia="zh-CN"/>
          </w:rPr>
          <w:tab/>
        </w:r>
        <w:r>
          <w:rPr>
            <w:lang w:val="en-US" w:eastAsia="zh-CN"/>
          </w:rPr>
          <w:fldChar w:fldCharType="begin"/>
        </w:r>
        <w:r>
          <w:rPr>
            <w:lang w:val="en-US" w:eastAsia="zh-CN"/>
          </w:rPr>
          <w:instrText xml:space="preserve"> PAGEREF _Toc237499188 \h </w:instrText>
        </w:r>
        <w:r w:rsidR="008E07B0">
          <w:rPr>
            <w:lang w:val="en-US" w:eastAsia="zh-CN"/>
          </w:rPr>
        </w:r>
        <w:r>
          <w:rPr>
            <w:lang w:val="en-US" w:eastAsia="zh-CN"/>
          </w:rPr>
          <w:fldChar w:fldCharType="separate"/>
        </w:r>
        <w:r w:rsidR="002D735D">
          <w:rPr>
            <w:noProof/>
            <w:lang w:val="en-US" w:eastAsia="zh-CN"/>
          </w:rPr>
          <w:t>5</w:t>
        </w:r>
        <w:r>
          <w:rPr>
            <w:lang w:val="en-US" w:eastAsia="zh-CN"/>
          </w:rPr>
          <w:fldChar w:fldCharType="end"/>
        </w:r>
      </w:hyperlink>
    </w:p>
    <w:p w:rsidR="0048344E" w:rsidRDefault="0048344E">
      <w:pPr>
        <w:pStyle w:val="20"/>
        <w:rPr>
          <w:lang w:val="en-US" w:eastAsia="zh-CN"/>
        </w:rPr>
      </w:pPr>
      <w:hyperlink w:anchor="_Toc237499189" w:history="1">
        <w:r>
          <w:rPr>
            <w:rStyle w:val="a4"/>
            <w:kern w:val="0"/>
            <w:lang w:val="en-US" w:eastAsia="zh-CN"/>
          </w:rPr>
          <w:t>3.3</w:t>
        </w:r>
        <w:r>
          <w:rPr>
            <w:rStyle w:val="a4"/>
            <w:rFonts w:hint="eastAsia"/>
            <w:kern w:val="0"/>
            <w:lang w:val="en-US" w:eastAsia="zh-CN"/>
          </w:rPr>
          <w:t>测速模块的安装</w:t>
        </w:r>
        <w:r>
          <w:rPr>
            <w:lang w:val="en-US" w:eastAsia="zh-CN"/>
          </w:rPr>
          <w:tab/>
        </w:r>
        <w:r>
          <w:rPr>
            <w:lang w:val="en-US" w:eastAsia="zh-CN"/>
          </w:rPr>
          <w:fldChar w:fldCharType="begin"/>
        </w:r>
        <w:r>
          <w:rPr>
            <w:lang w:val="en-US" w:eastAsia="zh-CN"/>
          </w:rPr>
          <w:instrText xml:space="preserve"> PAGEREF _Toc237499189 \h </w:instrText>
        </w:r>
        <w:r w:rsidR="008E07B0">
          <w:rPr>
            <w:lang w:val="en-US" w:eastAsia="zh-CN"/>
          </w:rPr>
        </w:r>
        <w:r>
          <w:rPr>
            <w:lang w:val="en-US" w:eastAsia="zh-CN"/>
          </w:rPr>
          <w:fldChar w:fldCharType="separate"/>
        </w:r>
        <w:r w:rsidR="002D735D">
          <w:rPr>
            <w:noProof/>
            <w:lang w:val="en-US" w:eastAsia="zh-CN"/>
          </w:rPr>
          <w:t>5</w:t>
        </w:r>
        <w:r>
          <w:rPr>
            <w:lang w:val="en-US" w:eastAsia="zh-CN"/>
          </w:rPr>
          <w:fldChar w:fldCharType="end"/>
        </w:r>
      </w:hyperlink>
    </w:p>
    <w:p w:rsidR="0048344E" w:rsidRDefault="0048344E">
      <w:pPr>
        <w:pStyle w:val="20"/>
        <w:rPr>
          <w:lang w:val="en-US" w:eastAsia="zh-CN"/>
        </w:rPr>
      </w:pPr>
      <w:hyperlink w:anchor="_Toc237499190" w:history="1">
        <w:r>
          <w:rPr>
            <w:rStyle w:val="a4"/>
            <w:lang w:val="en-US" w:eastAsia="zh-CN"/>
          </w:rPr>
          <w:t>3.4</w:t>
        </w:r>
        <w:r>
          <w:rPr>
            <w:rStyle w:val="a4"/>
            <w:rFonts w:hint="eastAsia"/>
            <w:lang w:val="en-US" w:eastAsia="zh-CN"/>
          </w:rPr>
          <w:t>舵机的安装</w:t>
        </w:r>
        <w:r>
          <w:rPr>
            <w:lang w:val="en-US" w:eastAsia="zh-CN"/>
          </w:rPr>
          <w:tab/>
        </w:r>
        <w:r>
          <w:rPr>
            <w:lang w:val="en-US" w:eastAsia="zh-CN"/>
          </w:rPr>
          <w:fldChar w:fldCharType="begin"/>
        </w:r>
        <w:r>
          <w:rPr>
            <w:lang w:val="en-US" w:eastAsia="zh-CN"/>
          </w:rPr>
          <w:instrText xml:space="preserve"> PAGEREF _Toc237499190 \h </w:instrText>
        </w:r>
        <w:r w:rsidR="008E07B0">
          <w:rPr>
            <w:lang w:val="en-US" w:eastAsia="zh-CN"/>
          </w:rPr>
        </w:r>
        <w:r>
          <w:rPr>
            <w:lang w:val="en-US" w:eastAsia="zh-CN"/>
          </w:rPr>
          <w:fldChar w:fldCharType="separate"/>
        </w:r>
        <w:r w:rsidR="002D735D">
          <w:rPr>
            <w:noProof/>
            <w:lang w:val="en-US" w:eastAsia="zh-CN"/>
          </w:rPr>
          <w:t>6</w:t>
        </w:r>
        <w:r>
          <w:rPr>
            <w:lang w:val="en-US" w:eastAsia="zh-CN"/>
          </w:rPr>
          <w:fldChar w:fldCharType="end"/>
        </w:r>
      </w:hyperlink>
    </w:p>
    <w:p w:rsidR="0048344E" w:rsidRDefault="0048344E">
      <w:pPr>
        <w:pStyle w:val="20"/>
        <w:rPr>
          <w:lang w:val="en-US" w:eastAsia="zh-CN"/>
        </w:rPr>
      </w:pPr>
      <w:hyperlink w:anchor="_Toc237499191" w:history="1">
        <w:r>
          <w:rPr>
            <w:rStyle w:val="a4"/>
            <w:kern w:val="0"/>
            <w:lang w:val="en-US" w:eastAsia="zh-CN"/>
          </w:rPr>
          <w:t>3.5</w:t>
        </w:r>
        <w:r>
          <w:rPr>
            <w:rStyle w:val="a4"/>
            <w:rFonts w:hint="eastAsia"/>
            <w:kern w:val="0"/>
            <w:lang w:val="en-US" w:eastAsia="zh-CN"/>
          </w:rPr>
          <w:t>前轮倾角的调整</w:t>
        </w:r>
        <w:r>
          <w:rPr>
            <w:lang w:val="en-US" w:eastAsia="zh-CN"/>
          </w:rPr>
          <w:tab/>
        </w:r>
        <w:r>
          <w:rPr>
            <w:lang w:val="en-US" w:eastAsia="zh-CN"/>
          </w:rPr>
          <w:fldChar w:fldCharType="begin"/>
        </w:r>
        <w:r>
          <w:rPr>
            <w:lang w:val="en-US" w:eastAsia="zh-CN"/>
          </w:rPr>
          <w:instrText xml:space="preserve"> PAGEREF _Toc237499191 \h </w:instrText>
        </w:r>
        <w:r w:rsidR="008E07B0">
          <w:rPr>
            <w:lang w:val="en-US" w:eastAsia="zh-CN"/>
          </w:rPr>
        </w:r>
        <w:r>
          <w:rPr>
            <w:lang w:val="en-US" w:eastAsia="zh-CN"/>
          </w:rPr>
          <w:fldChar w:fldCharType="separate"/>
        </w:r>
        <w:r w:rsidR="002D735D">
          <w:rPr>
            <w:noProof/>
            <w:lang w:val="en-US" w:eastAsia="zh-CN"/>
          </w:rPr>
          <w:t>7</w:t>
        </w:r>
        <w:r>
          <w:rPr>
            <w:lang w:val="en-US" w:eastAsia="zh-CN"/>
          </w:rPr>
          <w:fldChar w:fldCharType="end"/>
        </w:r>
      </w:hyperlink>
    </w:p>
    <w:p w:rsidR="0048344E" w:rsidRDefault="0048344E">
      <w:pPr>
        <w:pStyle w:val="20"/>
        <w:rPr>
          <w:lang w:val="en-US" w:eastAsia="zh-CN"/>
        </w:rPr>
      </w:pPr>
      <w:hyperlink w:anchor="_Toc237499192" w:history="1">
        <w:r>
          <w:rPr>
            <w:rStyle w:val="a4"/>
            <w:kern w:val="0"/>
            <w:lang w:val="en-US" w:eastAsia="zh-CN"/>
          </w:rPr>
          <w:t xml:space="preserve">3.6 </w:t>
        </w:r>
        <w:r>
          <w:rPr>
            <w:rStyle w:val="a4"/>
            <w:rFonts w:hint="eastAsia"/>
            <w:kern w:val="0"/>
            <w:lang w:val="en-US" w:eastAsia="zh-CN"/>
          </w:rPr>
          <w:t>底盘高度和重心的调整</w:t>
        </w:r>
        <w:r>
          <w:rPr>
            <w:lang w:val="en-US" w:eastAsia="zh-CN"/>
          </w:rPr>
          <w:tab/>
        </w:r>
        <w:r>
          <w:rPr>
            <w:lang w:val="en-US" w:eastAsia="zh-CN"/>
          </w:rPr>
          <w:fldChar w:fldCharType="begin"/>
        </w:r>
        <w:r>
          <w:rPr>
            <w:lang w:val="en-US" w:eastAsia="zh-CN"/>
          </w:rPr>
          <w:instrText xml:space="preserve"> PAGEREF _Toc237499192 \h </w:instrText>
        </w:r>
        <w:r w:rsidR="008E07B0">
          <w:rPr>
            <w:lang w:val="en-US" w:eastAsia="zh-CN"/>
          </w:rPr>
        </w:r>
        <w:r>
          <w:rPr>
            <w:lang w:val="en-US" w:eastAsia="zh-CN"/>
          </w:rPr>
          <w:fldChar w:fldCharType="separate"/>
        </w:r>
        <w:r w:rsidR="002D735D">
          <w:rPr>
            <w:noProof/>
            <w:lang w:val="en-US" w:eastAsia="zh-CN"/>
          </w:rPr>
          <w:t>8</w:t>
        </w:r>
        <w:r>
          <w:rPr>
            <w:lang w:val="en-US" w:eastAsia="zh-CN"/>
          </w:rPr>
          <w:fldChar w:fldCharType="end"/>
        </w:r>
      </w:hyperlink>
    </w:p>
    <w:p w:rsidR="0048344E" w:rsidRDefault="0048344E">
      <w:pPr>
        <w:pStyle w:val="20"/>
        <w:rPr>
          <w:lang w:val="en-US" w:eastAsia="zh-CN"/>
        </w:rPr>
      </w:pPr>
      <w:hyperlink w:anchor="_Toc237499193" w:history="1">
        <w:r>
          <w:rPr>
            <w:rStyle w:val="a4"/>
            <w:kern w:val="0"/>
            <w:lang w:val="en-US" w:eastAsia="zh-CN"/>
          </w:rPr>
          <w:t xml:space="preserve">3.7 </w:t>
        </w:r>
        <w:r>
          <w:rPr>
            <w:rStyle w:val="a4"/>
            <w:rFonts w:hint="eastAsia"/>
            <w:kern w:val="0"/>
            <w:lang w:val="en-US" w:eastAsia="zh-CN"/>
          </w:rPr>
          <w:t>齿轮传动机构及后轮差速的调整</w:t>
        </w:r>
        <w:r>
          <w:rPr>
            <w:lang w:val="en-US" w:eastAsia="zh-CN"/>
          </w:rPr>
          <w:tab/>
        </w:r>
        <w:r>
          <w:rPr>
            <w:lang w:val="en-US" w:eastAsia="zh-CN"/>
          </w:rPr>
          <w:fldChar w:fldCharType="begin"/>
        </w:r>
        <w:r>
          <w:rPr>
            <w:lang w:val="en-US" w:eastAsia="zh-CN"/>
          </w:rPr>
          <w:instrText xml:space="preserve"> PAGEREF _Toc237499193 \h </w:instrText>
        </w:r>
        <w:r w:rsidR="008E07B0">
          <w:rPr>
            <w:lang w:val="en-US" w:eastAsia="zh-CN"/>
          </w:rPr>
        </w:r>
        <w:r>
          <w:rPr>
            <w:lang w:val="en-US" w:eastAsia="zh-CN"/>
          </w:rPr>
          <w:fldChar w:fldCharType="separate"/>
        </w:r>
        <w:r w:rsidR="002D735D">
          <w:rPr>
            <w:noProof/>
            <w:lang w:val="en-US" w:eastAsia="zh-CN"/>
          </w:rPr>
          <w:t>8</w:t>
        </w:r>
        <w:r>
          <w:rPr>
            <w:lang w:val="en-US" w:eastAsia="zh-CN"/>
          </w:rPr>
          <w:fldChar w:fldCharType="end"/>
        </w:r>
      </w:hyperlink>
    </w:p>
    <w:p w:rsidR="0048344E" w:rsidRDefault="0048344E">
      <w:pPr>
        <w:pStyle w:val="10"/>
        <w:tabs>
          <w:tab w:val="right" w:leader="dot" w:pos="8268"/>
        </w:tabs>
        <w:rPr>
          <w:lang w:val="en-US" w:eastAsia="zh-CN"/>
        </w:rPr>
      </w:pPr>
      <w:hyperlink w:anchor="_Toc237499194" w:history="1">
        <w:r>
          <w:rPr>
            <w:rStyle w:val="a4"/>
            <w:rFonts w:hint="eastAsia"/>
            <w:lang w:val="en-US" w:eastAsia="zh-CN"/>
          </w:rPr>
          <w:t>第四章</w:t>
        </w:r>
        <w:r>
          <w:rPr>
            <w:rStyle w:val="a4"/>
            <w:lang w:val="en-US" w:eastAsia="zh-CN"/>
          </w:rPr>
          <w:t xml:space="preserve"> </w:t>
        </w:r>
        <w:r>
          <w:rPr>
            <w:rStyle w:val="a4"/>
            <w:rFonts w:hint="eastAsia"/>
            <w:lang w:val="en-US" w:eastAsia="zh-CN"/>
          </w:rPr>
          <w:t>系统硬件设计</w:t>
        </w:r>
        <w:r>
          <w:rPr>
            <w:lang w:val="en-US" w:eastAsia="zh-CN"/>
          </w:rPr>
          <w:tab/>
        </w:r>
        <w:r>
          <w:rPr>
            <w:lang w:val="en-US" w:eastAsia="zh-CN"/>
          </w:rPr>
          <w:fldChar w:fldCharType="begin"/>
        </w:r>
        <w:r>
          <w:rPr>
            <w:lang w:val="en-US" w:eastAsia="zh-CN"/>
          </w:rPr>
          <w:instrText xml:space="preserve"> PAGEREF _Toc237499194 \h </w:instrText>
        </w:r>
        <w:r w:rsidR="008E07B0">
          <w:rPr>
            <w:lang w:val="en-US" w:eastAsia="zh-CN"/>
          </w:rPr>
        </w:r>
        <w:r>
          <w:rPr>
            <w:lang w:val="en-US" w:eastAsia="zh-CN"/>
          </w:rPr>
          <w:fldChar w:fldCharType="separate"/>
        </w:r>
        <w:r w:rsidR="002D735D">
          <w:rPr>
            <w:noProof/>
            <w:lang w:val="en-US" w:eastAsia="zh-CN"/>
          </w:rPr>
          <w:t>8</w:t>
        </w:r>
        <w:r>
          <w:rPr>
            <w:lang w:val="en-US" w:eastAsia="zh-CN"/>
          </w:rPr>
          <w:fldChar w:fldCharType="end"/>
        </w:r>
      </w:hyperlink>
    </w:p>
    <w:p w:rsidR="0048344E" w:rsidRDefault="0048344E">
      <w:pPr>
        <w:pStyle w:val="20"/>
        <w:rPr>
          <w:lang w:val="en-US" w:eastAsia="zh-CN"/>
        </w:rPr>
      </w:pPr>
      <w:hyperlink w:anchor="_Toc237499195" w:history="1">
        <w:r>
          <w:rPr>
            <w:rStyle w:val="a4"/>
            <w:lang w:val="en-US" w:eastAsia="zh-CN"/>
          </w:rPr>
          <w:t>4.1</w:t>
        </w:r>
        <w:r>
          <w:rPr>
            <w:rStyle w:val="a4"/>
            <w:rFonts w:hint="eastAsia"/>
            <w:lang w:val="en-US" w:eastAsia="zh-CN"/>
          </w:rPr>
          <w:t>系统硬件总体结构</w:t>
        </w:r>
        <w:r>
          <w:rPr>
            <w:lang w:val="en-US" w:eastAsia="zh-CN"/>
          </w:rPr>
          <w:tab/>
        </w:r>
        <w:r>
          <w:rPr>
            <w:lang w:val="en-US" w:eastAsia="zh-CN"/>
          </w:rPr>
          <w:fldChar w:fldCharType="begin"/>
        </w:r>
        <w:r>
          <w:rPr>
            <w:lang w:val="en-US" w:eastAsia="zh-CN"/>
          </w:rPr>
          <w:instrText xml:space="preserve"> PAGEREF _Toc237499195 \h </w:instrText>
        </w:r>
        <w:r w:rsidR="008E07B0">
          <w:rPr>
            <w:lang w:val="en-US" w:eastAsia="zh-CN"/>
          </w:rPr>
        </w:r>
        <w:r>
          <w:rPr>
            <w:lang w:val="en-US" w:eastAsia="zh-CN"/>
          </w:rPr>
          <w:fldChar w:fldCharType="separate"/>
        </w:r>
        <w:r w:rsidR="002D735D">
          <w:rPr>
            <w:noProof/>
            <w:lang w:val="en-US" w:eastAsia="zh-CN"/>
          </w:rPr>
          <w:t>9</w:t>
        </w:r>
        <w:r>
          <w:rPr>
            <w:lang w:val="en-US" w:eastAsia="zh-CN"/>
          </w:rPr>
          <w:fldChar w:fldCharType="end"/>
        </w:r>
      </w:hyperlink>
    </w:p>
    <w:p w:rsidR="0048344E" w:rsidRDefault="0048344E">
      <w:pPr>
        <w:pStyle w:val="20"/>
        <w:rPr>
          <w:lang w:val="en-US" w:eastAsia="zh-CN"/>
        </w:rPr>
      </w:pPr>
      <w:hyperlink w:anchor="_Toc237499196" w:history="1">
        <w:r>
          <w:rPr>
            <w:rStyle w:val="a4"/>
            <w:lang w:val="en-US" w:eastAsia="zh-CN"/>
          </w:rPr>
          <w:t>4.2</w:t>
        </w:r>
        <w:r>
          <w:rPr>
            <w:rStyle w:val="a4"/>
            <w:rFonts w:hint="eastAsia"/>
            <w:lang w:val="en-US" w:eastAsia="zh-CN"/>
          </w:rPr>
          <w:t>电源管理模块设计</w:t>
        </w:r>
        <w:r>
          <w:rPr>
            <w:lang w:val="en-US" w:eastAsia="zh-CN"/>
          </w:rPr>
          <w:tab/>
        </w:r>
        <w:r>
          <w:rPr>
            <w:lang w:val="en-US" w:eastAsia="zh-CN"/>
          </w:rPr>
          <w:fldChar w:fldCharType="begin"/>
        </w:r>
        <w:r>
          <w:rPr>
            <w:lang w:val="en-US" w:eastAsia="zh-CN"/>
          </w:rPr>
          <w:instrText xml:space="preserve"> PAGEREF _Toc237499196 \h </w:instrText>
        </w:r>
        <w:r w:rsidR="008E07B0">
          <w:rPr>
            <w:lang w:val="en-US" w:eastAsia="zh-CN"/>
          </w:rPr>
        </w:r>
        <w:r>
          <w:rPr>
            <w:lang w:val="en-US" w:eastAsia="zh-CN"/>
          </w:rPr>
          <w:fldChar w:fldCharType="separate"/>
        </w:r>
        <w:r w:rsidR="002D735D">
          <w:rPr>
            <w:noProof/>
            <w:lang w:val="en-US" w:eastAsia="zh-CN"/>
          </w:rPr>
          <w:t>10</w:t>
        </w:r>
        <w:r>
          <w:rPr>
            <w:lang w:val="en-US" w:eastAsia="zh-CN"/>
          </w:rPr>
          <w:fldChar w:fldCharType="end"/>
        </w:r>
      </w:hyperlink>
    </w:p>
    <w:p w:rsidR="0048344E" w:rsidRDefault="0048344E">
      <w:pPr>
        <w:pStyle w:val="20"/>
        <w:rPr>
          <w:lang w:val="en-US" w:eastAsia="zh-CN"/>
        </w:rPr>
      </w:pPr>
      <w:hyperlink w:anchor="_Toc237499197" w:history="1">
        <w:r>
          <w:rPr>
            <w:rStyle w:val="a4"/>
            <w:lang w:val="en-US" w:eastAsia="zh-CN"/>
          </w:rPr>
          <w:t>4.3</w:t>
        </w:r>
        <w:r>
          <w:rPr>
            <w:rStyle w:val="a4"/>
            <w:rFonts w:hint="eastAsia"/>
            <w:lang w:val="en-US" w:eastAsia="zh-CN"/>
          </w:rPr>
          <w:t>直流电机驱动电路</w:t>
        </w:r>
        <w:r>
          <w:rPr>
            <w:lang w:val="en-US" w:eastAsia="zh-CN"/>
          </w:rPr>
          <w:tab/>
        </w:r>
        <w:r>
          <w:rPr>
            <w:lang w:val="en-US" w:eastAsia="zh-CN"/>
          </w:rPr>
          <w:fldChar w:fldCharType="begin"/>
        </w:r>
        <w:r>
          <w:rPr>
            <w:lang w:val="en-US" w:eastAsia="zh-CN"/>
          </w:rPr>
          <w:instrText xml:space="preserve"> PAGEREF _Toc237499197 \h </w:instrText>
        </w:r>
        <w:r w:rsidR="008E07B0">
          <w:rPr>
            <w:lang w:val="en-US" w:eastAsia="zh-CN"/>
          </w:rPr>
        </w:r>
        <w:r>
          <w:rPr>
            <w:lang w:val="en-US" w:eastAsia="zh-CN"/>
          </w:rPr>
          <w:fldChar w:fldCharType="separate"/>
        </w:r>
        <w:r w:rsidR="002D735D">
          <w:rPr>
            <w:noProof/>
            <w:lang w:val="en-US" w:eastAsia="zh-CN"/>
          </w:rPr>
          <w:t>11</w:t>
        </w:r>
        <w:r>
          <w:rPr>
            <w:lang w:val="en-US" w:eastAsia="zh-CN"/>
          </w:rPr>
          <w:fldChar w:fldCharType="end"/>
        </w:r>
      </w:hyperlink>
    </w:p>
    <w:p w:rsidR="0048344E" w:rsidRDefault="0048344E">
      <w:pPr>
        <w:pStyle w:val="20"/>
        <w:rPr>
          <w:lang w:val="en-US" w:eastAsia="zh-CN"/>
        </w:rPr>
      </w:pPr>
      <w:hyperlink w:anchor="_Toc237499198" w:history="1">
        <w:r>
          <w:rPr>
            <w:rStyle w:val="a4"/>
            <w:lang w:val="en-US" w:eastAsia="zh-CN"/>
          </w:rPr>
          <w:t>4.4</w:t>
        </w:r>
        <w:r>
          <w:rPr>
            <w:rStyle w:val="a4"/>
            <w:rFonts w:hint="eastAsia"/>
            <w:lang w:val="en-US" w:eastAsia="zh-CN"/>
          </w:rPr>
          <w:t>转速测量电路</w:t>
        </w:r>
        <w:r>
          <w:rPr>
            <w:lang w:val="en-US" w:eastAsia="zh-CN"/>
          </w:rPr>
          <w:tab/>
        </w:r>
        <w:r>
          <w:rPr>
            <w:lang w:val="en-US" w:eastAsia="zh-CN"/>
          </w:rPr>
          <w:fldChar w:fldCharType="begin"/>
        </w:r>
        <w:r>
          <w:rPr>
            <w:lang w:val="en-US" w:eastAsia="zh-CN"/>
          </w:rPr>
          <w:instrText xml:space="preserve"> PAGEREF _Toc237499198 \h </w:instrText>
        </w:r>
        <w:r w:rsidR="008E07B0">
          <w:rPr>
            <w:lang w:val="en-US" w:eastAsia="zh-CN"/>
          </w:rPr>
        </w:r>
        <w:r>
          <w:rPr>
            <w:lang w:val="en-US" w:eastAsia="zh-CN"/>
          </w:rPr>
          <w:fldChar w:fldCharType="separate"/>
        </w:r>
        <w:r w:rsidR="002D735D">
          <w:rPr>
            <w:noProof/>
            <w:lang w:val="en-US" w:eastAsia="zh-CN"/>
          </w:rPr>
          <w:t>11</w:t>
        </w:r>
        <w:r>
          <w:rPr>
            <w:lang w:val="en-US" w:eastAsia="zh-CN"/>
          </w:rPr>
          <w:fldChar w:fldCharType="end"/>
        </w:r>
      </w:hyperlink>
    </w:p>
    <w:p w:rsidR="0048344E" w:rsidRDefault="0048344E">
      <w:pPr>
        <w:pStyle w:val="10"/>
        <w:tabs>
          <w:tab w:val="right" w:leader="dot" w:pos="8268"/>
        </w:tabs>
        <w:rPr>
          <w:lang w:val="en-US" w:eastAsia="zh-CN"/>
        </w:rPr>
      </w:pPr>
      <w:hyperlink w:anchor="_Toc237499199" w:history="1">
        <w:r>
          <w:rPr>
            <w:rStyle w:val="a4"/>
            <w:rFonts w:hint="eastAsia"/>
            <w:lang w:val="en-US" w:eastAsia="zh-CN"/>
          </w:rPr>
          <w:t>第五章</w:t>
        </w:r>
        <w:r>
          <w:rPr>
            <w:rStyle w:val="a4"/>
            <w:lang w:val="en-US" w:eastAsia="zh-CN"/>
          </w:rPr>
          <w:t xml:space="preserve">  </w:t>
        </w:r>
        <w:r>
          <w:rPr>
            <w:rStyle w:val="a4"/>
            <w:rFonts w:hint="eastAsia"/>
            <w:lang w:val="en-US" w:eastAsia="zh-CN"/>
          </w:rPr>
          <w:t>软件设计</w:t>
        </w:r>
        <w:r>
          <w:rPr>
            <w:lang w:val="en-US" w:eastAsia="zh-CN"/>
          </w:rPr>
          <w:tab/>
        </w:r>
        <w:r>
          <w:rPr>
            <w:lang w:val="en-US" w:eastAsia="zh-CN"/>
          </w:rPr>
          <w:fldChar w:fldCharType="begin"/>
        </w:r>
        <w:r>
          <w:rPr>
            <w:lang w:val="en-US" w:eastAsia="zh-CN"/>
          </w:rPr>
          <w:instrText xml:space="preserve"> PAGEREF _Toc237499199 \h </w:instrText>
        </w:r>
        <w:r w:rsidR="008E07B0">
          <w:rPr>
            <w:lang w:val="en-US" w:eastAsia="zh-CN"/>
          </w:rPr>
        </w:r>
        <w:r>
          <w:rPr>
            <w:lang w:val="en-US" w:eastAsia="zh-CN"/>
          </w:rPr>
          <w:fldChar w:fldCharType="separate"/>
        </w:r>
        <w:r w:rsidR="002D735D">
          <w:rPr>
            <w:noProof/>
            <w:lang w:val="en-US" w:eastAsia="zh-CN"/>
          </w:rPr>
          <w:t>13</w:t>
        </w:r>
        <w:r>
          <w:rPr>
            <w:lang w:val="en-US" w:eastAsia="zh-CN"/>
          </w:rPr>
          <w:fldChar w:fldCharType="end"/>
        </w:r>
      </w:hyperlink>
    </w:p>
    <w:p w:rsidR="0048344E" w:rsidRDefault="0048344E">
      <w:pPr>
        <w:pStyle w:val="20"/>
        <w:rPr>
          <w:lang w:val="en-US" w:eastAsia="zh-CN"/>
        </w:rPr>
      </w:pPr>
      <w:hyperlink w:anchor="_Toc237499200" w:history="1">
        <w:r>
          <w:rPr>
            <w:rStyle w:val="a4"/>
            <w:lang w:val="en-US" w:eastAsia="zh-CN"/>
          </w:rPr>
          <w:t>5.1</w:t>
        </w:r>
        <w:r>
          <w:rPr>
            <w:rStyle w:val="a4"/>
            <w:rFonts w:hint="eastAsia"/>
            <w:lang w:val="en-US" w:eastAsia="zh-CN"/>
          </w:rPr>
          <w:t>系统软件总体结构</w:t>
        </w:r>
        <w:r>
          <w:rPr>
            <w:lang w:val="en-US" w:eastAsia="zh-CN"/>
          </w:rPr>
          <w:tab/>
        </w:r>
        <w:r>
          <w:rPr>
            <w:lang w:val="en-US" w:eastAsia="zh-CN"/>
          </w:rPr>
          <w:fldChar w:fldCharType="begin"/>
        </w:r>
        <w:r>
          <w:rPr>
            <w:lang w:val="en-US" w:eastAsia="zh-CN"/>
          </w:rPr>
          <w:instrText xml:space="preserve"> PAGEREF _Toc237499200 \h </w:instrText>
        </w:r>
        <w:r w:rsidR="008E07B0">
          <w:rPr>
            <w:lang w:val="en-US" w:eastAsia="zh-CN"/>
          </w:rPr>
        </w:r>
        <w:r>
          <w:rPr>
            <w:lang w:val="en-US" w:eastAsia="zh-CN"/>
          </w:rPr>
          <w:fldChar w:fldCharType="separate"/>
        </w:r>
        <w:r w:rsidR="002D735D">
          <w:rPr>
            <w:noProof/>
            <w:lang w:val="en-US" w:eastAsia="zh-CN"/>
          </w:rPr>
          <w:t>13</w:t>
        </w:r>
        <w:r>
          <w:rPr>
            <w:lang w:val="en-US" w:eastAsia="zh-CN"/>
          </w:rPr>
          <w:fldChar w:fldCharType="end"/>
        </w:r>
      </w:hyperlink>
    </w:p>
    <w:p w:rsidR="0048344E" w:rsidRDefault="0048344E">
      <w:pPr>
        <w:pStyle w:val="20"/>
        <w:rPr>
          <w:lang w:val="en-US" w:eastAsia="zh-CN"/>
        </w:rPr>
      </w:pPr>
      <w:hyperlink w:anchor="_Toc237499201" w:history="1">
        <w:r>
          <w:rPr>
            <w:rStyle w:val="a4"/>
            <w:lang w:val="en-US" w:eastAsia="zh-CN"/>
          </w:rPr>
          <w:t>5.2</w:t>
        </w:r>
        <w:r>
          <w:rPr>
            <w:rStyle w:val="a4"/>
            <w:rFonts w:hint="eastAsia"/>
            <w:lang w:val="en-US" w:eastAsia="zh-CN"/>
          </w:rPr>
          <w:t>初始化模块</w:t>
        </w:r>
        <w:r>
          <w:rPr>
            <w:lang w:val="en-US" w:eastAsia="zh-CN"/>
          </w:rPr>
          <w:tab/>
        </w:r>
        <w:r>
          <w:rPr>
            <w:lang w:val="en-US" w:eastAsia="zh-CN"/>
          </w:rPr>
          <w:fldChar w:fldCharType="begin"/>
        </w:r>
        <w:r>
          <w:rPr>
            <w:lang w:val="en-US" w:eastAsia="zh-CN"/>
          </w:rPr>
          <w:instrText xml:space="preserve"> PAGEREF _Toc237499201 \h </w:instrText>
        </w:r>
        <w:r w:rsidR="008E07B0">
          <w:rPr>
            <w:lang w:val="en-US" w:eastAsia="zh-CN"/>
          </w:rPr>
        </w:r>
        <w:r>
          <w:rPr>
            <w:lang w:val="en-US" w:eastAsia="zh-CN"/>
          </w:rPr>
          <w:fldChar w:fldCharType="separate"/>
        </w:r>
        <w:r w:rsidR="002D735D">
          <w:rPr>
            <w:noProof/>
            <w:lang w:val="en-US" w:eastAsia="zh-CN"/>
          </w:rPr>
          <w:t>14</w:t>
        </w:r>
        <w:r>
          <w:rPr>
            <w:lang w:val="en-US" w:eastAsia="zh-CN"/>
          </w:rPr>
          <w:fldChar w:fldCharType="end"/>
        </w:r>
      </w:hyperlink>
    </w:p>
    <w:p w:rsidR="0048344E" w:rsidRDefault="0048344E">
      <w:pPr>
        <w:pStyle w:val="30"/>
        <w:tabs>
          <w:tab w:val="right" w:leader="dot" w:pos="8268"/>
        </w:tabs>
        <w:ind w:left="420"/>
        <w:rPr>
          <w:lang w:val="en-US" w:eastAsia="zh-CN"/>
        </w:rPr>
      </w:pPr>
      <w:hyperlink w:anchor="_Toc237499202" w:history="1">
        <w:r>
          <w:rPr>
            <w:rStyle w:val="a4"/>
            <w:lang w:val="en-US" w:eastAsia="zh-CN"/>
          </w:rPr>
          <w:t>5.2.1</w:t>
        </w:r>
        <w:r>
          <w:rPr>
            <w:rStyle w:val="a4"/>
            <w:rFonts w:hint="eastAsia"/>
            <w:lang w:val="en-US" w:eastAsia="zh-CN"/>
          </w:rPr>
          <w:t>时钟初始化</w:t>
        </w:r>
        <w:r>
          <w:rPr>
            <w:lang w:val="en-US" w:eastAsia="zh-CN"/>
          </w:rPr>
          <w:tab/>
        </w:r>
        <w:r>
          <w:rPr>
            <w:lang w:val="en-US" w:eastAsia="zh-CN"/>
          </w:rPr>
          <w:fldChar w:fldCharType="begin"/>
        </w:r>
        <w:r>
          <w:rPr>
            <w:lang w:val="en-US" w:eastAsia="zh-CN"/>
          </w:rPr>
          <w:instrText xml:space="preserve"> PAGEREF _Toc237499202 \h </w:instrText>
        </w:r>
        <w:r w:rsidR="008E07B0">
          <w:rPr>
            <w:lang w:val="en-US" w:eastAsia="zh-CN"/>
          </w:rPr>
        </w:r>
        <w:r>
          <w:rPr>
            <w:lang w:val="en-US" w:eastAsia="zh-CN"/>
          </w:rPr>
          <w:fldChar w:fldCharType="separate"/>
        </w:r>
        <w:r w:rsidR="002D735D">
          <w:rPr>
            <w:noProof/>
            <w:lang w:val="en-US" w:eastAsia="zh-CN"/>
          </w:rPr>
          <w:t>14</w:t>
        </w:r>
        <w:r>
          <w:rPr>
            <w:lang w:val="en-US" w:eastAsia="zh-CN"/>
          </w:rPr>
          <w:fldChar w:fldCharType="end"/>
        </w:r>
      </w:hyperlink>
    </w:p>
    <w:p w:rsidR="0048344E" w:rsidRDefault="0048344E">
      <w:pPr>
        <w:pStyle w:val="30"/>
        <w:tabs>
          <w:tab w:val="right" w:leader="dot" w:pos="8268"/>
        </w:tabs>
        <w:ind w:left="420"/>
        <w:rPr>
          <w:lang w:val="en-US" w:eastAsia="zh-CN"/>
        </w:rPr>
      </w:pPr>
      <w:hyperlink w:anchor="_Toc237499203" w:history="1">
        <w:r>
          <w:rPr>
            <w:rStyle w:val="a4"/>
            <w:rFonts w:hAnsi="宋体"/>
            <w:lang w:val="en-US" w:eastAsia="zh-CN"/>
          </w:rPr>
          <w:t>5.2.2</w:t>
        </w:r>
        <w:r>
          <w:rPr>
            <w:rStyle w:val="a4"/>
            <w:rFonts w:hint="eastAsia"/>
            <w:lang w:val="en-US" w:eastAsia="zh-CN"/>
          </w:rPr>
          <w:t>串口初始化</w:t>
        </w:r>
        <w:r>
          <w:rPr>
            <w:lang w:val="en-US" w:eastAsia="zh-CN"/>
          </w:rPr>
          <w:tab/>
        </w:r>
        <w:r>
          <w:rPr>
            <w:lang w:val="en-US" w:eastAsia="zh-CN"/>
          </w:rPr>
          <w:fldChar w:fldCharType="begin"/>
        </w:r>
        <w:r>
          <w:rPr>
            <w:lang w:val="en-US" w:eastAsia="zh-CN"/>
          </w:rPr>
          <w:instrText xml:space="preserve"> PAGEREF _Toc237499203 \h </w:instrText>
        </w:r>
        <w:r w:rsidR="008E07B0">
          <w:rPr>
            <w:lang w:val="en-US" w:eastAsia="zh-CN"/>
          </w:rPr>
        </w:r>
        <w:r>
          <w:rPr>
            <w:lang w:val="en-US" w:eastAsia="zh-CN"/>
          </w:rPr>
          <w:fldChar w:fldCharType="separate"/>
        </w:r>
        <w:r w:rsidR="002D735D">
          <w:rPr>
            <w:noProof/>
            <w:lang w:val="en-US" w:eastAsia="zh-CN"/>
          </w:rPr>
          <w:t>14</w:t>
        </w:r>
        <w:r>
          <w:rPr>
            <w:lang w:val="en-US" w:eastAsia="zh-CN"/>
          </w:rPr>
          <w:fldChar w:fldCharType="end"/>
        </w:r>
      </w:hyperlink>
    </w:p>
    <w:p w:rsidR="0048344E" w:rsidRDefault="0048344E">
      <w:pPr>
        <w:pStyle w:val="30"/>
        <w:tabs>
          <w:tab w:val="right" w:leader="dot" w:pos="8268"/>
        </w:tabs>
        <w:ind w:left="420"/>
        <w:rPr>
          <w:lang w:val="en-US" w:eastAsia="zh-CN"/>
        </w:rPr>
      </w:pPr>
      <w:hyperlink w:anchor="_Toc237499204" w:history="1">
        <w:r>
          <w:rPr>
            <w:rStyle w:val="a4"/>
            <w:lang w:val="en-US" w:eastAsia="zh-CN"/>
          </w:rPr>
          <w:t xml:space="preserve">5.2.3 </w:t>
        </w:r>
        <w:r>
          <w:rPr>
            <w:rStyle w:val="a4"/>
            <w:rFonts w:ascii="Arial" w:hAnsi="Arial"/>
            <w:lang w:val="en-US" w:eastAsia="zh-CN"/>
          </w:rPr>
          <w:t>PWM</w:t>
        </w:r>
        <w:r>
          <w:rPr>
            <w:rStyle w:val="a4"/>
            <w:rFonts w:hint="eastAsia"/>
            <w:lang w:val="en-US" w:eastAsia="zh-CN"/>
          </w:rPr>
          <w:t>初始化</w:t>
        </w:r>
        <w:r>
          <w:rPr>
            <w:lang w:val="en-US" w:eastAsia="zh-CN"/>
          </w:rPr>
          <w:tab/>
        </w:r>
        <w:r>
          <w:rPr>
            <w:lang w:val="en-US" w:eastAsia="zh-CN"/>
          </w:rPr>
          <w:fldChar w:fldCharType="begin"/>
        </w:r>
        <w:r>
          <w:rPr>
            <w:lang w:val="en-US" w:eastAsia="zh-CN"/>
          </w:rPr>
          <w:instrText xml:space="preserve"> PAGEREF _Toc237499204 \h </w:instrText>
        </w:r>
        <w:r w:rsidR="008E07B0">
          <w:rPr>
            <w:lang w:val="en-US" w:eastAsia="zh-CN"/>
          </w:rPr>
        </w:r>
        <w:r>
          <w:rPr>
            <w:lang w:val="en-US" w:eastAsia="zh-CN"/>
          </w:rPr>
          <w:fldChar w:fldCharType="separate"/>
        </w:r>
        <w:r w:rsidR="002D735D">
          <w:rPr>
            <w:noProof/>
            <w:lang w:val="en-US" w:eastAsia="zh-CN"/>
          </w:rPr>
          <w:t>15</w:t>
        </w:r>
        <w:r>
          <w:rPr>
            <w:lang w:val="en-US" w:eastAsia="zh-CN"/>
          </w:rPr>
          <w:fldChar w:fldCharType="end"/>
        </w:r>
      </w:hyperlink>
    </w:p>
    <w:p w:rsidR="0048344E" w:rsidRDefault="0048344E">
      <w:pPr>
        <w:pStyle w:val="20"/>
        <w:rPr>
          <w:lang w:val="en-US" w:eastAsia="zh-CN"/>
        </w:rPr>
      </w:pPr>
      <w:hyperlink w:anchor="_Toc237499205" w:history="1">
        <w:r>
          <w:rPr>
            <w:rStyle w:val="a4"/>
            <w:kern w:val="0"/>
            <w:lang w:val="en-US" w:eastAsia="zh-CN"/>
          </w:rPr>
          <w:t xml:space="preserve">5.3 </w:t>
        </w:r>
        <w:r>
          <w:rPr>
            <w:rStyle w:val="a4"/>
            <w:rFonts w:hint="eastAsia"/>
            <w:kern w:val="0"/>
            <w:lang w:val="en-US" w:eastAsia="zh-CN"/>
          </w:rPr>
          <w:t>路径识别原理及实现</w:t>
        </w:r>
        <w:r>
          <w:rPr>
            <w:lang w:val="en-US" w:eastAsia="zh-CN"/>
          </w:rPr>
          <w:tab/>
        </w:r>
        <w:r>
          <w:rPr>
            <w:lang w:val="en-US" w:eastAsia="zh-CN"/>
          </w:rPr>
          <w:fldChar w:fldCharType="begin"/>
        </w:r>
        <w:r>
          <w:rPr>
            <w:lang w:val="en-US" w:eastAsia="zh-CN"/>
          </w:rPr>
          <w:instrText xml:space="preserve"> PAGEREF _Toc237499205 \h </w:instrText>
        </w:r>
        <w:r w:rsidR="008E07B0">
          <w:rPr>
            <w:lang w:val="en-US" w:eastAsia="zh-CN"/>
          </w:rPr>
        </w:r>
        <w:r>
          <w:rPr>
            <w:lang w:val="en-US" w:eastAsia="zh-CN"/>
          </w:rPr>
          <w:fldChar w:fldCharType="separate"/>
        </w:r>
        <w:r w:rsidR="002D735D">
          <w:rPr>
            <w:noProof/>
            <w:lang w:val="en-US" w:eastAsia="zh-CN"/>
          </w:rPr>
          <w:t>16</w:t>
        </w:r>
        <w:r>
          <w:rPr>
            <w:lang w:val="en-US" w:eastAsia="zh-CN"/>
          </w:rPr>
          <w:fldChar w:fldCharType="end"/>
        </w:r>
      </w:hyperlink>
    </w:p>
    <w:p w:rsidR="0048344E" w:rsidRDefault="0048344E">
      <w:pPr>
        <w:pStyle w:val="30"/>
        <w:tabs>
          <w:tab w:val="right" w:leader="dot" w:pos="8268"/>
        </w:tabs>
        <w:ind w:left="420"/>
        <w:rPr>
          <w:lang w:val="en-US" w:eastAsia="zh-CN"/>
        </w:rPr>
      </w:pPr>
      <w:hyperlink w:anchor="_Toc237499206" w:history="1">
        <w:r>
          <w:rPr>
            <w:rStyle w:val="a4"/>
            <w:rFonts w:hAnsi="宋体"/>
            <w:lang w:val="en-US" w:eastAsia="zh-CN"/>
          </w:rPr>
          <w:t>5.3.1</w:t>
        </w:r>
        <w:r>
          <w:rPr>
            <w:rStyle w:val="a4"/>
            <w:lang w:val="en-US" w:eastAsia="zh-CN"/>
          </w:rPr>
          <w:t xml:space="preserve"> </w:t>
        </w:r>
        <w:r>
          <w:rPr>
            <w:rStyle w:val="a4"/>
            <w:rFonts w:hint="eastAsia"/>
            <w:lang w:val="en-US" w:eastAsia="zh-CN"/>
          </w:rPr>
          <w:t>路径信息采集处理方法</w:t>
        </w:r>
        <w:r>
          <w:rPr>
            <w:lang w:val="en-US" w:eastAsia="zh-CN"/>
          </w:rPr>
          <w:tab/>
        </w:r>
        <w:r>
          <w:rPr>
            <w:lang w:val="en-US" w:eastAsia="zh-CN"/>
          </w:rPr>
          <w:fldChar w:fldCharType="begin"/>
        </w:r>
        <w:r>
          <w:rPr>
            <w:lang w:val="en-US" w:eastAsia="zh-CN"/>
          </w:rPr>
          <w:instrText xml:space="preserve"> PAGEREF _Toc237499206 \h </w:instrText>
        </w:r>
        <w:r w:rsidR="008E07B0">
          <w:rPr>
            <w:lang w:val="en-US" w:eastAsia="zh-CN"/>
          </w:rPr>
        </w:r>
        <w:r>
          <w:rPr>
            <w:lang w:val="en-US" w:eastAsia="zh-CN"/>
          </w:rPr>
          <w:fldChar w:fldCharType="separate"/>
        </w:r>
        <w:r w:rsidR="002D735D">
          <w:rPr>
            <w:noProof/>
            <w:lang w:val="en-US" w:eastAsia="zh-CN"/>
          </w:rPr>
          <w:t>16</w:t>
        </w:r>
        <w:r>
          <w:rPr>
            <w:lang w:val="en-US" w:eastAsia="zh-CN"/>
          </w:rPr>
          <w:fldChar w:fldCharType="end"/>
        </w:r>
      </w:hyperlink>
    </w:p>
    <w:p w:rsidR="0048344E" w:rsidRDefault="0048344E">
      <w:pPr>
        <w:pStyle w:val="30"/>
        <w:tabs>
          <w:tab w:val="right" w:leader="dot" w:pos="8268"/>
        </w:tabs>
        <w:ind w:left="420"/>
        <w:rPr>
          <w:lang w:val="en-US" w:eastAsia="zh-CN"/>
        </w:rPr>
      </w:pPr>
      <w:hyperlink w:anchor="_Toc237499207" w:history="1">
        <w:r>
          <w:rPr>
            <w:rStyle w:val="a4"/>
            <w:rFonts w:hAnsi="宋体"/>
            <w:lang w:val="en-US" w:eastAsia="zh-CN"/>
          </w:rPr>
          <w:t>5.3.2</w:t>
        </w:r>
        <w:r>
          <w:rPr>
            <w:rStyle w:val="a4"/>
            <w:lang w:val="en-US" w:eastAsia="zh-CN"/>
          </w:rPr>
          <w:t xml:space="preserve"> </w:t>
        </w:r>
        <w:r>
          <w:rPr>
            <w:rStyle w:val="a4"/>
            <w:rFonts w:hint="eastAsia"/>
            <w:lang w:val="en-US" w:eastAsia="zh-CN"/>
          </w:rPr>
          <w:t>舵机转向控制算法</w:t>
        </w:r>
        <w:r>
          <w:rPr>
            <w:lang w:val="en-US" w:eastAsia="zh-CN"/>
          </w:rPr>
          <w:tab/>
        </w:r>
        <w:r>
          <w:rPr>
            <w:lang w:val="en-US" w:eastAsia="zh-CN"/>
          </w:rPr>
          <w:fldChar w:fldCharType="begin"/>
        </w:r>
        <w:r>
          <w:rPr>
            <w:lang w:val="en-US" w:eastAsia="zh-CN"/>
          </w:rPr>
          <w:instrText xml:space="preserve"> PAGEREF _Toc237499207 \h </w:instrText>
        </w:r>
        <w:r w:rsidR="008E07B0">
          <w:rPr>
            <w:lang w:val="en-US" w:eastAsia="zh-CN"/>
          </w:rPr>
        </w:r>
        <w:r>
          <w:rPr>
            <w:lang w:val="en-US" w:eastAsia="zh-CN"/>
          </w:rPr>
          <w:fldChar w:fldCharType="separate"/>
        </w:r>
        <w:r w:rsidR="002D735D">
          <w:rPr>
            <w:noProof/>
            <w:lang w:val="en-US" w:eastAsia="zh-CN"/>
          </w:rPr>
          <w:t>19</w:t>
        </w:r>
        <w:r>
          <w:rPr>
            <w:lang w:val="en-US" w:eastAsia="zh-CN"/>
          </w:rPr>
          <w:fldChar w:fldCharType="end"/>
        </w:r>
      </w:hyperlink>
    </w:p>
    <w:p w:rsidR="0048344E" w:rsidRDefault="0048344E">
      <w:pPr>
        <w:pStyle w:val="30"/>
        <w:tabs>
          <w:tab w:val="right" w:leader="dot" w:pos="8268"/>
        </w:tabs>
        <w:ind w:left="420"/>
        <w:rPr>
          <w:lang w:val="en-US" w:eastAsia="zh-CN"/>
        </w:rPr>
      </w:pPr>
      <w:hyperlink w:anchor="_Toc237499208" w:history="1">
        <w:r>
          <w:rPr>
            <w:rStyle w:val="a4"/>
            <w:rFonts w:hAnsi="宋体"/>
            <w:lang w:val="en-US" w:eastAsia="zh-CN"/>
          </w:rPr>
          <w:t>5.3.3</w:t>
        </w:r>
        <w:r>
          <w:rPr>
            <w:rStyle w:val="a4"/>
            <w:lang w:val="en-US" w:eastAsia="zh-CN"/>
          </w:rPr>
          <w:t xml:space="preserve"> </w:t>
        </w:r>
        <w:r>
          <w:rPr>
            <w:rStyle w:val="a4"/>
            <w:rFonts w:hint="eastAsia"/>
            <w:lang w:val="en-US" w:eastAsia="zh-CN"/>
          </w:rPr>
          <w:t>直流电机的控制算法</w:t>
        </w:r>
        <w:r>
          <w:rPr>
            <w:lang w:val="en-US" w:eastAsia="zh-CN"/>
          </w:rPr>
          <w:tab/>
        </w:r>
        <w:bookmarkStart w:id="2" w:name="_Hlt237499217"/>
        <w:r>
          <w:rPr>
            <w:lang w:val="en-US" w:eastAsia="zh-CN"/>
          </w:rPr>
          <w:fldChar w:fldCharType="begin"/>
        </w:r>
        <w:r>
          <w:rPr>
            <w:lang w:val="en-US" w:eastAsia="zh-CN"/>
          </w:rPr>
          <w:instrText xml:space="preserve"> PAGEREF _Toc237499208 \h </w:instrText>
        </w:r>
        <w:r w:rsidR="008E07B0">
          <w:rPr>
            <w:lang w:val="en-US" w:eastAsia="zh-CN"/>
          </w:rPr>
        </w:r>
        <w:r>
          <w:rPr>
            <w:lang w:val="en-US" w:eastAsia="zh-CN"/>
          </w:rPr>
          <w:fldChar w:fldCharType="separate"/>
        </w:r>
        <w:r w:rsidR="002D735D">
          <w:rPr>
            <w:noProof/>
            <w:lang w:val="en-US" w:eastAsia="zh-CN"/>
          </w:rPr>
          <w:t>20</w:t>
        </w:r>
        <w:r>
          <w:rPr>
            <w:lang w:val="en-US" w:eastAsia="zh-CN"/>
          </w:rPr>
          <w:fldChar w:fldCharType="end"/>
        </w:r>
        <w:bookmarkEnd w:id="2"/>
      </w:hyperlink>
    </w:p>
    <w:p w:rsidR="0048344E" w:rsidRDefault="0048344E">
      <w:pPr>
        <w:pStyle w:val="10"/>
        <w:tabs>
          <w:tab w:val="right" w:leader="dot" w:pos="8268"/>
        </w:tabs>
        <w:rPr>
          <w:lang w:val="en-US" w:eastAsia="zh-CN"/>
        </w:rPr>
      </w:pPr>
      <w:hyperlink w:anchor="_Toc237499209" w:history="1">
        <w:r>
          <w:rPr>
            <w:rStyle w:val="a4"/>
            <w:rFonts w:hint="eastAsia"/>
            <w:lang w:val="en-US" w:eastAsia="zh-CN"/>
          </w:rPr>
          <w:t>第六章</w:t>
        </w:r>
        <w:r>
          <w:rPr>
            <w:rStyle w:val="a4"/>
            <w:lang w:val="en-US" w:eastAsia="zh-CN"/>
          </w:rPr>
          <w:t xml:space="preserve"> </w:t>
        </w:r>
        <w:r>
          <w:rPr>
            <w:rStyle w:val="a4"/>
            <w:rFonts w:hint="eastAsia"/>
            <w:lang w:val="en-US" w:eastAsia="zh-CN"/>
          </w:rPr>
          <w:t>开发工具及制作调试过程</w:t>
        </w:r>
        <w:r>
          <w:rPr>
            <w:lang w:val="en-US" w:eastAsia="zh-CN"/>
          </w:rPr>
          <w:tab/>
        </w:r>
        <w:r>
          <w:rPr>
            <w:rFonts w:hint="eastAsia"/>
            <w:lang w:val="en-US" w:eastAsia="zh-CN"/>
          </w:rPr>
          <w:t>2</w:t>
        </w:r>
        <w:r w:rsidR="00FE509C">
          <w:rPr>
            <w:rFonts w:hint="eastAsia"/>
            <w:lang w:val="en-US"/>
          </w:rPr>
          <w:t>2</w:t>
        </w:r>
      </w:hyperlink>
    </w:p>
    <w:p w:rsidR="0048344E" w:rsidRDefault="0048344E">
      <w:pPr>
        <w:pStyle w:val="20"/>
        <w:rPr>
          <w:lang w:val="en-US" w:eastAsia="zh-CN"/>
        </w:rPr>
      </w:pPr>
      <w:hyperlink w:anchor="_Toc237499210" w:history="1">
        <w:r>
          <w:rPr>
            <w:rStyle w:val="a4"/>
            <w:lang w:val="en-US" w:eastAsia="zh-CN"/>
          </w:rPr>
          <w:t xml:space="preserve">6.1 </w:t>
        </w:r>
        <w:r>
          <w:rPr>
            <w:rStyle w:val="a4"/>
            <w:rFonts w:hint="eastAsia"/>
            <w:lang w:val="en-US" w:eastAsia="zh-CN"/>
          </w:rPr>
          <w:t>开发工具</w:t>
        </w:r>
        <w:r>
          <w:rPr>
            <w:lang w:val="en-US" w:eastAsia="zh-CN"/>
          </w:rPr>
          <w:tab/>
        </w:r>
        <w:r>
          <w:rPr>
            <w:rFonts w:hint="eastAsia"/>
            <w:lang w:val="en-US" w:eastAsia="zh-CN"/>
          </w:rPr>
          <w:t>2</w:t>
        </w:r>
        <w:r w:rsidR="00FE509C">
          <w:rPr>
            <w:rFonts w:hint="eastAsia"/>
            <w:lang w:val="en-US"/>
          </w:rPr>
          <w:t>2</w:t>
        </w:r>
      </w:hyperlink>
    </w:p>
    <w:p w:rsidR="0048344E" w:rsidRDefault="0048344E">
      <w:pPr>
        <w:pStyle w:val="20"/>
        <w:rPr>
          <w:lang w:val="en-US" w:eastAsia="zh-CN"/>
        </w:rPr>
      </w:pPr>
      <w:hyperlink w:anchor="_Toc237499211" w:history="1">
        <w:r>
          <w:rPr>
            <w:rStyle w:val="a4"/>
            <w:lang w:val="en-US" w:eastAsia="zh-CN"/>
          </w:rPr>
          <w:t xml:space="preserve">6.2 </w:t>
        </w:r>
        <w:r>
          <w:rPr>
            <w:rStyle w:val="a4"/>
            <w:rFonts w:hint="eastAsia"/>
            <w:lang w:val="en-US" w:eastAsia="zh-CN"/>
          </w:rPr>
          <w:t>制作调试过程</w:t>
        </w:r>
        <w:r>
          <w:rPr>
            <w:lang w:val="en-US" w:eastAsia="zh-CN"/>
          </w:rPr>
          <w:tab/>
        </w:r>
        <w:r>
          <w:rPr>
            <w:rFonts w:hint="eastAsia"/>
            <w:lang w:val="en-US" w:eastAsia="zh-CN"/>
          </w:rPr>
          <w:t>2</w:t>
        </w:r>
        <w:r w:rsidR="00FE509C">
          <w:rPr>
            <w:rFonts w:hint="eastAsia"/>
            <w:lang w:val="en-US"/>
          </w:rPr>
          <w:t>2</w:t>
        </w:r>
      </w:hyperlink>
    </w:p>
    <w:p w:rsidR="0048344E" w:rsidRDefault="0048344E">
      <w:pPr>
        <w:pStyle w:val="10"/>
        <w:tabs>
          <w:tab w:val="right" w:leader="dot" w:pos="8268"/>
        </w:tabs>
        <w:rPr>
          <w:lang w:val="en-US" w:eastAsia="zh-CN"/>
        </w:rPr>
      </w:pPr>
      <w:hyperlink w:anchor="_Toc237499212" w:history="1">
        <w:r>
          <w:rPr>
            <w:rStyle w:val="a4"/>
            <w:rFonts w:hint="eastAsia"/>
            <w:lang w:val="en-US" w:eastAsia="zh-CN"/>
          </w:rPr>
          <w:t>第七章</w:t>
        </w:r>
        <w:r>
          <w:rPr>
            <w:rStyle w:val="a4"/>
            <w:lang w:val="en-US" w:eastAsia="zh-CN"/>
          </w:rPr>
          <w:t xml:space="preserve"> </w:t>
        </w:r>
        <w:r>
          <w:rPr>
            <w:rStyle w:val="a4"/>
            <w:rFonts w:hint="eastAsia"/>
            <w:lang w:val="en-US" w:eastAsia="zh-CN"/>
          </w:rPr>
          <w:t>结论</w:t>
        </w:r>
        <w:r>
          <w:rPr>
            <w:lang w:val="en-US" w:eastAsia="zh-CN"/>
          </w:rPr>
          <w:tab/>
        </w:r>
        <w:r>
          <w:rPr>
            <w:rFonts w:hint="eastAsia"/>
            <w:lang w:val="en-US" w:eastAsia="zh-CN"/>
          </w:rPr>
          <w:t>2</w:t>
        </w:r>
        <w:r w:rsidR="00FE509C">
          <w:rPr>
            <w:rFonts w:hint="eastAsia"/>
            <w:lang w:val="en-US"/>
          </w:rPr>
          <w:t>3</w:t>
        </w:r>
      </w:hyperlink>
    </w:p>
    <w:p w:rsidR="0048344E" w:rsidRDefault="0048344E">
      <w:pPr>
        <w:pStyle w:val="20"/>
        <w:rPr>
          <w:lang w:val="en-US" w:eastAsia="zh-CN"/>
        </w:rPr>
      </w:pPr>
      <w:hyperlink w:anchor="_Toc237499213" w:history="1">
        <w:r>
          <w:rPr>
            <w:rStyle w:val="a4"/>
            <w:lang w:val="en-US" w:eastAsia="zh-CN"/>
          </w:rPr>
          <w:t>7.1</w:t>
        </w:r>
        <w:r>
          <w:rPr>
            <w:rStyle w:val="a4"/>
            <w:rFonts w:hint="eastAsia"/>
            <w:lang w:val="en-US" w:eastAsia="zh-CN"/>
          </w:rPr>
          <w:t>模型车的主要技术参数说明</w:t>
        </w:r>
        <w:r>
          <w:rPr>
            <w:lang w:val="en-US" w:eastAsia="zh-CN"/>
          </w:rPr>
          <w:tab/>
        </w:r>
        <w:r>
          <w:rPr>
            <w:rFonts w:hint="eastAsia"/>
            <w:lang w:val="en-US" w:eastAsia="zh-CN"/>
          </w:rPr>
          <w:t>2</w:t>
        </w:r>
        <w:r w:rsidR="00FE509C">
          <w:rPr>
            <w:rFonts w:hint="eastAsia"/>
            <w:lang w:val="en-US"/>
          </w:rPr>
          <w:t>3</w:t>
        </w:r>
      </w:hyperlink>
    </w:p>
    <w:p w:rsidR="0048344E" w:rsidRDefault="0048344E">
      <w:pPr>
        <w:pStyle w:val="20"/>
        <w:rPr>
          <w:lang w:val="en-US" w:eastAsia="zh-CN"/>
        </w:rPr>
      </w:pPr>
      <w:hyperlink w:anchor="_Toc237499214" w:history="1">
        <w:r>
          <w:rPr>
            <w:rStyle w:val="a4"/>
            <w:lang w:val="en-US" w:eastAsia="zh-CN"/>
          </w:rPr>
          <w:t xml:space="preserve">7.2 </w:t>
        </w:r>
        <w:r>
          <w:rPr>
            <w:rStyle w:val="a4"/>
            <w:rFonts w:hint="eastAsia"/>
            <w:lang w:val="en-US" w:eastAsia="zh-CN"/>
          </w:rPr>
          <w:t>总结</w:t>
        </w:r>
        <w:r>
          <w:rPr>
            <w:lang w:val="en-US" w:eastAsia="zh-CN"/>
          </w:rPr>
          <w:tab/>
        </w:r>
        <w:r>
          <w:rPr>
            <w:rFonts w:hint="eastAsia"/>
            <w:lang w:val="en-US" w:eastAsia="zh-CN"/>
          </w:rPr>
          <w:t>2</w:t>
        </w:r>
        <w:r w:rsidR="00FE509C">
          <w:rPr>
            <w:rFonts w:hint="eastAsia"/>
            <w:lang w:val="en-US"/>
          </w:rPr>
          <w:t>3</w:t>
        </w:r>
      </w:hyperlink>
    </w:p>
    <w:p w:rsidR="0048344E" w:rsidRDefault="0048344E">
      <w:pPr>
        <w:pStyle w:val="10"/>
        <w:tabs>
          <w:tab w:val="right" w:leader="dot" w:pos="8268"/>
        </w:tabs>
        <w:rPr>
          <w:lang w:val="en-US" w:eastAsia="zh-CN"/>
        </w:rPr>
      </w:pPr>
      <w:hyperlink w:anchor="_Toc237499215" w:history="1">
        <w:r>
          <w:rPr>
            <w:rStyle w:val="a4"/>
            <w:rFonts w:ascii="黑体" w:eastAsia="黑体" w:hint="eastAsia"/>
            <w:lang w:val="en-US" w:eastAsia="zh-CN"/>
          </w:rPr>
          <w:t>参考文献</w:t>
        </w:r>
        <w:r>
          <w:rPr>
            <w:lang w:val="en-US" w:eastAsia="zh-CN"/>
          </w:rPr>
          <w:tab/>
        </w:r>
        <w:r w:rsidR="00FE509C">
          <w:rPr>
            <w:rFonts w:hint="eastAsia"/>
            <w:lang w:val="en-US"/>
          </w:rPr>
          <w:t>24</w:t>
        </w:r>
      </w:hyperlink>
    </w:p>
    <w:p w:rsidR="0048344E" w:rsidRDefault="0048344E" w:rsidP="002E3DA8">
      <w:pPr>
        <w:pStyle w:val="10"/>
        <w:tabs>
          <w:tab w:val="right" w:leader="dot" w:pos="8268"/>
        </w:tabs>
        <w:rPr>
          <w:rFonts w:hint="eastAsia"/>
        </w:rPr>
      </w:pPr>
      <w:hyperlink w:anchor="_Toc237499216" w:history="1">
        <w:r>
          <w:rPr>
            <w:rStyle w:val="a4"/>
            <w:rFonts w:ascii="黑体" w:eastAsia="黑体" w:hAnsi="黑体" w:hint="eastAsia"/>
            <w:lang w:val="en-US" w:eastAsia="zh-CN"/>
          </w:rPr>
          <w:t>附录</w:t>
        </w:r>
        <w:r>
          <w:rPr>
            <w:rStyle w:val="a4"/>
            <w:rFonts w:ascii="黑体" w:eastAsia="黑体" w:hAnsi="黑体"/>
            <w:lang w:val="en-US" w:eastAsia="zh-CN"/>
          </w:rPr>
          <w:t>A</w:t>
        </w:r>
        <w:r>
          <w:rPr>
            <w:rStyle w:val="a4"/>
            <w:rFonts w:ascii="黑体" w:eastAsia="黑体" w:hAnsi="黑体" w:hint="eastAsia"/>
            <w:lang w:val="en-US" w:eastAsia="zh-CN"/>
          </w:rPr>
          <w:t>：程序源代码</w:t>
        </w:r>
        <w:r>
          <w:rPr>
            <w:lang w:val="en-US" w:eastAsia="zh-CN"/>
          </w:rPr>
          <w:tab/>
        </w:r>
        <w:r>
          <w:rPr>
            <w:lang w:val="en-US" w:eastAsia="zh-CN"/>
          </w:rPr>
          <w:fldChar w:fldCharType="begin"/>
        </w:r>
        <w:r>
          <w:rPr>
            <w:lang w:val="en-US" w:eastAsia="zh-CN"/>
          </w:rPr>
          <w:instrText xml:space="preserve"> PAGEREF _Toc237499216 \h </w:instrText>
        </w:r>
        <w:r w:rsidR="008E07B0">
          <w:rPr>
            <w:lang w:val="en-US" w:eastAsia="zh-CN"/>
          </w:rPr>
        </w:r>
        <w:r>
          <w:rPr>
            <w:lang w:val="en-US" w:eastAsia="zh-CN"/>
          </w:rPr>
          <w:fldChar w:fldCharType="separate"/>
        </w:r>
        <w:r w:rsidR="002D735D">
          <w:rPr>
            <w:noProof/>
            <w:lang w:val="en-US" w:eastAsia="zh-CN"/>
          </w:rPr>
          <w:t>I</w:t>
        </w:r>
        <w:r>
          <w:rPr>
            <w:lang w:val="en-US" w:eastAsia="zh-CN"/>
          </w:rPr>
          <w:fldChar w:fldCharType="end"/>
        </w:r>
      </w:hyperlink>
      <w:r>
        <w:rPr>
          <w:rFonts w:ascii="黑体" w:eastAsia="黑体"/>
          <w:sz w:val="30"/>
        </w:rPr>
        <w:fldChar w:fldCharType="end"/>
      </w:r>
    </w:p>
    <w:p w:rsidR="002E3DA8" w:rsidRDefault="002E3DA8">
      <w:pPr>
        <w:pStyle w:val="001"/>
        <w:sectPr w:rsidR="002E3DA8" w:rsidSect="000F0758">
          <w:headerReference w:type="even" r:id="rId8"/>
          <w:footerReference w:type="even" r:id="rId9"/>
          <w:footerReference w:type="default" r:id="rId10"/>
          <w:headerReference w:type="first" r:id="rId11"/>
          <w:footerReference w:type="first" r:id="rId12"/>
          <w:type w:val="oddPage"/>
          <w:pgSz w:w="11906" w:h="16838"/>
          <w:pgMar w:top="2268" w:right="1814" w:bottom="1814" w:left="1814" w:header="1587" w:footer="1247" w:gutter="0"/>
          <w:pgNumType w:fmt="upperRoman" w:start="1"/>
          <w:cols w:space="720"/>
          <w:docGrid w:type="linesAndChars" w:linePitch="312"/>
        </w:sectPr>
      </w:pPr>
      <w:bookmarkStart w:id="3" w:name="_Toc237499182"/>
    </w:p>
    <w:p w:rsidR="0048344E" w:rsidRDefault="00710A88">
      <w:pPr>
        <w:pStyle w:val="001"/>
        <w:rPr>
          <w:rFonts w:hint="eastAsia"/>
        </w:rPr>
      </w:pPr>
      <w:r>
        <w:lastRenderedPageBreak/>
        <w:br w:type="page"/>
      </w:r>
      <w:r w:rsidR="0048344E">
        <w:rPr>
          <w:rFonts w:hint="eastAsia"/>
        </w:rPr>
        <w:lastRenderedPageBreak/>
        <w:t>第一章 引言</w:t>
      </w:r>
      <w:bookmarkEnd w:id="3"/>
    </w:p>
    <w:p w:rsidR="0048344E" w:rsidRDefault="0048344E">
      <w:pPr>
        <w:snapToGrid w:val="0"/>
        <w:spacing w:before="120" w:after="120" w:line="400" w:lineRule="exact"/>
        <w:ind w:firstLineChars="200" w:firstLine="480"/>
        <w:jc w:val="left"/>
        <w:rPr>
          <w:rFonts w:hint="eastAsia"/>
          <w:sz w:val="24"/>
        </w:rPr>
      </w:pPr>
      <w:r>
        <w:rPr>
          <w:rFonts w:hAnsi="宋体"/>
          <w:sz w:val="24"/>
        </w:rPr>
        <w:t>随着现代科技的飞速发展，人们对智能化的要求已越来越高，而智能化在汽车相关产业上的应用最典型的例子就是汽车电子行业，汽车的电子化程度则被看作是衡量现代汽车水平的重要标志。同时，汽车生产商推出越来越智能的汽车，来满足各种各样的市场需求。</w:t>
      </w:r>
    </w:p>
    <w:p w:rsidR="0048344E" w:rsidRDefault="006B3BDC">
      <w:pPr>
        <w:snapToGrid w:val="0"/>
        <w:spacing w:before="120" w:after="120" w:line="400" w:lineRule="exact"/>
        <w:ind w:firstLineChars="200" w:firstLine="480"/>
        <w:rPr>
          <w:rFonts w:hint="eastAsia"/>
          <w:sz w:val="24"/>
        </w:rPr>
      </w:pPr>
      <w:r>
        <w:rPr>
          <w:rFonts w:hAnsi="宋体"/>
          <w:sz w:val="24"/>
        </w:rPr>
        <w:t>第</w:t>
      </w:r>
      <w:r w:rsidR="005C28F5">
        <w:rPr>
          <w:rFonts w:hAnsi="宋体" w:hint="eastAsia"/>
          <w:sz w:val="24"/>
        </w:rPr>
        <w:t>七</w:t>
      </w:r>
      <w:r w:rsidR="0048344E">
        <w:rPr>
          <w:rFonts w:hAnsi="宋体"/>
          <w:sz w:val="24"/>
        </w:rPr>
        <w:t>届</w:t>
      </w:r>
      <w:r w:rsidR="0048344E">
        <w:rPr>
          <w:sz w:val="24"/>
        </w:rPr>
        <w:t>“</w:t>
      </w:r>
      <w:r w:rsidR="0048344E">
        <w:rPr>
          <w:rFonts w:hAnsi="宋体"/>
          <w:sz w:val="24"/>
        </w:rPr>
        <w:t>飞思卡尔</w:t>
      </w:r>
      <w:r w:rsidR="0048344E">
        <w:rPr>
          <w:sz w:val="24"/>
        </w:rPr>
        <w:t>”</w:t>
      </w:r>
      <w:r w:rsidR="0048344E">
        <w:rPr>
          <w:rFonts w:hAnsi="宋体"/>
          <w:sz w:val="24"/>
        </w:rPr>
        <w:t>杯全国大学生智能汽车邀请赛</w:t>
      </w:r>
      <w:r w:rsidR="0048344E">
        <w:rPr>
          <w:rFonts w:hAnsi="宋体" w:hint="eastAsia"/>
          <w:sz w:val="24"/>
        </w:rPr>
        <w:t>就是在这个背景下举行的</w:t>
      </w:r>
      <w:r w:rsidR="0048344E">
        <w:rPr>
          <w:rFonts w:hAnsi="宋体"/>
          <w:sz w:val="24"/>
        </w:rPr>
        <w:t>。</w:t>
      </w:r>
      <w:r w:rsidR="0048344E">
        <w:rPr>
          <w:rFonts w:hAnsi="宋体" w:hint="eastAsia"/>
          <w:sz w:val="24"/>
        </w:rPr>
        <w:t>大赛组委会为各支参赛队伍提供智能车车模、</w:t>
      </w:r>
      <w:r w:rsidR="0048344E">
        <w:rPr>
          <w:rFonts w:hint="eastAsia"/>
          <w:sz w:val="24"/>
        </w:rPr>
        <w:t>MC9S12XS128</w:t>
      </w:r>
      <w:r>
        <w:rPr>
          <w:rFonts w:hAnsi="宋体" w:hint="eastAsia"/>
          <w:sz w:val="24"/>
        </w:rPr>
        <w:t>开发板、可充电镉镍电池组</w:t>
      </w:r>
      <w:r w:rsidR="0048344E">
        <w:rPr>
          <w:rFonts w:hAnsi="宋体" w:hint="eastAsia"/>
          <w:sz w:val="24"/>
        </w:rPr>
        <w:t>和舵机。参赛队伍需要学习并应用嵌入式软件开发工具</w:t>
      </w:r>
      <w:r w:rsidR="0048344E">
        <w:rPr>
          <w:rFonts w:hint="eastAsia"/>
          <w:sz w:val="24"/>
        </w:rPr>
        <w:t>Codewarrior</w:t>
      </w:r>
      <w:r w:rsidR="0048344E">
        <w:rPr>
          <w:rFonts w:hAnsi="宋体" w:hint="eastAsia"/>
          <w:sz w:val="24"/>
        </w:rPr>
        <w:t>进行在线开发和调试。</w:t>
      </w:r>
      <w:r w:rsidR="0048344E">
        <w:rPr>
          <w:rFonts w:hAnsi="宋体"/>
          <w:sz w:val="24"/>
        </w:rPr>
        <w:t>这个大赛的综合性很强，涵盖了控制、模式识别、传感、电子、电气、计算机和机械等多个学科交叉的科技创意性比赛</w:t>
      </w:r>
      <w:r w:rsidR="0048344E">
        <w:rPr>
          <w:rFonts w:hint="eastAsia"/>
          <w:sz w:val="24"/>
          <w:vertAlign w:val="superscript"/>
        </w:rPr>
        <w:t>[1]</w:t>
      </w:r>
      <w:r w:rsidR="0048344E">
        <w:rPr>
          <w:rFonts w:hAnsi="宋体"/>
          <w:sz w:val="24"/>
        </w:rPr>
        <w:t>。</w:t>
      </w:r>
      <w:r w:rsidR="0048344E">
        <w:rPr>
          <w:rFonts w:hAnsi="宋体" w:hint="eastAsia"/>
          <w:sz w:val="24"/>
        </w:rPr>
        <w:t>参赛队员需要在了解上述多学科知识的基础上，利用</w:t>
      </w:r>
      <w:r w:rsidR="0048344E">
        <w:rPr>
          <w:rFonts w:hint="eastAsia"/>
          <w:sz w:val="24"/>
        </w:rPr>
        <w:t>Codewarrior</w:t>
      </w:r>
      <w:r w:rsidR="0048344E">
        <w:rPr>
          <w:rFonts w:hAnsi="宋体" w:hint="eastAsia"/>
          <w:sz w:val="24"/>
        </w:rPr>
        <w:t>软件编程控制智能车对路径信息进行采集和处理，识别当前路径状况，进而控制舵机转相应的角度，驱动电机以合适的速度在跑道上行进。</w:t>
      </w:r>
    </w:p>
    <w:p w:rsidR="0048344E" w:rsidRDefault="0048344E">
      <w:pPr>
        <w:snapToGrid w:val="0"/>
        <w:spacing w:before="120" w:after="120" w:line="400" w:lineRule="exact"/>
        <w:ind w:firstLineChars="200" w:firstLine="480"/>
        <w:rPr>
          <w:rFonts w:hint="eastAsia"/>
          <w:sz w:val="24"/>
        </w:rPr>
      </w:pPr>
      <w:r>
        <w:rPr>
          <w:rFonts w:hAnsi="宋体" w:hint="eastAsia"/>
          <w:sz w:val="24"/>
        </w:rPr>
        <w:t>本队制作的智能车以</w:t>
      </w:r>
      <w:r>
        <w:rPr>
          <w:rFonts w:hint="eastAsia"/>
          <w:sz w:val="24"/>
        </w:rPr>
        <w:t>16</w:t>
      </w:r>
      <w:r>
        <w:rPr>
          <w:rFonts w:hAnsi="宋体" w:hint="eastAsia"/>
          <w:sz w:val="24"/>
        </w:rPr>
        <w:t>位单片机</w:t>
      </w:r>
      <w:r>
        <w:rPr>
          <w:rFonts w:hint="eastAsia"/>
          <w:sz w:val="24"/>
        </w:rPr>
        <w:t>MC9S12XS128B</w:t>
      </w:r>
      <w:r>
        <w:rPr>
          <w:rFonts w:hAnsi="宋体" w:hint="eastAsia"/>
          <w:sz w:val="24"/>
        </w:rPr>
        <w:t>为控制系统核心，利用</w:t>
      </w:r>
      <w:r>
        <w:rPr>
          <w:rFonts w:hint="eastAsia"/>
          <w:sz w:val="24"/>
        </w:rPr>
        <w:t>CMOS</w:t>
      </w:r>
      <w:r>
        <w:rPr>
          <w:rFonts w:hAnsi="宋体" w:hint="eastAsia"/>
          <w:sz w:val="24"/>
        </w:rPr>
        <w:t>视频传感器采集路径信息，经过系统处理，识别当前路径情况，做出判断决策，从而给出相应的</w:t>
      </w:r>
      <w:r>
        <w:rPr>
          <w:rFonts w:hint="eastAsia"/>
          <w:sz w:val="24"/>
        </w:rPr>
        <w:t>PWM</w:t>
      </w:r>
      <w:r>
        <w:rPr>
          <w:rFonts w:hAnsi="宋体" w:hint="eastAsia"/>
          <w:sz w:val="24"/>
        </w:rPr>
        <w:t>信号，通过</w:t>
      </w:r>
      <w:r w:rsidR="006B3BDC">
        <w:rPr>
          <w:rFonts w:hint="eastAsia"/>
          <w:sz w:val="24"/>
        </w:rPr>
        <w:t>BTS</w:t>
      </w:r>
      <w:r>
        <w:rPr>
          <w:rFonts w:hAnsi="宋体" w:hint="eastAsia"/>
          <w:sz w:val="24"/>
        </w:rPr>
        <w:t>构成的</w:t>
      </w:r>
      <w:r>
        <w:rPr>
          <w:rFonts w:hint="eastAsia"/>
          <w:sz w:val="24"/>
        </w:rPr>
        <w:t>H</w:t>
      </w:r>
      <w:r>
        <w:rPr>
          <w:rFonts w:hAnsi="宋体" w:hint="eastAsia"/>
          <w:sz w:val="24"/>
        </w:rPr>
        <w:t>桥电路驱动直流电机以合适的速度行驶，同时，控制舵机转出相应的角度。</w:t>
      </w:r>
    </w:p>
    <w:p w:rsidR="0048344E" w:rsidRDefault="0048344E">
      <w:pPr>
        <w:snapToGrid w:val="0"/>
        <w:spacing w:before="120" w:after="120" w:line="400" w:lineRule="exact"/>
        <w:ind w:firstLineChars="200" w:firstLine="480"/>
        <w:rPr>
          <w:rFonts w:hint="eastAsia"/>
          <w:sz w:val="24"/>
        </w:rPr>
      </w:pPr>
      <w:r>
        <w:rPr>
          <w:rFonts w:hAnsi="宋体" w:hint="eastAsia"/>
          <w:sz w:val="24"/>
        </w:rPr>
        <w:t>本文先从总体上介绍了智能车的设计思想和方案论证，然后分别从机械、硬件、软件等方面的设计进行论述，重点介绍了芯片的选择和路径识别的方法，接着描述了智能车的制作及调试过程，其中包含本队在制作和调试过程中遇到的问题及其解决方法。</w:t>
      </w:r>
    </w:p>
    <w:p w:rsidR="0048344E" w:rsidRDefault="0048344E">
      <w:pPr>
        <w:snapToGrid w:val="0"/>
        <w:spacing w:before="120" w:after="120" w:line="400" w:lineRule="exact"/>
        <w:ind w:firstLineChars="200" w:firstLine="480"/>
        <w:rPr>
          <w:rFonts w:hint="eastAsia"/>
          <w:sz w:val="24"/>
        </w:rPr>
      </w:pPr>
    </w:p>
    <w:p w:rsidR="0048344E" w:rsidRDefault="0048344E">
      <w:pPr>
        <w:rPr>
          <w:rFonts w:hint="eastAsia"/>
        </w:rPr>
      </w:pPr>
    </w:p>
    <w:p w:rsidR="00995AA6" w:rsidRDefault="00995AA6">
      <w:pPr>
        <w:pStyle w:val="001"/>
        <w:sectPr w:rsidR="00995AA6" w:rsidSect="00995AA6">
          <w:headerReference w:type="default" r:id="rId13"/>
          <w:footerReference w:type="default" r:id="rId14"/>
          <w:type w:val="continuous"/>
          <w:pgSz w:w="11906" w:h="16838"/>
          <w:pgMar w:top="2268" w:right="1814" w:bottom="1814" w:left="1814" w:header="1588" w:footer="1247" w:gutter="0"/>
          <w:pgNumType w:start="0"/>
          <w:cols w:space="720"/>
          <w:docGrid w:type="linesAndChars" w:linePitch="312"/>
        </w:sectPr>
      </w:pPr>
      <w:bookmarkStart w:id="4" w:name="_Toc237350220"/>
      <w:bookmarkStart w:id="5" w:name="_Toc237499183"/>
    </w:p>
    <w:p w:rsidR="0048344E" w:rsidRDefault="0048344E">
      <w:pPr>
        <w:pStyle w:val="001"/>
        <w:rPr>
          <w:rFonts w:hint="eastAsia"/>
        </w:rPr>
      </w:pPr>
      <w:r>
        <w:rPr>
          <w:rFonts w:hint="eastAsia"/>
        </w:rPr>
        <w:lastRenderedPageBreak/>
        <w:t>第二章 总体方案概要说明</w:t>
      </w:r>
      <w:bookmarkEnd w:id="4"/>
      <w:bookmarkEnd w:id="5"/>
    </w:p>
    <w:p w:rsidR="0048344E" w:rsidRDefault="0048344E">
      <w:pPr>
        <w:pStyle w:val="002"/>
        <w:rPr>
          <w:rFonts w:hint="eastAsia"/>
        </w:rPr>
      </w:pPr>
      <w:bookmarkStart w:id="6" w:name="_Toc237350221"/>
      <w:bookmarkStart w:id="7" w:name="_Toc237499184"/>
      <w:r>
        <w:rPr>
          <w:rFonts w:hint="eastAsia"/>
        </w:rPr>
        <w:t>2.1 设计思想</w:t>
      </w:r>
      <w:bookmarkEnd w:id="6"/>
      <w:bookmarkEnd w:id="7"/>
    </w:p>
    <w:p w:rsidR="0048344E" w:rsidRDefault="0048344E">
      <w:pPr>
        <w:snapToGrid w:val="0"/>
        <w:spacing w:before="120" w:after="120" w:line="400" w:lineRule="exact"/>
        <w:ind w:firstLineChars="200" w:firstLine="480"/>
        <w:rPr>
          <w:rFonts w:hint="eastAsia"/>
          <w:sz w:val="24"/>
        </w:rPr>
      </w:pPr>
      <w:r>
        <w:rPr>
          <w:rFonts w:hAnsi="宋体" w:hint="eastAsia"/>
          <w:sz w:val="24"/>
        </w:rPr>
        <w:t>智能车主要由三个方面组成：检测系统，控制决策系统，动力系统。其中检测系统主要有两个选择：红外反射式红外传感器</w:t>
      </w:r>
      <w:r>
        <w:rPr>
          <w:rFonts w:hint="eastAsia"/>
          <w:sz w:val="24"/>
        </w:rPr>
        <w:t>和</w:t>
      </w:r>
      <w:r>
        <w:rPr>
          <w:rFonts w:hint="eastAsia"/>
          <w:sz w:val="24"/>
        </w:rPr>
        <w:t>CMOS</w:t>
      </w:r>
      <w:r>
        <w:rPr>
          <w:rFonts w:hint="eastAsia"/>
          <w:sz w:val="24"/>
        </w:rPr>
        <w:t>视频传感器。控制决策系统采用大赛组委会提供的</w:t>
      </w:r>
      <w:r>
        <w:rPr>
          <w:rFonts w:hint="eastAsia"/>
          <w:sz w:val="24"/>
        </w:rPr>
        <w:t>16</w:t>
      </w:r>
      <w:r>
        <w:rPr>
          <w:rFonts w:hint="eastAsia"/>
          <w:sz w:val="24"/>
        </w:rPr>
        <w:t>位单片机</w:t>
      </w:r>
      <w:r>
        <w:rPr>
          <w:rFonts w:hint="eastAsia"/>
          <w:sz w:val="24"/>
        </w:rPr>
        <w:t>MC9S12XS128</w:t>
      </w:r>
      <w:r>
        <w:rPr>
          <w:rFonts w:hint="eastAsia"/>
          <w:sz w:val="24"/>
        </w:rPr>
        <w:t>作为主控芯片，动力系统主要控制舵机的转角和直流电机的转速。整体的流程为，检测系统采集路径信息，经过控制决策系统分析和判断，由动力系统控制直流电机给出合适的转速，同时控制舵机给出合适的转角，从而控制智能车稳定、快速地行驶。</w:t>
      </w:r>
    </w:p>
    <w:p w:rsidR="0048344E" w:rsidRDefault="0048344E">
      <w:pPr>
        <w:pStyle w:val="002"/>
        <w:rPr>
          <w:rFonts w:hAnsi="宋体" w:hint="eastAsia"/>
          <w:sz w:val="24"/>
        </w:rPr>
      </w:pPr>
      <w:bookmarkStart w:id="8" w:name="_Toc237499185"/>
      <w:r>
        <w:rPr>
          <w:rFonts w:hint="eastAsia"/>
        </w:rPr>
        <w:t>2.2 传感器的选择</w:t>
      </w:r>
      <w:bookmarkEnd w:id="8"/>
    </w:p>
    <w:p w:rsidR="0048344E" w:rsidRDefault="0048344E">
      <w:pPr>
        <w:snapToGrid w:val="0"/>
        <w:spacing w:before="120" w:after="120" w:line="400" w:lineRule="exact"/>
        <w:ind w:firstLineChars="200" w:firstLine="480"/>
        <w:rPr>
          <w:rFonts w:ascii="宋体" w:hAnsi="宋体" w:hint="eastAsia"/>
          <w:sz w:val="24"/>
        </w:rPr>
      </w:pPr>
      <w:r>
        <w:rPr>
          <w:rFonts w:ascii="宋体" w:hAnsi="宋体" w:hint="eastAsia"/>
          <w:sz w:val="24"/>
        </w:rPr>
        <w:t>路径采集的传感器主要有两种：</w:t>
      </w:r>
      <w:bookmarkStart w:id="9" w:name="OLE_LINK4"/>
      <w:bookmarkStart w:id="10" w:name="OLE_LINK3"/>
      <w:r>
        <w:rPr>
          <w:rFonts w:ascii="宋体" w:hAnsi="宋体" w:hint="eastAsia"/>
          <w:sz w:val="24"/>
        </w:rPr>
        <w:t>红外反射式红外传感器</w:t>
      </w:r>
      <w:r>
        <w:rPr>
          <w:rFonts w:hint="eastAsia"/>
          <w:sz w:val="24"/>
        </w:rPr>
        <w:t>和</w:t>
      </w:r>
      <w:r>
        <w:rPr>
          <w:rFonts w:hint="eastAsia"/>
          <w:sz w:val="24"/>
        </w:rPr>
        <w:t>CMOS</w:t>
      </w:r>
      <w:r>
        <w:rPr>
          <w:rFonts w:hint="eastAsia"/>
          <w:sz w:val="24"/>
        </w:rPr>
        <w:t>视频传感器</w:t>
      </w:r>
      <w:bookmarkEnd w:id="9"/>
      <w:bookmarkEnd w:id="10"/>
      <w:r>
        <w:rPr>
          <w:rFonts w:hint="eastAsia"/>
          <w:sz w:val="24"/>
        </w:rPr>
        <w:t>。根据上届比赛的经验，</w:t>
      </w:r>
      <w:r>
        <w:rPr>
          <w:rFonts w:hint="eastAsia"/>
          <w:sz w:val="24"/>
        </w:rPr>
        <w:t>CMOS</w:t>
      </w:r>
      <w:r>
        <w:rPr>
          <w:rFonts w:hint="eastAsia"/>
          <w:sz w:val="24"/>
        </w:rPr>
        <w:t>视频传感器比</w:t>
      </w:r>
      <w:r>
        <w:rPr>
          <w:rFonts w:ascii="宋体" w:hAnsi="宋体" w:hint="eastAsia"/>
          <w:sz w:val="24"/>
        </w:rPr>
        <w:t>红外反射式红外传感器具有更好的前瞻性，利用这段前瞻的距离，有利于小车提前判断下一步的行驶路线和速度。因此，本队的智能车决定以CMOS视频传感器为采集路径的基础传感器。结合CMOS视频传感器，有两种方案可以选择。</w:t>
      </w:r>
    </w:p>
    <w:p w:rsidR="0048344E" w:rsidRDefault="0048344E" w:rsidP="002E3DA8">
      <w:pPr>
        <w:pStyle w:val="a6"/>
        <w:spacing w:before="120" w:after="120" w:line="400" w:lineRule="exact"/>
        <w:ind w:firstLine="480"/>
        <w:rPr>
          <w:rFonts w:hint="eastAsia"/>
        </w:rPr>
      </w:pPr>
      <w:r>
        <w:rPr>
          <w:rFonts w:ascii="宋体" w:hAnsi="宋体" w:hint="eastAsia"/>
        </w:rPr>
        <w:t>方案一：</w:t>
      </w:r>
      <w:r>
        <w:rPr>
          <w:rFonts w:hint="eastAsia"/>
        </w:rPr>
        <w:t>基于</w:t>
      </w:r>
      <w:r>
        <w:rPr>
          <w:rFonts w:hint="eastAsia"/>
        </w:rPr>
        <w:t>CMOS</w:t>
      </w:r>
      <w:r>
        <w:rPr>
          <w:rFonts w:hint="eastAsia"/>
        </w:rPr>
        <w:t>传感器的路径识别。</w:t>
      </w:r>
      <w:r>
        <w:t>电荷藕合器件图像传感器</w:t>
      </w:r>
      <w:r>
        <w:t>CMOS</w:t>
      </w:r>
      <w:r>
        <w:t>（</w:t>
      </w:r>
      <w:r>
        <w:t>Charge Coupled Device</w:t>
      </w:r>
      <w:r>
        <w:t>），</w:t>
      </w:r>
      <w:r>
        <w:rPr>
          <w:rFonts w:hint="eastAsia"/>
        </w:rPr>
        <w:t>是</w:t>
      </w:r>
      <w:r>
        <w:t>使用一种高感光度的半导体材料制成，能把光线转变成电荷，</w:t>
      </w:r>
      <w:r>
        <w:rPr>
          <w:rFonts w:hint="eastAsia"/>
        </w:rPr>
        <w:t>再</w:t>
      </w:r>
      <w:r>
        <w:t>通过模数转换器芯片转换成数字信号</w:t>
      </w:r>
      <w:r>
        <w:rPr>
          <w:rFonts w:hint="eastAsia"/>
        </w:rPr>
        <w:t>。</w:t>
      </w:r>
      <w:r>
        <w:t>CMOS</w:t>
      </w:r>
      <w:r>
        <w:t>由许多感光单位组成，通常以百万像素为单位。当</w:t>
      </w:r>
      <w:r>
        <w:t>CMOS</w:t>
      </w:r>
      <w:r>
        <w:t>表面受到光线照射时，每个感光单位会将电荷反映在组件上，所有的感光单位所产生的信号加在一起，就构成了一幅完整的画面</w:t>
      </w:r>
      <w:r>
        <w:rPr>
          <w:rFonts w:hint="eastAsia"/>
        </w:rPr>
        <w:t>。基于</w:t>
      </w:r>
      <w:r>
        <w:rPr>
          <w:rFonts w:hint="eastAsia"/>
        </w:rPr>
        <w:t>CMOS</w:t>
      </w:r>
      <w:r>
        <w:rPr>
          <w:rFonts w:hint="eastAsia"/>
        </w:rPr>
        <w:t>传感器的路径检测方法具有探测距离远的优势，能够尽可能早的感知前方的路径信息进行预判断，再现路径的真实信息。而且，普通的</w:t>
      </w:r>
      <w:r>
        <w:rPr>
          <w:rFonts w:hint="eastAsia"/>
        </w:rPr>
        <w:t>CMOS</w:t>
      </w:r>
      <w:r>
        <w:rPr>
          <w:rFonts w:hint="eastAsia"/>
        </w:rPr>
        <w:t>传感器图像分辨率都在</w:t>
      </w:r>
      <w:r>
        <w:rPr>
          <w:rFonts w:hint="eastAsia"/>
        </w:rPr>
        <w:t>300</w:t>
      </w:r>
      <w:r>
        <w:rPr>
          <w:rFonts w:hint="eastAsia"/>
        </w:rPr>
        <w:t>线以上，它的分辨率远远大于光电管阵列的方法。通过镜头，</w:t>
      </w:r>
      <w:r>
        <w:rPr>
          <w:rFonts w:hint="eastAsia"/>
        </w:rPr>
        <w:t>CMOS</w:t>
      </w:r>
      <w:r>
        <w:rPr>
          <w:rFonts w:hint="eastAsia"/>
        </w:rPr>
        <w:t>传感器可以将车模前方很远的道路图像映射到</w:t>
      </w:r>
      <w:r>
        <w:rPr>
          <w:rFonts w:hint="eastAsia"/>
        </w:rPr>
        <w:t>CMOS</w:t>
      </w:r>
      <w:r>
        <w:rPr>
          <w:rFonts w:hint="eastAsia"/>
        </w:rPr>
        <w:t>器件中，从而得到车模前方很大范围内的道路信息。基于图像的道路参数识别，不仅可以识别道路的中心位置，同时还可以得到道路的方向、曲率等信息。基于</w:t>
      </w:r>
      <w:r>
        <w:rPr>
          <w:rFonts w:hint="eastAsia"/>
        </w:rPr>
        <w:t>CMOS</w:t>
      </w:r>
      <w:r>
        <w:rPr>
          <w:rFonts w:hint="eastAsia"/>
        </w:rPr>
        <w:t>传感器，通过图像处理的方式得到路径信息，可以有效进行车模运动控制，提高车模的路径跟踪精度和运行速度。但是，使用</w:t>
      </w:r>
      <w:r>
        <w:rPr>
          <w:rFonts w:hint="eastAsia"/>
        </w:rPr>
        <w:t>CMOS</w:t>
      </w:r>
      <w:r>
        <w:rPr>
          <w:rFonts w:hint="eastAsia"/>
        </w:rPr>
        <w:t>传感器的瓶颈是传感器具有</w:t>
      </w:r>
      <w:r>
        <w:rPr>
          <w:rFonts w:hint="eastAsia"/>
        </w:rPr>
        <w:t>20ms</w:t>
      </w:r>
      <w:r>
        <w:rPr>
          <w:rFonts w:hint="eastAsia"/>
        </w:rPr>
        <w:t>的固有延时，尽管它能体现出了模型车系统的前瞻性优势，但是</w:t>
      </w:r>
      <w:r>
        <w:rPr>
          <w:rFonts w:hint="eastAsia"/>
        </w:rPr>
        <w:t>20ms</w:t>
      </w:r>
      <w:r>
        <w:rPr>
          <w:rFonts w:hint="eastAsia"/>
        </w:rPr>
        <w:t>的固有延时会影响到小车对路面信息的精确控制。方案</w:t>
      </w:r>
      <w:r>
        <w:rPr>
          <w:rFonts w:hint="eastAsia"/>
        </w:rPr>
        <w:lastRenderedPageBreak/>
        <w:t>二：基于</w:t>
      </w:r>
      <w:r>
        <w:rPr>
          <w:rFonts w:hint="eastAsia"/>
        </w:rPr>
        <w:t>CMOS</w:t>
      </w:r>
      <w:r>
        <w:rPr>
          <w:rFonts w:hint="eastAsia"/>
        </w:rPr>
        <w:t>传感器和光电传感器的相互配合控制。</w:t>
      </w:r>
      <w:r>
        <w:rPr>
          <w:rFonts w:hint="eastAsia"/>
        </w:rPr>
        <w:t>CMOS</w:t>
      </w:r>
      <w:r>
        <w:rPr>
          <w:rFonts w:hint="eastAsia"/>
        </w:rPr>
        <w:t>传感器具有探测距离远的优势，能够尽可能早的感知前方的路径信息，与光电传感器阵列配合使用，具有远近结合的优势</w:t>
      </w:r>
      <w:r>
        <w:rPr>
          <w:rFonts w:hint="eastAsia"/>
        </w:rPr>
        <w:t>,</w:t>
      </w:r>
      <w:r>
        <w:rPr>
          <w:rFonts w:hint="eastAsia"/>
        </w:rPr>
        <w:t>且具有较高的稳定性和可靠性。但是本次大赛所要求的控制核心单片机</w:t>
      </w:r>
      <w:r>
        <w:t>MC9S12XS128</w:t>
      </w:r>
      <w:r>
        <w:rPr>
          <w:rFonts w:hint="eastAsia"/>
        </w:rPr>
        <w:t>，总线时钟最高</w:t>
      </w:r>
      <w:r>
        <w:rPr>
          <w:rFonts w:hint="eastAsia"/>
        </w:rPr>
        <w:t>25M</w:t>
      </w:r>
      <w:r>
        <w:rPr>
          <w:rFonts w:hint="eastAsia"/>
        </w:rPr>
        <w:t>，无法实现高级的图像算法和控制算法</w:t>
      </w:r>
      <w:r>
        <w:rPr>
          <w:rFonts w:hint="eastAsia"/>
        </w:rPr>
        <w:t>,</w:t>
      </w:r>
      <w:r>
        <w:rPr>
          <w:rFonts w:hint="eastAsia"/>
        </w:rPr>
        <w:t>且硬件电路复杂。</w:t>
      </w:r>
    </w:p>
    <w:p w:rsidR="0048344E" w:rsidRDefault="0048344E">
      <w:pPr>
        <w:pStyle w:val="a6"/>
        <w:spacing w:before="120" w:after="120" w:line="400" w:lineRule="exact"/>
        <w:ind w:firstLine="480"/>
        <w:rPr>
          <w:rFonts w:hint="eastAsia"/>
        </w:rPr>
      </w:pPr>
      <w:r>
        <w:rPr>
          <w:rFonts w:hint="eastAsia"/>
        </w:rPr>
        <w:t>综合以上考虑，系统选择方案一，单纯地使用</w:t>
      </w:r>
      <w:r>
        <w:rPr>
          <w:rFonts w:hint="eastAsia"/>
        </w:rPr>
        <w:t>CMOS</w:t>
      </w:r>
      <w:r>
        <w:rPr>
          <w:rFonts w:hint="eastAsia"/>
        </w:rPr>
        <w:t>传感器来实现小车路径信息的检测。</w:t>
      </w:r>
      <w:bookmarkStart w:id="11" w:name="_Toc237350222"/>
    </w:p>
    <w:p w:rsidR="0048344E" w:rsidRDefault="0048344E">
      <w:pPr>
        <w:pStyle w:val="a6"/>
        <w:spacing w:before="120" w:after="120" w:line="400" w:lineRule="exact"/>
        <w:ind w:firstLine="480"/>
        <w:rPr>
          <w:rFonts w:hint="eastAsia"/>
        </w:rPr>
      </w:pPr>
    </w:p>
    <w:p w:rsidR="00995AA6" w:rsidRDefault="00995AA6">
      <w:pPr>
        <w:pStyle w:val="001"/>
        <w:sectPr w:rsidR="00995AA6" w:rsidSect="00995AA6">
          <w:headerReference w:type="default" r:id="rId15"/>
          <w:headerReference w:type="first" r:id="rId16"/>
          <w:footerReference w:type="first" r:id="rId17"/>
          <w:pgSz w:w="11906" w:h="16838"/>
          <w:pgMar w:top="2268" w:right="1814" w:bottom="1814" w:left="1814" w:header="1588" w:footer="1247" w:gutter="0"/>
          <w:pgNumType w:start="2"/>
          <w:cols w:space="720"/>
          <w:titlePg/>
          <w:docGrid w:type="linesAndChars" w:linePitch="312"/>
        </w:sectPr>
      </w:pPr>
      <w:bookmarkStart w:id="12" w:name="_Toc237499186"/>
    </w:p>
    <w:p w:rsidR="0048344E" w:rsidRDefault="0048344E">
      <w:pPr>
        <w:pStyle w:val="001"/>
        <w:rPr>
          <w:rFonts w:hint="eastAsia"/>
        </w:rPr>
      </w:pPr>
      <w:r>
        <w:rPr>
          <w:rFonts w:hint="eastAsia"/>
        </w:rPr>
        <w:lastRenderedPageBreak/>
        <w:t>第三章 机械部分设计</w:t>
      </w:r>
      <w:bookmarkEnd w:id="11"/>
      <w:bookmarkEnd w:id="12"/>
    </w:p>
    <w:p w:rsidR="0048344E" w:rsidRDefault="0048344E">
      <w:pPr>
        <w:pStyle w:val="002"/>
        <w:rPr>
          <w:rFonts w:hint="eastAsia"/>
        </w:rPr>
      </w:pPr>
      <w:bookmarkStart w:id="13" w:name="_Toc237350223"/>
      <w:bookmarkStart w:id="14" w:name="_Toc237499187"/>
      <w:r>
        <w:rPr>
          <w:rFonts w:hint="eastAsia"/>
        </w:rPr>
        <w:t>3.1</w:t>
      </w:r>
      <w:bookmarkStart w:id="15" w:name="_Toc168657526"/>
      <w:bookmarkStart w:id="16" w:name="_Toc168653774"/>
      <w:bookmarkStart w:id="17" w:name="_Toc171435568"/>
      <w:bookmarkStart w:id="18" w:name="_Toc168998277"/>
      <w:bookmarkStart w:id="19" w:name="_Toc168804582"/>
      <w:bookmarkStart w:id="20" w:name="_Toc168803497"/>
      <w:bookmarkStart w:id="21" w:name="_Toc168672584"/>
      <w:r>
        <w:t xml:space="preserve"> CMOS</w:t>
      </w:r>
      <w:r>
        <w:rPr>
          <w:rFonts w:hint="eastAsia"/>
        </w:rPr>
        <w:t>传感器的安装</w:t>
      </w:r>
      <w:bookmarkEnd w:id="13"/>
      <w:bookmarkEnd w:id="14"/>
      <w:bookmarkEnd w:id="15"/>
      <w:bookmarkEnd w:id="16"/>
      <w:bookmarkEnd w:id="17"/>
      <w:bookmarkEnd w:id="18"/>
      <w:bookmarkEnd w:id="19"/>
      <w:bookmarkEnd w:id="20"/>
      <w:bookmarkEnd w:id="21"/>
    </w:p>
    <w:p w:rsidR="0048344E" w:rsidRDefault="0048344E">
      <w:pPr>
        <w:pStyle w:val="a6"/>
        <w:spacing w:before="120" w:after="120" w:line="400" w:lineRule="exact"/>
        <w:ind w:firstLine="480"/>
        <w:rPr>
          <w:rFonts w:ascii="宋体" w:hAnsi="宋体" w:hint="eastAsia"/>
        </w:rPr>
      </w:pPr>
      <w:r>
        <w:rPr>
          <w:rFonts w:ascii="宋体" w:hAnsi="宋体" w:hint="eastAsia"/>
        </w:rPr>
        <w:t>CMOS传感器的安装分由以下几个部分组成：传感器安装高度、传感器俯仰角，以及传感器的架设。</w:t>
      </w:r>
    </w:p>
    <w:p w:rsidR="0048344E" w:rsidRDefault="0048344E">
      <w:pPr>
        <w:pStyle w:val="a6"/>
        <w:spacing w:before="120" w:after="120" w:line="400" w:lineRule="exact"/>
        <w:ind w:firstLine="480"/>
        <w:rPr>
          <w:rFonts w:ascii="宋体" w:hAnsi="宋体" w:hint="eastAsia"/>
          <w:color w:val="000000"/>
          <w:kern w:val="0"/>
        </w:rPr>
      </w:pPr>
      <w:r>
        <w:rPr>
          <w:rFonts w:ascii="宋体" w:hAnsi="宋体" w:hint="eastAsia"/>
          <w:color w:val="000000"/>
          <w:kern w:val="0"/>
        </w:rPr>
        <w:t>CMOS传感器的视野范围与该传感器的安装高度有关,在相同的俯仰角情况下镜头安装高度增大,传感器的视野范围也随之增大,小车的预瞄距离也会相应的增加。从扩大视场角方面考虑，安装时可以适当增加镜</w:t>
      </w:r>
      <w:r w:rsidR="00FC67B3">
        <w:rPr>
          <w:rFonts w:ascii="宋体" w:hAnsi="宋体" w:hint="eastAsia"/>
          <w:color w:val="000000"/>
          <w:kern w:val="0"/>
        </w:rPr>
        <w:t>头的安装高度。但是，随着镜头的升高，图像会变得越模糊，特别是两边</w:t>
      </w:r>
      <w:r>
        <w:rPr>
          <w:rFonts w:ascii="宋体" w:hAnsi="宋体" w:hint="eastAsia"/>
          <w:color w:val="000000"/>
          <w:kern w:val="0"/>
        </w:rPr>
        <w:t>的引导黑线，可能会因此而漏掉图像信息。所以，传感器也不能安装得太高。</w:t>
      </w:r>
    </w:p>
    <w:p w:rsidR="006B3BDC" w:rsidRDefault="0048344E" w:rsidP="002E3DA8">
      <w:pPr>
        <w:pStyle w:val="a6"/>
        <w:spacing w:before="120" w:after="120" w:line="400" w:lineRule="exact"/>
        <w:ind w:firstLine="480"/>
        <w:rPr>
          <w:rFonts w:hint="eastAsia"/>
        </w:rPr>
      </w:pPr>
      <w:r>
        <w:rPr>
          <w:rFonts w:ascii="宋体" w:hAnsi="宋体" w:hint="eastAsia"/>
          <w:color w:val="000000"/>
          <w:kern w:val="0"/>
        </w:rPr>
        <w:t>传感器的俯仰角是镜头中心光轴与道路水平面的夹角，俯仰角越大，则采集到的路面信息距小车越接近，俯仰角越小，则传感器采集到的信息距离小车越远。但是，当传感器采集到的路面信息距离模型车太近时，不能体现使用</w:t>
      </w:r>
      <w:r>
        <w:rPr>
          <w:color w:val="000000"/>
          <w:kern w:val="0"/>
        </w:rPr>
        <w:t>CMOS</w:t>
      </w:r>
      <w:r>
        <w:rPr>
          <w:rFonts w:ascii="宋体" w:hAnsi="宋体" w:hint="eastAsia"/>
          <w:color w:val="000000"/>
          <w:kern w:val="0"/>
        </w:rPr>
        <w:t>传感器的前瞻性；当传感器采集的路面信息距离模型车太远时，采集到的图像显得很模糊，而且很容易采集到场地外的干扰信息，同时可能由于采集到的信息太靠前，使模型车提前量太多而撞上引导线旁边的立柱。</w:t>
      </w:r>
      <w:r>
        <w:rPr>
          <w:rFonts w:ascii="宋体" w:hAnsi="宋体" w:hint="eastAsia"/>
          <w:kern w:val="0"/>
        </w:rPr>
        <w:t>图3.1为</w:t>
      </w:r>
      <w:r>
        <w:rPr>
          <w:rFonts w:hint="eastAsia"/>
        </w:rPr>
        <w:t>CMOS</w:t>
      </w:r>
      <w:r>
        <w:rPr>
          <w:rFonts w:hint="eastAsia"/>
        </w:rPr>
        <w:t>传感器</w:t>
      </w:r>
      <w:r>
        <w:rPr>
          <w:rFonts w:ascii="宋体" w:hAnsi="宋体" w:hint="eastAsia"/>
          <w:kern w:val="0"/>
        </w:rPr>
        <w:t>的安装示意图。</w:t>
      </w:r>
    </w:p>
    <w:p w:rsidR="0048344E" w:rsidRDefault="002B349B">
      <w:pPr>
        <w:pStyle w:val="a6"/>
        <w:ind w:leftChars="228" w:left="479" w:firstLineChars="0" w:firstLine="0"/>
        <w:rPr>
          <w:rFonts w:ascii="宋体" w:hAnsi="宋体" w:hint="eastAsia"/>
          <w:b/>
          <w:kern w:val="0"/>
        </w:rPr>
      </w:pPr>
      <w:r>
        <w:rPr>
          <w:noProof/>
        </w:rPr>
        <w:drawing>
          <wp:inline distT="0" distB="0" distL="0" distR="0">
            <wp:extent cx="4981575" cy="2914650"/>
            <wp:effectExtent l="19050" t="0" r="9525" b="0"/>
            <wp:docPr id="6" name="图片 6" descr="DSC0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03237"/>
                    <pic:cNvPicPr>
                      <a:picLocks noChangeAspect="1" noChangeArrowheads="1"/>
                    </pic:cNvPicPr>
                  </pic:nvPicPr>
                  <pic:blipFill>
                    <a:blip r:embed="rId18" cstate="print"/>
                    <a:srcRect/>
                    <a:stretch>
                      <a:fillRect/>
                    </a:stretch>
                  </pic:blipFill>
                  <pic:spPr bwMode="auto">
                    <a:xfrm>
                      <a:off x="0" y="0"/>
                      <a:ext cx="4981575" cy="2914650"/>
                    </a:xfrm>
                    <a:prstGeom prst="rect">
                      <a:avLst/>
                    </a:prstGeom>
                    <a:noFill/>
                    <a:ln w="9525">
                      <a:noFill/>
                      <a:miter lim="800000"/>
                      <a:headEnd/>
                      <a:tailEnd/>
                    </a:ln>
                  </pic:spPr>
                </pic:pic>
              </a:graphicData>
            </a:graphic>
          </wp:inline>
        </w:drawing>
      </w:r>
    </w:p>
    <w:p w:rsidR="0048344E" w:rsidRDefault="0048344E">
      <w:pPr>
        <w:pStyle w:val="a6"/>
        <w:ind w:firstLine="480"/>
        <w:jc w:val="center"/>
        <w:rPr>
          <w:rFonts w:hint="eastAsia"/>
          <w:kern w:val="0"/>
        </w:rPr>
      </w:pPr>
      <w:r>
        <w:rPr>
          <w:rFonts w:hint="eastAsia"/>
          <w:kern w:val="0"/>
        </w:rPr>
        <w:t>图</w:t>
      </w:r>
      <w:r>
        <w:rPr>
          <w:rFonts w:hint="eastAsia"/>
          <w:kern w:val="0"/>
        </w:rPr>
        <w:t>3.1 CMOS</w:t>
      </w:r>
      <w:r>
        <w:rPr>
          <w:rFonts w:hint="eastAsia"/>
          <w:kern w:val="0"/>
        </w:rPr>
        <w:t>传感器的安装</w:t>
      </w:r>
      <w:bookmarkStart w:id="22" w:name="_Toc237350224"/>
    </w:p>
    <w:p w:rsidR="0048344E" w:rsidRDefault="0048344E">
      <w:pPr>
        <w:pStyle w:val="002"/>
        <w:rPr>
          <w:rFonts w:hint="eastAsia"/>
          <w:color w:val="000000"/>
          <w:kern w:val="0"/>
        </w:rPr>
      </w:pPr>
      <w:bookmarkStart w:id="23" w:name="_Toc237499188"/>
      <w:r>
        <w:rPr>
          <w:rFonts w:hint="eastAsia"/>
          <w:kern w:val="0"/>
        </w:rPr>
        <w:lastRenderedPageBreak/>
        <w:t xml:space="preserve">3.2 </w:t>
      </w:r>
      <w:r>
        <w:rPr>
          <w:kern w:val="0"/>
        </w:rPr>
        <w:t>CMOS</w:t>
      </w:r>
      <w:r>
        <w:rPr>
          <w:rFonts w:hint="eastAsia"/>
          <w:kern w:val="0"/>
        </w:rPr>
        <w:t>传感器支架结构</w:t>
      </w:r>
      <w:bookmarkEnd w:id="22"/>
      <w:bookmarkEnd w:id="23"/>
    </w:p>
    <w:p w:rsidR="006B3BDC" w:rsidRPr="00005F69" w:rsidRDefault="0048344E" w:rsidP="00005F69">
      <w:pPr>
        <w:spacing w:before="120" w:after="120" w:line="400" w:lineRule="exact"/>
        <w:ind w:firstLineChars="200" w:firstLine="480"/>
        <w:rPr>
          <w:rFonts w:hint="eastAsia"/>
          <w:kern w:val="0"/>
          <w:sz w:val="24"/>
        </w:rPr>
      </w:pPr>
      <w:r>
        <w:rPr>
          <w:kern w:val="0"/>
          <w:sz w:val="24"/>
        </w:rPr>
        <w:t>CMOS</w:t>
      </w:r>
      <w:r>
        <w:rPr>
          <w:rFonts w:hint="eastAsia"/>
          <w:kern w:val="0"/>
          <w:sz w:val="24"/>
        </w:rPr>
        <w:t>传感器架设在模型车舵机后面正中央处，架在舵机后面而没架在保险杠上，可以在一定程度上防止因模型车冲出场地后对镜头的碰撞。支架使用的是全铝合金的金属支架，使用螺丝固定在模型车的底板上。这样，</w:t>
      </w:r>
      <w:r>
        <w:rPr>
          <w:rFonts w:hint="eastAsia"/>
          <w:kern w:val="0"/>
          <w:sz w:val="24"/>
        </w:rPr>
        <w:t>CMOS</w:t>
      </w:r>
      <w:r>
        <w:rPr>
          <w:rFonts w:hint="eastAsia"/>
          <w:kern w:val="0"/>
          <w:sz w:val="24"/>
        </w:rPr>
        <w:t>传感器和车模始终保持同步的运动方式，从而，智能车可以获得同步稳定的路径信息。下图为</w:t>
      </w:r>
      <w:r>
        <w:rPr>
          <w:rFonts w:hint="eastAsia"/>
          <w:sz w:val="24"/>
        </w:rPr>
        <w:t>CMOS</w:t>
      </w:r>
      <w:r>
        <w:rPr>
          <w:rFonts w:hint="eastAsia"/>
          <w:sz w:val="24"/>
        </w:rPr>
        <w:t>传感器</w:t>
      </w:r>
      <w:r>
        <w:rPr>
          <w:rFonts w:hint="eastAsia"/>
          <w:kern w:val="0"/>
          <w:sz w:val="24"/>
        </w:rPr>
        <w:t>支架的安装实物图。</w:t>
      </w:r>
    </w:p>
    <w:p w:rsidR="0048344E" w:rsidRDefault="002B349B" w:rsidP="00005F69">
      <w:pPr>
        <w:ind w:firstLineChars="200" w:firstLine="480"/>
        <w:rPr>
          <w:rFonts w:hint="eastAsia"/>
          <w:b/>
          <w:kern w:val="0"/>
        </w:rPr>
      </w:pPr>
      <w:r>
        <w:rPr>
          <w:rFonts w:ascii="宋体" w:hAnsi="宋体"/>
          <w:noProof/>
          <w:sz w:val="24"/>
          <w:szCs w:val="24"/>
        </w:rPr>
        <w:drawing>
          <wp:inline distT="0" distB="0" distL="0" distR="0">
            <wp:extent cx="4705350" cy="3381375"/>
            <wp:effectExtent l="19050" t="0" r="0" b="0"/>
            <wp:docPr id="7" name="图片 7" descr="DSC0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3239"/>
                    <pic:cNvPicPr>
                      <a:picLocks noChangeAspect="1" noChangeArrowheads="1"/>
                    </pic:cNvPicPr>
                  </pic:nvPicPr>
                  <pic:blipFill>
                    <a:blip r:embed="rId19" cstate="print"/>
                    <a:srcRect/>
                    <a:stretch>
                      <a:fillRect/>
                    </a:stretch>
                  </pic:blipFill>
                  <pic:spPr bwMode="auto">
                    <a:xfrm>
                      <a:off x="0" y="0"/>
                      <a:ext cx="4705350" cy="3381375"/>
                    </a:xfrm>
                    <a:prstGeom prst="rect">
                      <a:avLst/>
                    </a:prstGeom>
                    <a:noFill/>
                    <a:ln w="9525">
                      <a:noFill/>
                      <a:miter lim="800000"/>
                      <a:headEnd/>
                      <a:tailEnd/>
                    </a:ln>
                  </pic:spPr>
                </pic:pic>
              </a:graphicData>
            </a:graphic>
          </wp:inline>
        </w:drawing>
      </w:r>
    </w:p>
    <w:p w:rsidR="0048344E" w:rsidRDefault="0048344E">
      <w:pPr>
        <w:ind w:firstLineChars="200" w:firstLine="420"/>
        <w:jc w:val="center"/>
        <w:rPr>
          <w:rFonts w:hint="eastAsia"/>
          <w:kern w:val="0"/>
        </w:rPr>
      </w:pPr>
      <w:r>
        <w:rPr>
          <w:rFonts w:hint="eastAsia"/>
          <w:kern w:val="0"/>
        </w:rPr>
        <w:t>图</w:t>
      </w:r>
      <w:r>
        <w:rPr>
          <w:rFonts w:hint="eastAsia"/>
          <w:kern w:val="0"/>
        </w:rPr>
        <w:t>3.2 CMOS</w:t>
      </w:r>
      <w:r>
        <w:rPr>
          <w:rFonts w:hint="eastAsia"/>
          <w:kern w:val="0"/>
        </w:rPr>
        <w:t>传感器支架的安装</w:t>
      </w:r>
    </w:p>
    <w:p w:rsidR="0048344E" w:rsidRDefault="0048344E">
      <w:pPr>
        <w:pStyle w:val="002"/>
        <w:rPr>
          <w:rFonts w:hAnsi="宋体" w:hint="eastAsia"/>
          <w:color w:val="000000"/>
          <w:kern w:val="0"/>
        </w:rPr>
      </w:pPr>
      <w:bookmarkStart w:id="24" w:name="_Toc237499189"/>
      <w:bookmarkStart w:id="25" w:name="_Toc237350225"/>
      <w:r>
        <w:rPr>
          <w:rFonts w:hint="eastAsia"/>
          <w:kern w:val="0"/>
        </w:rPr>
        <w:t>3.</w:t>
      </w:r>
      <w:bookmarkStart w:id="26" w:name="_Toc171435569"/>
      <w:bookmarkStart w:id="27" w:name="_Toc168998278"/>
      <w:bookmarkStart w:id="28" w:name="_Toc168804583"/>
      <w:bookmarkStart w:id="29" w:name="_Toc168803498"/>
      <w:r>
        <w:rPr>
          <w:rFonts w:hint="eastAsia"/>
          <w:kern w:val="0"/>
        </w:rPr>
        <w:t>3测速模块的安装</w:t>
      </w:r>
      <w:bookmarkEnd w:id="24"/>
      <w:bookmarkEnd w:id="25"/>
      <w:bookmarkEnd w:id="26"/>
      <w:bookmarkEnd w:id="27"/>
      <w:bookmarkEnd w:id="28"/>
      <w:bookmarkEnd w:id="29"/>
    </w:p>
    <w:p w:rsidR="0048344E" w:rsidRDefault="006B3BDC">
      <w:pPr>
        <w:pStyle w:val="a6"/>
        <w:spacing w:before="120" w:after="120" w:line="400" w:lineRule="exact"/>
        <w:ind w:firstLine="480"/>
        <w:rPr>
          <w:rFonts w:ascii="宋体" w:hAnsi="宋体" w:hint="eastAsia"/>
          <w:color w:val="000000"/>
          <w:kern w:val="0"/>
        </w:rPr>
      </w:pPr>
      <w:r>
        <w:rPr>
          <w:rFonts w:ascii="宋体" w:hAnsi="宋体" w:hint="eastAsia"/>
          <w:kern w:val="0"/>
        </w:rPr>
        <w:t>测速传感器使用的集成编码器对模型车进行测速，固定在模型车的后转轴附近</w:t>
      </w:r>
      <w:r w:rsidR="0048344E">
        <w:rPr>
          <w:rFonts w:ascii="宋体" w:hAnsi="宋体" w:hint="eastAsia"/>
          <w:kern w:val="0"/>
        </w:rPr>
        <w:t>，小车的速度以脉冲个数的形式通过编码器发送给主板，单片机根据速度反馈来调整电机速度的控制量，</w:t>
      </w:r>
      <w:r w:rsidR="0048344E">
        <w:rPr>
          <w:rFonts w:hint="eastAsia"/>
        </w:rPr>
        <w:t>测速模块安装见图</w:t>
      </w:r>
      <w:r w:rsidR="0048344E">
        <w:rPr>
          <w:rFonts w:hint="eastAsia"/>
        </w:rPr>
        <w:t>3.3</w:t>
      </w:r>
      <w:r w:rsidR="0048344E">
        <w:rPr>
          <w:rFonts w:ascii="宋体" w:hAnsi="宋体" w:hint="eastAsia"/>
          <w:color w:val="000000"/>
          <w:kern w:val="0"/>
        </w:rPr>
        <w:t>。</w:t>
      </w:r>
    </w:p>
    <w:p w:rsidR="006B3BDC" w:rsidRDefault="006B3BDC">
      <w:pPr>
        <w:pStyle w:val="a6"/>
        <w:ind w:leftChars="228" w:left="479" w:firstLineChars="0" w:firstLine="0"/>
        <w:rPr>
          <w:rFonts w:hint="eastAsia"/>
          <w:color w:val="000000"/>
        </w:rPr>
      </w:pPr>
    </w:p>
    <w:p w:rsidR="0048344E" w:rsidRDefault="002B349B" w:rsidP="002E3DA8">
      <w:pPr>
        <w:pStyle w:val="a6"/>
        <w:ind w:leftChars="228" w:left="479" w:firstLineChars="0" w:firstLine="0"/>
        <w:jc w:val="center"/>
        <w:rPr>
          <w:rFonts w:ascii="宋体" w:hAnsi="宋体" w:hint="eastAsia"/>
          <w:color w:val="000000"/>
          <w:kern w:val="0"/>
        </w:rPr>
      </w:pPr>
      <w:r>
        <w:rPr>
          <w:noProof/>
          <w:color w:val="000000"/>
        </w:rPr>
        <w:lastRenderedPageBreak/>
        <w:drawing>
          <wp:inline distT="0" distB="0" distL="0" distR="0">
            <wp:extent cx="4667250" cy="3095625"/>
            <wp:effectExtent l="19050" t="0" r="0" b="0"/>
            <wp:docPr id="8" name="图片 8" descr="DSC0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3240"/>
                    <pic:cNvPicPr>
                      <a:picLocks noChangeAspect="1" noChangeArrowheads="1"/>
                    </pic:cNvPicPr>
                  </pic:nvPicPr>
                  <pic:blipFill>
                    <a:blip r:embed="rId20" cstate="print"/>
                    <a:srcRect/>
                    <a:stretch>
                      <a:fillRect/>
                    </a:stretch>
                  </pic:blipFill>
                  <pic:spPr bwMode="auto">
                    <a:xfrm>
                      <a:off x="0" y="0"/>
                      <a:ext cx="4667250" cy="3095625"/>
                    </a:xfrm>
                    <a:prstGeom prst="rect">
                      <a:avLst/>
                    </a:prstGeom>
                    <a:noFill/>
                    <a:ln w="9525">
                      <a:noFill/>
                      <a:miter lim="800000"/>
                      <a:headEnd/>
                      <a:tailEnd/>
                    </a:ln>
                  </pic:spPr>
                </pic:pic>
              </a:graphicData>
            </a:graphic>
          </wp:inline>
        </w:drawing>
      </w:r>
    </w:p>
    <w:p w:rsidR="0048344E" w:rsidRDefault="0048344E">
      <w:pPr>
        <w:pStyle w:val="a6"/>
        <w:ind w:firstLine="420"/>
        <w:jc w:val="center"/>
        <w:rPr>
          <w:rFonts w:ascii="宋体" w:hAnsi="宋体" w:hint="eastAsia"/>
          <w:sz w:val="21"/>
        </w:rPr>
      </w:pPr>
      <w:r>
        <w:rPr>
          <w:rFonts w:ascii="宋体" w:hAnsi="宋体" w:hint="eastAsia"/>
          <w:sz w:val="21"/>
        </w:rPr>
        <w:t>图</w:t>
      </w:r>
      <w:r>
        <w:rPr>
          <w:sz w:val="21"/>
        </w:rPr>
        <w:t>3.3</w:t>
      </w:r>
      <w:r>
        <w:rPr>
          <w:rFonts w:ascii="宋体" w:hAnsi="宋体" w:hint="eastAsia"/>
          <w:sz w:val="21"/>
        </w:rPr>
        <w:t xml:space="preserve"> 测速模块安装</w:t>
      </w:r>
    </w:p>
    <w:p w:rsidR="0048344E" w:rsidRDefault="0048344E">
      <w:pPr>
        <w:jc w:val="center"/>
        <w:rPr>
          <w:rFonts w:hint="eastAsia"/>
        </w:rPr>
      </w:pPr>
    </w:p>
    <w:p w:rsidR="0048344E" w:rsidRDefault="0048344E">
      <w:pPr>
        <w:pStyle w:val="002"/>
        <w:rPr>
          <w:rFonts w:hint="eastAsia"/>
        </w:rPr>
      </w:pPr>
      <w:bookmarkStart w:id="30" w:name="_Toc237499190"/>
      <w:bookmarkStart w:id="31" w:name="_Toc237350226"/>
      <w:r>
        <w:rPr>
          <w:rFonts w:hint="eastAsia"/>
        </w:rPr>
        <w:t>3.4舵机的安装</w:t>
      </w:r>
      <w:bookmarkEnd w:id="30"/>
      <w:bookmarkEnd w:id="31"/>
    </w:p>
    <w:p w:rsidR="0048344E" w:rsidRDefault="0048344E">
      <w:pPr>
        <w:autoSpaceDE w:val="0"/>
        <w:autoSpaceDN w:val="0"/>
        <w:adjustRightInd w:val="0"/>
        <w:snapToGrid w:val="0"/>
        <w:spacing w:before="120" w:after="120" w:line="400" w:lineRule="exact"/>
        <w:ind w:firstLineChars="200" w:firstLine="480"/>
        <w:jc w:val="left"/>
        <w:rPr>
          <w:rFonts w:hAnsi="宋体" w:hint="eastAsia"/>
          <w:kern w:val="0"/>
          <w:sz w:val="24"/>
        </w:rPr>
      </w:pPr>
      <w:r>
        <w:rPr>
          <w:rFonts w:hAnsi="宋体" w:hint="eastAsia"/>
          <w:kern w:val="0"/>
          <w:sz w:val="24"/>
        </w:rPr>
        <w:t>舵机通过一对连杆分别连接两前轮内侧固定点，通过两连杆在舵机转动力带动下的横向运动来控制两车轮的转向，我们采用最近流行的等臂立式舵机安装方法，提高了舵机响应速度，使舵机更加灵活。具体安装示意图如下：</w:t>
      </w:r>
    </w:p>
    <w:p w:rsidR="0048344E" w:rsidRDefault="002B349B" w:rsidP="002E3DA8">
      <w:pPr>
        <w:autoSpaceDE w:val="0"/>
        <w:autoSpaceDN w:val="0"/>
        <w:adjustRightInd w:val="0"/>
        <w:snapToGrid w:val="0"/>
        <w:spacing w:line="300" w:lineRule="auto"/>
        <w:jc w:val="center"/>
        <w:rPr>
          <w:rFonts w:hAnsi="宋体" w:hint="eastAsia"/>
          <w:kern w:val="0"/>
          <w:sz w:val="24"/>
        </w:rPr>
      </w:pPr>
      <w:r>
        <w:rPr>
          <w:noProof/>
          <w:sz w:val="24"/>
          <w:szCs w:val="24"/>
        </w:rPr>
        <w:drawing>
          <wp:inline distT="0" distB="0" distL="0" distR="0">
            <wp:extent cx="4572000" cy="2609850"/>
            <wp:effectExtent l="19050" t="0" r="0" b="0"/>
            <wp:docPr id="9" name="图片 9" descr="DSC0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03242"/>
                    <pic:cNvPicPr>
                      <a:picLocks noChangeAspect="1" noChangeArrowheads="1"/>
                    </pic:cNvPicPr>
                  </pic:nvPicPr>
                  <pic:blipFill>
                    <a:blip r:embed="rId21" cstate="print"/>
                    <a:srcRect/>
                    <a:stretch>
                      <a:fillRect/>
                    </a:stretch>
                  </pic:blipFill>
                  <pic:spPr bwMode="auto">
                    <a:xfrm>
                      <a:off x="0" y="0"/>
                      <a:ext cx="4572000" cy="2609850"/>
                    </a:xfrm>
                    <a:prstGeom prst="rect">
                      <a:avLst/>
                    </a:prstGeom>
                    <a:noFill/>
                    <a:ln w="9525">
                      <a:noFill/>
                      <a:miter lim="800000"/>
                      <a:headEnd/>
                      <a:tailEnd/>
                    </a:ln>
                  </pic:spPr>
                </pic:pic>
              </a:graphicData>
            </a:graphic>
          </wp:inline>
        </w:drawing>
      </w:r>
    </w:p>
    <w:p w:rsidR="0048344E" w:rsidRDefault="0048344E">
      <w:pPr>
        <w:rPr>
          <w:rFonts w:hint="eastAsia"/>
          <w:sz w:val="24"/>
        </w:rPr>
      </w:pPr>
    </w:p>
    <w:p w:rsidR="0048344E" w:rsidRDefault="0048344E">
      <w:pPr>
        <w:jc w:val="center"/>
        <w:rPr>
          <w:rFonts w:hint="eastAsia"/>
        </w:rPr>
      </w:pPr>
      <w:r>
        <w:rPr>
          <w:rFonts w:hint="eastAsia"/>
        </w:rPr>
        <w:t>图</w:t>
      </w:r>
      <w:r>
        <w:rPr>
          <w:rFonts w:hint="eastAsia"/>
        </w:rPr>
        <w:t xml:space="preserve">3.4 </w:t>
      </w:r>
      <w:r>
        <w:rPr>
          <w:rFonts w:hint="eastAsia"/>
        </w:rPr>
        <w:t>舵机安装示意图</w:t>
      </w:r>
    </w:p>
    <w:p w:rsidR="0048344E" w:rsidRDefault="0048344E">
      <w:pPr>
        <w:pStyle w:val="002"/>
        <w:rPr>
          <w:rFonts w:hint="eastAsia"/>
          <w:kern w:val="0"/>
        </w:rPr>
      </w:pPr>
      <w:bookmarkStart w:id="32" w:name="_Toc237499191"/>
      <w:r>
        <w:rPr>
          <w:rFonts w:hint="eastAsia"/>
          <w:kern w:val="0"/>
        </w:rPr>
        <w:lastRenderedPageBreak/>
        <w:t>3.5前轮倾角的调整</w:t>
      </w:r>
      <w:bookmarkEnd w:id="32"/>
    </w:p>
    <w:p w:rsidR="0048344E" w:rsidRPr="002E3DA8" w:rsidRDefault="0048344E" w:rsidP="002E3DA8">
      <w:pPr>
        <w:pStyle w:val="a6"/>
        <w:spacing w:before="120" w:after="120" w:line="400" w:lineRule="exact"/>
        <w:ind w:firstLine="480"/>
        <w:rPr>
          <w:rFonts w:ascii="宋体" w:hAnsi="宋体"/>
          <w:color w:val="000000"/>
          <w:kern w:val="0"/>
        </w:rPr>
      </w:pPr>
      <w:r w:rsidRPr="002E3DA8">
        <w:rPr>
          <w:rFonts w:ascii="宋体" w:hAnsi="宋体" w:hint="eastAsia"/>
          <w:color w:val="000000"/>
          <w:kern w:val="0"/>
        </w:rPr>
        <w:t>我们在调试中发现：由于前轮轴和车轮之间的间隙较大，对车高速转向时的重心影响较大，会引起高速转向时车的转向不足。而且这里又是规则中严禁改动的部分，所以为了尽可能降低转向舵机负载，我们对前轮的安装角度，即前轮定位进行了调整。</w:t>
      </w:r>
    </w:p>
    <w:p w:rsidR="0048344E" w:rsidRPr="002E3DA8" w:rsidRDefault="0048344E" w:rsidP="002E3DA8">
      <w:pPr>
        <w:pStyle w:val="a6"/>
        <w:spacing w:before="120" w:after="120" w:line="400" w:lineRule="exact"/>
        <w:ind w:firstLine="480"/>
        <w:rPr>
          <w:rFonts w:ascii="宋体" w:hAnsi="宋体" w:hint="eastAsia"/>
          <w:color w:val="000000"/>
          <w:kern w:val="0"/>
        </w:rPr>
      </w:pPr>
      <w:r w:rsidRPr="002E3DA8">
        <w:rPr>
          <w:rFonts w:ascii="宋体" w:hAnsi="宋体" w:hint="eastAsia"/>
          <w:color w:val="000000"/>
          <w:kern w:val="0"/>
        </w:rPr>
        <w:t>前轮定位的作用是保障汽车直线行驶的稳定性、转向轻便和减少轮胎的磨损。前轮是转向轮，它的安装位置由主销内倾、主销后倾、前轮外倾和前轮前束等</w:t>
      </w:r>
      <w:r w:rsidRPr="002E3DA8">
        <w:rPr>
          <w:rFonts w:ascii="宋体" w:hAnsi="宋体"/>
          <w:color w:val="000000"/>
          <w:kern w:val="0"/>
        </w:rPr>
        <w:t>4</w:t>
      </w:r>
      <w:r w:rsidRPr="002E3DA8">
        <w:rPr>
          <w:rFonts w:ascii="宋体" w:hAnsi="宋体" w:hint="eastAsia"/>
          <w:color w:val="000000"/>
          <w:kern w:val="0"/>
        </w:rPr>
        <w:t>个因素决定，反映了转向轮、主销和前轴等三者在车架上的位置关系。</w:t>
      </w:r>
    </w:p>
    <w:p w:rsidR="0048344E" w:rsidRPr="002E3DA8" w:rsidRDefault="0048344E" w:rsidP="002E3DA8">
      <w:pPr>
        <w:pStyle w:val="a6"/>
        <w:spacing w:before="120" w:after="120" w:line="400" w:lineRule="exact"/>
        <w:ind w:firstLine="480"/>
        <w:rPr>
          <w:rFonts w:ascii="宋体" w:hAnsi="宋体"/>
          <w:color w:val="000000"/>
          <w:kern w:val="0"/>
        </w:rPr>
      </w:pPr>
      <w:r w:rsidRPr="002E3DA8">
        <w:rPr>
          <w:rFonts w:ascii="宋体" w:hAnsi="宋体" w:hint="eastAsia"/>
          <w:color w:val="000000"/>
          <w:kern w:val="0"/>
        </w:rPr>
        <w:t>主销内倾是指主销装在前轴略向内倾斜的角度，它的作用是使前轮自动回正。内倾角度越大时前轮自动回正的作用就越强烈，但转向时也越费力，轮胎磨损增大；反之，内倾角度越小时前轮自动回正的作用就越弱。我们没有对此参数进行调整。</w:t>
      </w:r>
    </w:p>
    <w:p w:rsidR="0048344E" w:rsidRDefault="0048344E" w:rsidP="002E3DA8">
      <w:pPr>
        <w:pStyle w:val="a6"/>
        <w:spacing w:before="120" w:after="120" w:line="400" w:lineRule="exact"/>
        <w:ind w:firstLine="480"/>
        <w:rPr>
          <w:rFonts w:hint="eastAsia"/>
        </w:rPr>
      </w:pPr>
      <w:r w:rsidRPr="002E3DA8">
        <w:rPr>
          <w:rFonts w:ascii="宋体" w:hAnsi="宋体" w:hint="eastAsia"/>
          <w:color w:val="000000"/>
          <w:kern w:val="0"/>
        </w:rPr>
        <w:t>主销后倾（</w:t>
      </w:r>
      <w:r w:rsidRPr="002E3DA8">
        <w:rPr>
          <w:rFonts w:ascii="宋体" w:hAnsi="宋体"/>
          <w:color w:val="000000"/>
          <w:kern w:val="0"/>
        </w:rPr>
        <w:t>Caster</w:t>
      </w:r>
      <w:r w:rsidRPr="002E3DA8">
        <w:rPr>
          <w:rFonts w:ascii="宋体" w:hAnsi="宋体" w:hint="eastAsia"/>
          <w:color w:val="000000"/>
          <w:kern w:val="0"/>
        </w:rPr>
        <w:t>）是指主销装在前轴，上端略向后倾斜的角度。它使车辆转弯时产生的离心力所形成的力矩方向与车轮偏转方向相反，迫使车轮偏转后自动恢复到原来的中间位置上。由此，主销后倾角越大，车速越高，前轮稳定性也愈好。主销内倾和主销后倾都有使汽车转向自动回正，保持直线行驶的功能。不同之处是主销内倾的回正与车速无关，主销后倾的回正与车速有关，因此高速时后倾的回正作用大，低速时内倾的回正作用大。由于智能车比赛赛道逐渐向复杂型，多弯的赛道发展，所以我们更多的要求提升赛车弯道性能，故此处我们采用前1后3的安装方式。安装如下图：</w:t>
      </w:r>
    </w:p>
    <w:p w:rsidR="0048344E" w:rsidRDefault="002B349B" w:rsidP="002E3DA8">
      <w:pPr>
        <w:pStyle w:val="Default"/>
        <w:jc w:val="center"/>
        <w:rPr>
          <w:rFonts w:hint="eastAsia"/>
        </w:rPr>
      </w:pPr>
      <w:r>
        <w:rPr>
          <w:noProof/>
        </w:rPr>
        <w:drawing>
          <wp:inline distT="0" distB="0" distL="0" distR="0">
            <wp:extent cx="3733800" cy="2076450"/>
            <wp:effectExtent l="19050" t="0" r="0" b="0"/>
            <wp:docPr id="10" name="图片 10" descr="DSC0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03243"/>
                    <pic:cNvPicPr>
                      <a:picLocks noChangeAspect="1" noChangeArrowheads="1"/>
                    </pic:cNvPicPr>
                  </pic:nvPicPr>
                  <pic:blipFill>
                    <a:blip r:embed="rId22" cstate="print"/>
                    <a:srcRect/>
                    <a:stretch>
                      <a:fillRect/>
                    </a:stretch>
                  </pic:blipFill>
                  <pic:spPr bwMode="auto">
                    <a:xfrm>
                      <a:off x="0" y="0"/>
                      <a:ext cx="3733800" cy="2076450"/>
                    </a:xfrm>
                    <a:prstGeom prst="rect">
                      <a:avLst/>
                    </a:prstGeom>
                    <a:noFill/>
                    <a:ln w="9525">
                      <a:noFill/>
                      <a:miter lim="800000"/>
                      <a:headEnd/>
                      <a:tailEnd/>
                    </a:ln>
                  </pic:spPr>
                </pic:pic>
              </a:graphicData>
            </a:graphic>
          </wp:inline>
        </w:drawing>
      </w:r>
    </w:p>
    <w:p w:rsidR="0048344E" w:rsidRDefault="0048344E">
      <w:pPr>
        <w:pStyle w:val="Default"/>
        <w:jc w:val="center"/>
        <w:rPr>
          <w:rFonts w:hint="eastAsia"/>
          <w:sz w:val="21"/>
        </w:rPr>
      </w:pPr>
      <w:r>
        <w:rPr>
          <w:rFonts w:hint="eastAsia"/>
          <w:sz w:val="21"/>
        </w:rPr>
        <w:t>图3.5</w:t>
      </w:r>
      <w:r>
        <w:rPr>
          <w:rFonts w:ascii="Times New Roman" w:hint="eastAsia"/>
          <w:sz w:val="21"/>
        </w:rPr>
        <w:t>主销后倾</w:t>
      </w:r>
      <w:r>
        <w:rPr>
          <w:rFonts w:hint="eastAsia"/>
          <w:sz w:val="21"/>
        </w:rPr>
        <w:t>安装示意图</w:t>
      </w:r>
    </w:p>
    <w:p w:rsidR="0048344E" w:rsidRPr="002E3DA8" w:rsidRDefault="0048344E" w:rsidP="002E3DA8">
      <w:pPr>
        <w:pStyle w:val="a6"/>
        <w:spacing w:before="120" w:after="120" w:line="400" w:lineRule="exact"/>
        <w:ind w:firstLine="480"/>
        <w:rPr>
          <w:rFonts w:ascii="宋体" w:hAnsi="宋体"/>
          <w:color w:val="000000"/>
          <w:kern w:val="0"/>
        </w:rPr>
      </w:pPr>
      <w:r w:rsidRPr="002E3DA8">
        <w:rPr>
          <w:rFonts w:ascii="宋体" w:hAnsi="宋体" w:hint="eastAsia"/>
          <w:color w:val="000000"/>
          <w:kern w:val="0"/>
        </w:rPr>
        <w:lastRenderedPageBreak/>
        <w:t>前轮外倾角（</w:t>
      </w:r>
      <w:r w:rsidRPr="002E3DA8">
        <w:rPr>
          <w:rFonts w:ascii="宋体" w:hAnsi="宋体"/>
          <w:color w:val="000000"/>
          <w:kern w:val="0"/>
        </w:rPr>
        <w:t>Camber</w:t>
      </w:r>
      <w:r w:rsidRPr="002E3DA8">
        <w:rPr>
          <w:rFonts w:ascii="宋体" w:hAnsi="宋体" w:hint="eastAsia"/>
          <w:color w:val="000000"/>
          <w:kern w:val="0"/>
        </w:rPr>
        <w:t>）对赛车的转弯性能有直接影响，它的作用是提高前轮的转向安全性和转向操纵的轻便性。前轮外倾角俗称</w:t>
      </w:r>
      <w:r w:rsidRPr="002E3DA8">
        <w:rPr>
          <w:rFonts w:ascii="宋体" w:hAnsi="宋体"/>
          <w:color w:val="000000"/>
          <w:kern w:val="0"/>
        </w:rPr>
        <w:t>“</w:t>
      </w:r>
      <w:r w:rsidRPr="002E3DA8">
        <w:rPr>
          <w:rFonts w:ascii="宋体" w:hAnsi="宋体" w:hint="eastAsia"/>
          <w:color w:val="000000"/>
          <w:kern w:val="0"/>
        </w:rPr>
        <w:t>外八字</w:t>
      </w:r>
      <w:r w:rsidRPr="002E3DA8">
        <w:rPr>
          <w:rFonts w:ascii="宋体" w:hAnsi="宋体"/>
          <w:color w:val="000000"/>
          <w:kern w:val="0"/>
        </w:rPr>
        <w:t>”</w:t>
      </w:r>
      <w:r w:rsidRPr="002E3DA8">
        <w:rPr>
          <w:rFonts w:ascii="宋体" w:hAnsi="宋体" w:hint="eastAsia"/>
          <w:color w:val="000000"/>
          <w:kern w:val="0"/>
        </w:rPr>
        <w:t>，如果车轮垂直地面一旦满载就易产生变形，可能引起车轮上部向内倾侧，导致车轮联接件损坏。此处可根据实际情况，调整</w:t>
      </w:r>
      <w:r w:rsidRPr="002E3DA8">
        <w:rPr>
          <w:rFonts w:ascii="宋体" w:hAnsi="宋体"/>
          <w:color w:val="000000"/>
          <w:kern w:val="0"/>
        </w:rPr>
        <w:t>5</w:t>
      </w:r>
      <w:r w:rsidRPr="002E3DA8">
        <w:rPr>
          <w:rFonts w:ascii="宋体" w:hAnsi="宋体" w:hint="eastAsia"/>
          <w:color w:val="000000"/>
          <w:kern w:val="0"/>
        </w:rPr>
        <w:t>°左右的外倾角。</w:t>
      </w:r>
    </w:p>
    <w:p w:rsidR="0048344E" w:rsidRPr="002E3DA8" w:rsidRDefault="0048344E" w:rsidP="002E3DA8">
      <w:pPr>
        <w:pStyle w:val="a6"/>
        <w:spacing w:before="120" w:after="120" w:line="400" w:lineRule="exact"/>
        <w:ind w:firstLine="480"/>
        <w:rPr>
          <w:rFonts w:ascii="宋体" w:hAnsi="宋体"/>
          <w:color w:val="000000"/>
          <w:kern w:val="0"/>
        </w:rPr>
      </w:pPr>
      <w:r w:rsidRPr="002E3DA8">
        <w:rPr>
          <w:rFonts w:ascii="宋体" w:hAnsi="宋体" w:hint="eastAsia"/>
          <w:color w:val="000000"/>
          <w:kern w:val="0"/>
        </w:rPr>
        <w:t>所谓前束（</w:t>
      </w:r>
      <w:r w:rsidRPr="002E3DA8">
        <w:rPr>
          <w:rFonts w:ascii="宋体" w:hAnsi="宋体"/>
          <w:color w:val="000000"/>
          <w:kern w:val="0"/>
        </w:rPr>
        <w:t>Toe-out</w:t>
      </w:r>
      <w:r w:rsidRPr="002E3DA8">
        <w:rPr>
          <w:rFonts w:ascii="宋体" w:hAnsi="宋体" w:hint="eastAsia"/>
          <w:color w:val="000000"/>
          <w:kern w:val="0"/>
        </w:rPr>
        <w:t>）是指两轮之间的后距离数值与前距离数值之差，也指前轮中心线与纵向中心线的夹角。前轮前束的作用是保证汽车的行驶性能，减少轮胎的磨损。前轮在滚动时，其惯性力会自然将轮胎向内偏斜，如果前束适当，轮胎滚动时的偏斜方向就会抵消，轮胎内外侧磨损的现象会减少。此处一般调整为</w:t>
      </w:r>
      <w:r w:rsidRPr="002E3DA8">
        <w:rPr>
          <w:rFonts w:ascii="宋体" w:hAnsi="宋体"/>
          <w:color w:val="000000"/>
          <w:kern w:val="0"/>
        </w:rPr>
        <w:t>0</w:t>
      </w:r>
      <w:r w:rsidRPr="002E3DA8">
        <w:rPr>
          <w:rFonts w:ascii="宋体" w:hAnsi="宋体" w:hint="eastAsia"/>
          <w:color w:val="000000"/>
          <w:kern w:val="0"/>
        </w:rPr>
        <w:t>°前束。</w:t>
      </w:r>
    </w:p>
    <w:p w:rsidR="0048344E" w:rsidRPr="002E3DA8" w:rsidRDefault="0048344E" w:rsidP="002E3DA8">
      <w:pPr>
        <w:pStyle w:val="a6"/>
        <w:spacing w:before="120" w:after="120" w:line="400" w:lineRule="exact"/>
        <w:ind w:firstLine="480"/>
        <w:rPr>
          <w:rFonts w:ascii="宋体" w:hAnsi="宋体" w:hint="eastAsia"/>
          <w:color w:val="000000"/>
          <w:kern w:val="0"/>
        </w:rPr>
      </w:pPr>
      <w:r w:rsidRPr="002E3DA8">
        <w:rPr>
          <w:rFonts w:ascii="宋体" w:hAnsi="宋体" w:hint="eastAsia"/>
          <w:color w:val="000000"/>
          <w:kern w:val="0"/>
        </w:rPr>
        <w:t>在实际调试中，我们发现适当增大内倾角的确可以增大转弯时车轮和地面的接触面积，从而增大车轮和地面的摩擦程度，使车转向更灵活，减小因摩擦不够而引起的转向不足的情况。</w:t>
      </w:r>
    </w:p>
    <w:p w:rsidR="006B3BDC" w:rsidRDefault="006B3BDC" w:rsidP="006B3BDC">
      <w:pPr>
        <w:autoSpaceDE w:val="0"/>
        <w:autoSpaceDN w:val="0"/>
        <w:adjustRightInd w:val="0"/>
        <w:spacing w:before="120" w:after="120" w:line="400" w:lineRule="exact"/>
        <w:jc w:val="left"/>
        <w:rPr>
          <w:rFonts w:ascii="宋体" w:hAnsi="Arial" w:hint="eastAsia"/>
          <w:kern w:val="0"/>
          <w:sz w:val="24"/>
        </w:rPr>
      </w:pPr>
    </w:p>
    <w:p w:rsidR="0048344E" w:rsidRDefault="0048344E">
      <w:pPr>
        <w:pStyle w:val="002"/>
        <w:rPr>
          <w:rFonts w:hint="eastAsia"/>
          <w:kern w:val="0"/>
        </w:rPr>
      </w:pPr>
      <w:bookmarkStart w:id="33" w:name="_Toc237499192"/>
      <w:r>
        <w:rPr>
          <w:rFonts w:hint="eastAsia"/>
          <w:kern w:val="0"/>
        </w:rPr>
        <w:t>3.6 底盘高度和重心的调整</w:t>
      </w:r>
      <w:bookmarkEnd w:id="33"/>
    </w:p>
    <w:p w:rsidR="0048344E" w:rsidRPr="002E3DA8" w:rsidRDefault="0048344E" w:rsidP="002E3DA8">
      <w:pPr>
        <w:pStyle w:val="a6"/>
        <w:spacing w:before="120" w:after="120" w:line="400" w:lineRule="exact"/>
        <w:ind w:firstLine="480"/>
        <w:rPr>
          <w:rFonts w:ascii="宋体" w:hAnsi="宋体" w:hint="eastAsia"/>
          <w:color w:val="000000"/>
          <w:kern w:val="0"/>
        </w:rPr>
      </w:pPr>
      <w:r w:rsidRPr="002E3DA8">
        <w:rPr>
          <w:rFonts w:ascii="宋体" w:hAnsi="宋体" w:hint="eastAsia"/>
          <w:color w:val="000000"/>
          <w:kern w:val="0"/>
        </w:rPr>
        <w:t>底盘适当降低，在可以过坡道的情况下，尽量降低底盘，从整体上降低车的重心，使车在转弯时可以更加稳定、快速。</w:t>
      </w:r>
    </w:p>
    <w:p w:rsidR="0048344E" w:rsidRDefault="0048344E" w:rsidP="002E3DA8">
      <w:pPr>
        <w:pStyle w:val="a6"/>
        <w:spacing w:before="120" w:after="120" w:line="400" w:lineRule="exact"/>
        <w:ind w:firstLine="480"/>
        <w:rPr>
          <w:kern w:val="0"/>
        </w:rPr>
      </w:pPr>
      <w:r w:rsidRPr="002E3DA8">
        <w:rPr>
          <w:rFonts w:ascii="宋体" w:hAnsi="宋体" w:hint="eastAsia"/>
          <w:color w:val="000000"/>
          <w:kern w:val="0"/>
        </w:rPr>
        <w:t>此外智能车的电池占据了很大一部分重量，我们将电池后移将近</w:t>
      </w:r>
      <w:smartTag w:uri="urn:schemas-microsoft-com:office:smarttags" w:element="chmetcnv">
        <w:smartTagPr>
          <w:attr w:name="TCSC" w:val="0"/>
          <w:attr w:name="NumberType" w:val="1"/>
          <w:attr w:name="Negative" w:val="False"/>
          <w:attr w:name="HasSpace" w:val="False"/>
          <w:attr w:name="SourceValue" w:val="2"/>
          <w:attr w:name="UnitName" w:val="cm"/>
        </w:smartTagPr>
        <w:r w:rsidRPr="002E3DA8">
          <w:rPr>
            <w:rFonts w:ascii="宋体" w:hAnsi="宋体" w:hint="eastAsia"/>
            <w:color w:val="000000"/>
            <w:kern w:val="0"/>
          </w:rPr>
          <w:t>2cm</w:t>
        </w:r>
      </w:smartTag>
      <w:r w:rsidRPr="002E3DA8">
        <w:rPr>
          <w:rFonts w:ascii="宋体" w:hAnsi="宋体" w:hint="eastAsia"/>
          <w:color w:val="000000"/>
          <w:kern w:val="0"/>
        </w:rPr>
        <w:t>，将重心靠后增大了后轮抓地力。</w:t>
      </w:r>
    </w:p>
    <w:p w:rsidR="0048344E" w:rsidRDefault="0048344E">
      <w:pPr>
        <w:pStyle w:val="002"/>
        <w:rPr>
          <w:rFonts w:hint="eastAsia"/>
          <w:kern w:val="0"/>
        </w:rPr>
      </w:pPr>
      <w:bookmarkStart w:id="34" w:name="_Toc237499193"/>
      <w:r>
        <w:rPr>
          <w:rFonts w:hint="eastAsia"/>
          <w:kern w:val="0"/>
        </w:rPr>
        <w:t>3.7 齿轮传动机构及后轮差速的调整</w:t>
      </w:r>
      <w:bookmarkEnd w:id="34"/>
    </w:p>
    <w:p w:rsidR="0048344E" w:rsidRPr="002E3DA8" w:rsidRDefault="0048344E" w:rsidP="002E3DA8">
      <w:pPr>
        <w:pStyle w:val="a6"/>
        <w:spacing w:before="120" w:after="120" w:line="400" w:lineRule="exact"/>
        <w:ind w:firstLine="480"/>
        <w:rPr>
          <w:rFonts w:ascii="宋体" w:hAnsi="宋体"/>
          <w:color w:val="000000"/>
          <w:kern w:val="0"/>
        </w:rPr>
      </w:pPr>
      <w:r w:rsidRPr="002E3DA8">
        <w:rPr>
          <w:rFonts w:ascii="宋体" w:hAnsi="宋体" w:hint="eastAsia"/>
          <w:color w:val="000000"/>
          <w:kern w:val="0"/>
        </w:rPr>
        <w:t>车模后轮采用</w:t>
      </w:r>
      <w:r w:rsidR="006B3BDC" w:rsidRPr="002E3DA8">
        <w:rPr>
          <w:rFonts w:ascii="宋体" w:hAnsi="宋体" w:hint="eastAsia"/>
          <w:color w:val="000000"/>
          <w:kern w:val="0"/>
        </w:rPr>
        <w:t>玩具</w:t>
      </w:r>
      <w:r w:rsidRPr="002E3DA8">
        <w:rPr>
          <w:rFonts w:ascii="宋体" w:hAnsi="宋体" w:hint="eastAsia"/>
          <w:color w:val="000000"/>
          <w:kern w:val="0"/>
        </w:rPr>
        <w:t>电机驱动，由邀请赛主办方提供。齿轮传动机构对车模的驱动能力有很大的影响。齿轮传动部分安装不恰当，会增大电机驱动后轮的负载；齿轮配合间隙过松则容易打坏齿轮，过紧则会增加传动阻力。所以我们在电机安装过程中尽量使得传动齿轮轴保持平行，传动部分轻松、流畅，不存在卡壳或迟滞现象。</w:t>
      </w:r>
    </w:p>
    <w:p w:rsidR="00FC67B3" w:rsidRDefault="00FC67B3" w:rsidP="00FC67B3">
      <w:pPr>
        <w:autoSpaceDE w:val="0"/>
        <w:autoSpaceDN w:val="0"/>
        <w:adjustRightInd w:val="0"/>
        <w:spacing w:before="120" w:after="120" w:line="400" w:lineRule="exact"/>
        <w:ind w:firstLine="435"/>
        <w:jc w:val="left"/>
        <w:rPr>
          <w:rFonts w:hint="eastAsia"/>
          <w:kern w:val="0"/>
          <w:sz w:val="24"/>
        </w:rPr>
      </w:pPr>
      <w:bookmarkStart w:id="35" w:name="_Toc237350227"/>
      <w:bookmarkStart w:id="36" w:name="_Toc237499194"/>
      <w:r>
        <w:rPr>
          <w:rFonts w:hint="eastAsia"/>
          <w:kern w:val="0"/>
          <w:sz w:val="24"/>
        </w:rPr>
        <w:t>差速机构的作用是在车模转弯的时候，降低后轮与地面之间的滑动；并且还可以保证在轮胎抱死的情况下不会损害到电机。差速器的调整中要注意滚珠轮盘间的间隙，过松过紧都会使差速器性能降低，转弯时阻力小的车轮会打滑，从而影响车模的过弯性能。</w:t>
      </w:r>
    </w:p>
    <w:p w:rsidR="0077246F" w:rsidRPr="00FC67B3" w:rsidRDefault="0077246F">
      <w:pPr>
        <w:pStyle w:val="001"/>
        <w:sectPr w:rsidR="0077246F" w:rsidRPr="00FC67B3" w:rsidSect="00B078F2">
          <w:headerReference w:type="even" r:id="rId23"/>
          <w:headerReference w:type="default" r:id="rId24"/>
          <w:footerReference w:type="even" r:id="rId25"/>
          <w:footerReference w:type="default" r:id="rId26"/>
          <w:headerReference w:type="first" r:id="rId27"/>
          <w:pgSz w:w="11906" w:h="16838"/>
          <w:pgMar w:top="2268" w:right="1814" w:bottom="1814" w:left="1814" w:header="1588" w:footer="1247" w:gutter="0"/>
          <w:pgNumType w:start="4"/>
          <w:cols w:space="720"/>
          <w:titlePg/>
          <w:docGrid w:type="linesAndChars" w:linePitch="312"/>
        </w:sectPr>
      </w:pPr>
    </w:p>
    <w:p w:rsidR="0048344E" w:rsidRDefault="0048344E">
      <w:pPr>
        <w:pStyle w:val="001"/>
        <w:rPr>
          <w:rFonts w:hint="eastAsia"/>
        </w:rPr>
      </w:pPr>
      <w:r>
        <w:rPr>
          <w:rFonts w:hint="eastAsia"/>
        </w:rPr>
        <w:lastRenderedPageBreak/>
        <w:t>第四章 系统硬件设计</w:t>
      </w:r>
      <w:bookmarkEnd w:id="35"/>
      <w:bookmarkEnd w:id="36"/>
    </w:p>
    <w:p w:rsidR="0048344E" w:rsidRDefault="0048344E">
      <w:pPr>
        <w:snapToGrid w:val="0"/>
        <w:spacing w:before="120" w:after="120" w:line="400" w:lineRule="exact"/>
        <w:ind w:firstLineChars="200" w:firstLine="480"/>
        <w:rPr>
          <w:rFonts w:hint="eastAsia"/>
          <w:sz w:val="24"/>
        </w:rPr>
      </w:pPr>
      <w:r>
        <w:rPr>
          <w:rFonts w:hint="eastAsia"/>
          <w:sz w:val="24"/>
        </w:rPr>
        <w:t>硬件系统是整个智能车能够良好稳定运行的基础，选择不同的硬件，对系统的功能实现的影响是不同的。尽管很多芯片都能实现同样的功能，但是，对于不同的系统而言，芯片不同，实现的效果就不一样。有的芯片转换效率不够高，有的芯片散热效果不够好，或者某些芯片的输出不够稳定等等。这些问题都需要结合自己所设计的系统，选择最佳的电器元件。</w:t>
      </w:r>
    </w:p>
    <w:p w:rsidR="0048344E" w:rsidRDefault="0048344E">
      <w:pPr>
        <w:snapToGrid w:val="0"/>
        <w:spacing w:before="120" w:after="120" w:line="400" w:lineRule="exact"/>
        <w:ind w:firstLineChars="200" w:firstLine="480"/>
        <w:rPr>
          <w:rFonts w:hint="eastAsia"/>
          <w:sz w:val="24"/>
        </w:rPr>
      </w:pPr>
      <w:r>
        <w:rPr>
          <w:rFonts w:hint="eastAsia"/>
          <w:sz w:val="24"/>
        </w:rPr>
        <w:t>下面将本车的硬件系统分为不同的模块分别介绍如下。</w:t>
      </w:r>
      <w:bookmarkStart w:id="37" w:name="_Toc170792499"/>
      <w:bookmarkStart w:id="38" w:name="_Toc170791871"/>
      <w:bookmarkStart w:id="39" w:name="_Toc169972669"/>
      <w:bookmarkStart w:id="40" w:name="_Toc169969524"/>
      <w:bookmarkStart w:id="41" w:name="_Toc169882546"/>
      <w:bookmarkStart w:id="42" w:name="_Toc169881842"/>
      <w:bookmarkStart w:id="43" w:name="_Toc169880888"/>
      <w:bookmarkStart w:id="44" w:name="_Toc169880821"/>
      <w:bookmarkStart w:id="45" w:name="_Toc169880772"/>
      <w:bookmarkStart w:id="46" w:name="_Toc169867178"/>
      <w:bookmarkStart w:id="47" w:name="_Toc169866805"/>
      <w:bookmarkStart w:id="48" w:name="_Toc169843793"/>
    </w:p>
    <w:p w:rsidR="0048344E" w:rsidRDefault="0048344E">
      <w:pPr>
        <w:pStyle w:val="002"/>
        <w:rPr>
          <w:rFonts w:hint="eastAsia"/>
        </w:rPr>
      </w:pPr>
      <w:bookmarkStart w:id="49" w:name="_Toc237350228"/>
      <w:bookmarkStart w:id="50" w:name="_Toc237499195"/>
      <w:r>
        <w:rPr>
          <w:rFonts w:hint="eastAsia"/>
        </w:rPr>
        <w:t>4</w:t>
      </w:r>
      <w:r>
        <w:rPr>
          <w:rFonts w:hAnsi="Times New Roman" w:hint="eastAsia"/>
        </w:rPr>
        <w:t>.1</w:t>
      </w:r>
      <w:r>
        <w:rPr>
          <w:rFonts w:hint="eastAsia"/>
        </w:rPr>
        <w:t>系统硬件总体结构</w:t>
      </w:r>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48344E" w:rsidRDefault="0048344E">
      <w:pPr>
        <w:pStyle w:val="a6"/>
        <w:snapToGrid w:val="0"/>
        <w:spacing w:before="120" w:after="120" w:line="400" w:lineRule="exact"/>
        <w:ind w:firstLine="480"/>
        <w:rPr>
          <w:rFonts w:hint="eastAsia"/>
        </w:rPr>
      </w:pPr>
      <w:r>
        <w:t>首先，对硬件系统结构进行全面的了解，</w:t>
      </w:r>
      <w:r>
        <w:rPr>
          <w:rFonts w:hint="eastAsia"/>
        </w:rPr>
        <w:t>图</w:t>
      </w:r>
      <w:r>
        <w:rPr>
          <w:rFonts w:hint="eastAsia"/>
        </w:rPr>
        <w:t>4.1</w:t>
      </w:r>
      <w:r>
        <w:t>列出硬件系统的总体结构图。</w:t>
      </w:r>
    </w:p>
    <w:p w:rsidR="0048344E" w:rsidRDefault="0048344E">
      <w:pPr>
        <w:pStyle w:val="a6"/>
        <w:snapToGrid w:val="0"/>
        <w:ind w:firstLineChars="0" w:firstLine="0"/>
        <w:jc w:val="center"/>
        <w:rPr>
          <w:rFonts w:hint="eastAsia"/>
        </w:rPr>
      </w:pPr>
      <w:r>
        <w:rPr>
          <w:lang w:val="en-US" w:eastAsia="zh-CN"/>
        </w:rPr>
        <w:pict>
          <v:group id="_x0000_s1026" style="position:absolute;margin-left:-188.8pt;margin-top:16pt;width:396pt;height:218pt;z-index:251656704;mso-position-horizontal-relative:char;mso-position-vertical-relative:line" coordsize="12598,2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2598;height:2793" o:preferrelative="f">
              <v:fill o:detectmouseclick="t"/>
              <o:lock v:ext="edit" text="t"/>
            </v:shape>
            <v:shapetype id="_x0000_t33" coordsize="21600,21600" o:spt="33" o:oned="t" path="m,l21600,r,21600e" filled="f">
              <v:stroke joinstyle="miter"/>
              <v:path arrowok="t" fillok="f" o:connecttype="none"/>
              <o:lock v:ext="edit" shapetype="t"/>
            </v:shapetype>
            <v:shape id="_s1051" o:spid="_x0000_s1028" type="#_x0000_t33" style="position:absolute;left:10080;top:1757;width:359;height:634;rotation:180" o:connectortype="elbow" adj="-883211,-265025,-883211" strokeweight="2.25pt"/>
            <v:shape id="_s1052" o:spid="_x0000_s1029" type="#_x0000_t33" style="position:absolute;left:9719;top:1757;width:361;height:677;flip:y" o:connectortype="elbow" adj="-836215,249811,-836215" strokeweight="2.25pt"/>
            <v:shapetype id="_x0000_t32" coordsize="21600,21600" o:spt="32" o:oned="t" path="m,l21600,21600e" filled="f">
              <v:path arrowok="t" fillok="f" o:connecttype="none"/>
              <o:lock v:ext="edit" shapetype="t"/>
            </v:shapetype>
            <v:shape id="_s1053" o:spid="_x0000_s1030" type="#_x0000_t32" style="position:absolute;left:3439;top:1912;width:317;height:1;rotation:270" o:connectortype="elbow" adj="-215607,-1,-215607" strokeweight="2.2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54" o:spid="_x0000_s1031" type="#_x0000_t34" style="position:absolute;left:3167;top:-1370;width:317;height:4498;rotation:270" o:connectortype="elbow" adj="7855,-76631,-146487" strokeweight="2.25pt"/>
            <v:shape id="_s1055" o:spid="_x0000_s1032" type="#_x0000_t32" style="position:absolute;left:5960;top:1912;width:317;height:1;rotation:270" o:connectortype="elbow" adj="-284771,-1,-284771" strokeweight="2.25pt"/>
            <v:shape id="_s1056" o:spid="_x0000_s1033" type="#_x0000_t34" style="position:absolute;left:7667;top:-1372;width:317;height:4502;rotation:270;flip:x" o:connectortype="elbow" adj="7855,76577,-393382" strokeweight="2.25pt"/>
            <v:shape id="_s1057" o:spid="_x0000_s1034" type="#_x0000_t34" style="position:absolute;left:5688;top:604;width:317;height:543;rotation:270;flip:x" o:connectortype="elbow" adj="7855,635521,-284771" strokeweight="2.25pt"/>
            <v:shape id="_s1058" o:spid="_x0000_s1035" type="#_x0000_t34" style="position:absolute;left:4427;top:-110;width:317;height:1978;rotation:270" o:connectortype="elbow" adj="7855,-174206,-215607" strokeweight="2.25pt"/>
            <v:roundrect id="_s1059" o:spid="_x0000_s1036" style="position:absolute;left:4499;width:2160;height:720;v-text-anchor:middle" arcsize="10923f" filled="f" fillcolor="#ccf">
              <v:textbox style="mso-next-textbox:#_s1059" inset="0,0,0,0">
                <w:txbxContent>
                  <w:p w:rsidR="0048344E" w:rsidRDefault="0048344E">
                    <w:pPr>
                      <w:autoSpaceDE w:val="0"/>
                      <w:autoSpaceDN w:val="0"/>
                      <w:adjustRightInd w:val="0"/>
                      <w:jc w:val="center"/>
                      <w:rPr>
                        <w:color w:val="000000"/>
                        <w:lang w:val="zh-CN"/>
                      </w:rPr>
                    </w:pPr>
                    <w:r>
                      <w:rPr>
                        <w:rFonts w:hint="eastAsia"/>
                        <w:color w:val="000000"/>
                        <w:lang w:val="zh-CN"/>
                      </w:rPr>
                      <w:t>充电电池</w:t>
                    </w:r>
                  </w:p>
                  <w:p w:rsidR="0048344E" w:rsidRDefault="0048344E">
                    <w:pPr>
                      <w:autoSpaceDE w:val="0"/>
                      <w:autoSpaceDN w:val="0"/>
                      <w:adjustRightInd w:val="0"/>
                      <w:jc w:val="center"/>
                      <w:rPr>
                        <w:rFonts w:ascii="Garamond" w:hAnsi="Arial"/>
                        <w:color w:val="000000"/>
                        <w:lang w:val="zh-CN"/>
                      </w:rPr>
                    </w:pPr>
                    <w:r>
                      <w:rPr>
                        <w:rFonts w:hint="eastAsia"/>
                        <w:color w:val="000000"/>
                        <w:lang w:val="zh-CN"/>
                      </w:rPr>
                      <w:t>（</w:t>
                    </w:r>
                    <w:r>
                      <w:rPr>
                        <w:color w:val="000000"/>
                      </w:rPr>
                      <w:t>7.2V 2A/h</w:t>
                    </w:r>
                    <w:r>
                      <w:rPr>
                        <w:rFonts w:hint="eastAsia"/>
                        <w:color w:val="000000"/>
                        <w:lang w:val="zh-CN"/>
                      </w:rPr>
                      <w:t>）</w:t>
                    </w:r>
                  </w:p>
                </w:txbxContent>
              </v:textbox>
            </v:roundrect>
            <v:roundrect id="_s1060" o:spid="_x0000_s1037" style="position:absolute;left:2520;top:1037;width:2160;height:720;v-text-anchor:middle" arcsize="10923f" filled="f" fillcolor="#bbe0e3">
              <v:textbox style="mso-next-textbox:#_s1060" inset="0,0,0,0">
                <w:txbxContent>
                  <w:p w:rsidR="0048344E" w:rsidRDefault="006B3BDC">
                    <w:pPr>
                      <w:autoSpaceDE w:val="0"/>
                      <w:autoSpaceDN w:val="0"/>
                      <w:adjustRightInd w:val="0"/>
                      <w:jc w:val="center"/>
                      <w:rPr>
                        <w:rFonts w:hint="eastAsia"/>
                        <w:color w:val="000000"/>
                      </w:rPr>
                    </w:pPr>
                    <w:r>
                      <w:rPr>
                        <w:rFonts w:hint="eastAsia"/>
                        <w:color w:val="000000"/>
                      </w:rPr>
                      <w:t>29302</w:t>
                    </w:r>
                  </w:p>
                  <w:p w:rsidR="0048344E" w:rsidRDefault="0048344E">
                    <w:pPr>
                      <w:autoSpaceDE w:val="0"/>
                      <w:autoSpaceDN w:val="0"/>
                      <w:adjustRightInd w:val="0"/>
                      <w:jc w:val="center"/>
                      <w:rPr>
                        <w:rFonts w:ascii="Garamond" w:hAnsi="Arial"/>
                        <w:color w:val="000000"/>
                      </w:rPr>
                    </w:pPr>
                    <w:r>
                      <w:rPr>
                        <w:rFonts w:hint="eastAsia"/>
                        <w:color w:val="000000"/>
                        <w:lang w:val="zh-CN"/>
                      </w:rPr>
                      <w:t>输出</w:t>
                    </w:r>
                    <w:r>
                      <w:rPr>
                        <w:color w:val="000000"/>
                      </w:rPr>
                      <w:t>6V</w:t>
                    </w:r>
                  </w:p>
                </w:txbxContent>
              </v:textbox>
            </v:roundrect>
            <v:roundrect id="_s1061" o:spid="_x0000_s1038" style="position:absolute;left:5040;top:1037;width:2160;height:720;v-text-anchor:middle" arcsize="10923f" filled="f" fillcolor="#bbe0e3">
              <v:textbox style="mso-next-textbox:#_s1061" inset="0,0,0,0">
                <w:txbxContent>
                  <w:p w:rsidR="0048344E" w:rsidRDefault="0048344E">
                    <w:pPr>
                      <w:autoSpaceDE w:val="0"/>
                      <w:autoSpaceDN w:val="0"/>
                      <w:adjustRightInd w:val="0"/>
                      <w:jc w:val="center"/>
                      <w:rPr>
                        <w:color w:val="000000"/>
                      </w:rPr>
                    </w:pPr>
                    <w:r>
                      <w:rPr>
                        <w:color w:val="000000"/>
                      </w:rPr>
                      <w:t>LM2940</w:t>
                    </w:r>
                  </w:p>
                  <w:p w:rsidR="0048344E" w:rsidRDefault="0048344E">
                    <w:pPr>
                      <w:autoSpaceDE w:val="0"/>
                      <w:autoSpaceDN w:val="0"/>
                      <w:adjustRightInd w:val="0"/>
                      <w:jc w:val="center"/>
                      <w:rPr>
                        <w:rFonts w:ascii="Garamond" w:hAnsi="Arial"/>
                        <w:color w:val="000000"/>
                      </w:rPr>
                    </w:pPr>
                    <w:r>
                      <w:rPr>
                        <w:rFonts w:hint="eastAsia"/>
                        <w:color w:val="000000"/>
                        <w:lang w:val="zh-CN"/>
                      </w:rPr>
                      <w:t>输出</w:t>
                    </w:r>
                    <w:r>
                      <w:rPr>
                        <w:color w:val="000000"/>
                      </w:rPr>
                      <w:t>5V</w:t>
                    </w:r>
                  </w:p>
                </w:txbxContent>
              </v:textbox>
            </v:roundrect>
            <v:roundrect id="_s1062" o:spid="_x0000_s1039" style="position:absolute;left:9000;top:1037;width:2159;height:720;v-text-anchor:middle" arcsize="10923f" filled="f" fillcolor="#bbe0e3">
              <v:textbox style="mso-next-textbox:#_s1062" inset="0,0,0,0">
                <w:txbxContent>
                  <w:p w:rsidR="0048344E" w:rsidRDefault="0048344E">
                    <w:pPr>
                      <w:autoSpaceDE w:val="0"/>
                      <w:autoSpaceDN w:val="0"/>
                      <w:adjustRightInd w:val="0"/>
                      <w:jc w:val="center"/>
                      <w:rPr>
                        <w:color w:val="000000"/>
                      </w:rPr>
                    </w:pPr>
                    <w:r>
                      <w:rPr>
                        <w:color w:val="000000"/>
                      </w:rPr>
                      <w:t>LM2940</w:t>
                    </w:r>
                  </w:p>
                  <w:p w:rsidR="0048344E" w:rsidRDefault="0048344E">
                    <w:pPr>
                      <w:autoSpaceDE w:val="0"/>
                      <w:autoSpaceDN w:val="0"/>
                      <w:adjustRightInd w:val="0"/>
                      <w:jc w:val="center"/>
                      <w:rPr>
                        <w:rFonts w:ascii="Garamond" w:hAnsi="Arial"/>
                        <w:color w:val="000000"/>
                      </w:rPr>
                    </w:pPr>
                    <w:r>
                      <w:rPr>
                        <w:rFonts w:hint="eastAsia"/>
                        <w:color w:val="000000"/>
                        <w:lang w:val="zh-CN"/>
                      </w:rPr>
                      <w:t>输出</w:t>
                    </w:r>
                    <w:r>
                      <w:rPr>
                        <w:color w:val="000000"/>
                      </w:rPr>
                      <w:t>5V</w:t>
                    </w:r>
                  </w:p>
                  <w:p w:rsidR="0048344E" w:rsidRDefault="0048344E"/>
                </w:txbxContent>
              </v:textbox>
            </v:roundrect>
            <v:roundrect id="_s1063" o:spid="_x0000_s1040" style="position:absolute;left:5040;top:2074;width:2160;height:719;v-text-anchor:middle" arcsize="10923f" filled="f" fillcolor="#bbe0e3">
              <v:textbox style="mso-next-textbox:#_s1063" inset="0,0,0,0">
                <w:txbxContent>
                  <w:p w:rsidR="0048344E" w:rsidRDefault="0048344E">
                    <w:pPr>
                      <w:autoSpaceDE w:val="0"/>
                      <w:autoSpaceDN w:val="0"/>
                      <w:adjustRightInd w:val="0"/>
                      <w:jc w:val="center"/>
                      <w:rPr>
                        <w:rFonts w:hint="eastAsia"/>
                        <w:color w:val="000000"/>
                        <w:lang w:val="zh-CN"/>
                      </w:rPr>
                    </w:pPr>
                  </w:p>
                  <w:p w:rsidR="0048344E" w:rsidRDefault="0048344E">
                    <w:pPr>
                      <w:autoSpaceDE w:val="0"/>
                      <w:autoSpaceDN w:val="0"/>
                      <w:adjustRightInd w:val="0"/>
                      <w:jc w:val="center"/>
                      <w:rPr>
                        <w:rFonts w:ascii="Garamond" w:hAnsi="Arial"/>
                        <w:color w:val="000000"/>
                        <w:lang w:val="zh-CN"/>
                      </w:rPr>
                    </w:pPr>
                    <w:r>
                      <w:rPr>
                        <w:rFonts w:hint="eastAsia"/>
                        <w:color w:val="000000"/>
                        <w:lang w:val="zh-CN"/>
                      </w:rPr>
                      <w:t>单片机</w:t>
                    </w:r>
                  </w:p>
                </w:txbxContent>
              </v:textbox>
            </v:roundrect>
            <v:roundrect id="_s1064" o:spid="_x0000_s1041" style="position:absolute;top:1037;width:2160;height:719;v-text-anchor:middle" arcsize="10923f" filled="f" fillcolor="#bbe0e3">
              <v:textbox style="mso-next-textbox:#_s1064" inset="0,0,0,0">
                <w:txbxContent>
                  <w:p w:rsidR="0048344E" w:rsidRDefault="0048344E">
                    <w:pPr>
                      <w:autoSpaceDE w:val="0"/>
                      <w:autoSpaceDN w:val="0"/>
                      <w:adjustRightInd w:val="0"/>
                      <w:rPr>
                        <w:rFonts w:ascii="Garamond" w:hAnsi="Arial"/>
                        <w:color w:val="000000"/>
                        <w:lang w:val="zh-CN"/>
                      </w:rPr>
                    </w:pPr>
                    <w:r>
                      <w:rPr>
                        <w:rFonts w:hint="eastAsia"/>
                        <w:color w:val="000000"/>
                        <w:lang w:val="zh-CN"/>
                      </w:rPr>
                      <w:t>电机驱动芯片</w:t>
                    </w:r>
                    <w:r w:rsidR="006B3BDC">
                      <w:rPr>
                        <w:rFonts w:hint="eastAsia"/>
                        <w:color w:val="000000"/>
                      </w:rPr>
                      <w:t>BTS</w:t>
                    </w:r>
                    <w:r>
                      <w:rPr>
                        <w:rFonts w:hint="eastAsia"/>
                        <w:color w:val="000000"/>
                      </w:rPr>
                      <w:t>桥电路</w:t>
                    </w:r>
                  </w:p>
                </w:txbxContent>
              </v:textbox>
            </v:roundrect>
            <v:roundrect id="_s1065" o:spid="_x0000_s1042" style="position:absolute;left:2520;top:2074;width:2160;height:719;v-text-anchor:middle" arcsize="10923f" filled="f" fillcolor="#bbe0e3">
              <v:textbox style="mso-next-textbox:#_s1065" inset="0,0,0,0">
                <w:txbxContent>
                  <w:p w:rsidR="0048344E" w:rsidRDefault="0048344E">
                    <w:pPr>
                      <w:autoSpaceDE w:val="0"/>
                      <w:autoSpaceDN w:val="0"/>
                      <w:adjustRightInd w:val="0"/>
                      <w:jc w:val="center"/>
                      <w:rPr>
                        <w:rFonts w:hint="eastAsia"/>
                        <w:color w:val="000000"/>
                        <w:lang w:val="zh-CN"/>
                      </w:rPr>
                    </w:pPr>
                  </w:p>
                  <w:p w:rsidR="0048344E" w:rsidRDefault="0048344E">
                    <w:pPr>
                      <w:autoSpaceDE w:val="0"/>
                      <w:autoSpaceDN w:val="0"/>
                      <w:adjustRightInd w:val="0"/>
                      <w:jc w:val="center"/>
                      <w:rPr>
                        <w:rFonts w:ascii="Garamond" w:hAnsi="Arial"/>
                        <w:color w:val="000000"/>
                        <w:lang w:val="zh-CN"/>
                      </w:rPr>
                    </w:pPr>
                    <w:r>
                      <w:rPr>
                        <w:rFonts w:hint="eastAsia"/>
                        <w:color w:val="000000"/>
                        <w:lang w:val="zh-CN"/>
                      </w:rPr>
                      <w:t>舵机</w:t>
                    </w:r>
                  </w:p>
                </w:txbxContent>
              </v:textbox>
            </v:roundrect>
            <v:roundrect id="_s1066" o:spid="_x0000_s1043" style="position:absolute;left:7560;top:2074;width:2159;height:719;v-text-anchor:middle" arcsize="10923f" filled="f" fillcolor="#bbe0e3">
              <v:textbox style="mso-next-textbox:#_s1066" inset="0,0,0,0">
                <w:txbxContent>
                  <w:p w:rsidR="0048344E" w:rsidRDefault="0048344E">
                    <w:pPr>
                      <w:autoSpaceDE w:val="0"/>
                      <w:autoSpaceDN w:val="0"/>
                      <w:adjustRightInd w:val="0"/>
                      <w:jc w:val="center"/>
                      <w:rPr>
                        <w:rFonts w:hint="eastAsia"/>
                        <w:color w:val="000000"/>
                        <w:lang w:val="zh-CN"/>
                      </w:rPr>
                    </w:pPr>
                  </w:p>
                  <w:p w:rsidR="0048344E" w:rsidRDefault="0048344E">
                    <w:pPr>
                      <w:autoSpaceDE w:val="0"/>
                      <w:autoSpaceDN w:val="0"/>
                      <w:adjustRightInd w:val="0"/>
                      <w:jc w:val="center"/>
                      <w:rPr>
                        <w:rFonts w:ascii="Garamond" w:hAnsi="Arial"/>
                        <w:color w:val="000000"/>
                        <w:lang w:val="zh-CN"/>
                      </w:rPr>
                    </w:pPr>
                    <w:r>
                      <w:rPr>
                        <w:rFonts w:hint="eastAsia"/>
                        <w:color w:val="000000"/>
                        <w:lang w:val="zh-CN"/>
                      </w:rPr>
                      <w:t>CMOS</w:t>
                    </w:r>
                    <w:r>
                      <w:rPr>
                        <w:rFonts w:hint="eastAsia"/>
                        <w:color w:val="000000"/>
                        <w:lang w:val="zh-CN"/>
                      </w:rPr>
                      <w:t>摄像头</w:t>
                    </w:r>
                  </w:p>
                </w:txbxContent>
              </v:textbox>
            </v:roundrect>
            <v:roundrect id="_s34836" o:spid="_x0000_s1044" style="position:absolute;left:17;top:2060;width:2224;height:698;v-text-anchor:middle" arcsize="10923f" filled="f" fillcolor="#bbe0e3">
              <v:textbox style="mso-next-textbox:#_s34836" inset="0,0,0,0">
                <w:txbxContent>
                  <w:p w:rsidR="0048344E" w:rsidRDefault="0048344E">
                    <w:pPr>
                      <w:autoSpaceDE w:val="0"/>
                      <w:autoSpaceDN w:val="0"/>
                      <w:adjustRightInd w:val="0"/>
                      <w:jc w:val="center"/>
                      <w:rPr>
                        <w:color w:val="000000"/>
                        <w:lang w:val="zh-CN"/>
                      </w:rPr>
                    </w:pPr>
                    <w:r>
                      <w:rPr>
                        <w:rFonts w:hint="eastAsia"/>
                        <w:color w:val="000000"/>
                        <w:lang w:val="zh-CN"/>
                      </w:rPr>
                      <w:t>（</w:t>
                    </w:r>
                    <w:r>
                      <w:rPr>
                        <w:color w:val="000000"/>
                        <w:lang w:val="zh-CN"/>
                      </w:rPr>
                      <w:t>7.2V</w:t>
                    </w:r>
                    <w:r>
                      <w:rPr>
                        <w:rFonts w:hint="eastAsia"/>
                        <w:color w:val="000000"/>
                        <w:lang w:val="zh-CN"/>
                      </w:rPr>
                      <w:t>）</w:t>
                    </w:r>
                    <w:r>
                      <w:rPr>
                        <w:color w:val="000000"/>
                        <w:lang w:val="zh-CN"/>
                      </w:rPr>
                      <w:t xml:space="preserve">        </w:t>
                    </w:r>
                    <w:r>
                      <w:rPr>
                        <w:rFonts w:hint="eastAsia"/>
                        <w:color w:val="000000"/>
                        <w:lang w:val="zh-CN"/>
                      </w:rPr>
                      <w:t>直流电机</w:t>
                    </w:r>
                  </w:p>
                </w:txbxContent>
              </v:textbox>
            </v:roundrect>
            <v:shape id="_s34823" o:spid="_x0000_s1045" type="#_x0000_t32" style="position:absolute;left:957;top:1903;width:317;height:1;rotation:270" o:connectortype="elbow" adj="-120867,-1,-120867" strokeweight="2.25pt"/>
            <v:roundrect id="_s1069" o:spid="_x0000_s1046" style="position:absolute;left:10439;top:2074;width:2159;height:634;v-text-anchor:middle" arcsize="10923f" filled="f" fillcolor="#bbe0e3">
              <v:textbox style="mso-next-textbox:#_s1069" inset="0,0,0,0">
                <w:txbxContent>
                  <w:p w:rsidR="0048344E" w:rsidRDefault="0048344E">
                    <w:pPr>
                      <w:jc w:val="center"/>
                      <w:rPr>
                        <w:rFonts w:hint="eastAsia"/>
                        <w:sz w:val="22"/>
                      </w:rPr>
                    </w:pPr>
                  </w:p>
                  <w:p w:rsidR="0048344E" w:rsidRDefault="0048344E">
                    <w:pPr>
                      <w:jc w:val="center"/>
                      <w:rPr>
                        <w:rFonts w:hint="eastAsia"/>
                        <w:sz w:val="22"/>
                      </w:rPr>
                    </w:pPr>
                    <w:r>
                      <w:rPr>
                        <w:rFonts w:hint="eastAsia"/>
                        <w:sz w:val="22"/>
                      </w:rPr>
                      <w:t>编码器</w:t>
                    </w:r>
                  </w:p>
                  <w:p w:rsidR="0048344E" w:rsidRDefault="0048344E">
                    <w:pPr>
                      <w:jc w:val="center"/>
                      <w:rPr>
                        <w:rFonts w:hint="eastAsia"/>
                        <w:sz w:val="22"/>
                      </w:rPr>
                    </w:pPr>
                  </w:p>
                  <w:p w:rsidR="0048344E" w:rsidRDefault="0048344E">
                    <w:pPr>
                      <w:jc w:val="center"/>
                      <w:rPr>
                        <w:sz w:val="22"/>
                      </w:rPr>
                    </w:pPr>
                  </w:p>
                </w:txbxContent>
              </v:textbox>
            </v:roundrect>
            <w10:wrap anchorx="char" anchory="line"/>
          </v:group>
        </w:pict>
      </w:r>
    </w:p>
    <w:p w:rsidR="0048344E" w:rsidRDefault="0048344E">
      <w:pPr>
        <w:pStyle w:val="a6"/>
        <w:snapToGrid w:val="0"/>
        <w:ind w:firstLineChars="0" w:firstLine="0"/>
        <w:jc w:val="center"/>
        <w:rPr>
          <w:rFonts w:hint="eastAsia"/>
        </w:rPr>
      </w:pPr>
    </w:p>
    <w:p w:rsidR="0048344E" w:rsidRDefault="0048344E">
      <w:pPr>
        <w:pStyle w:val="a6"/>
        <w:snapToGrid w:val="0"/>
        <w:ind w:firstLineChars="0" w:firstLine="0"/>
        <w:jc w:val="center"/>
        <w:rPr>
          <w:rFonts w:hint="eastAsia"/>
        </w:rPr>
      </w:pPr>
    </w:p>
    <w:p w:rsidR="0048344E" w:rsidRDefault="0048344E">
      <w:pPr>
        <w:pStyle w:val="a6"/>
        <w:snapToGrid w:val="0"/>
        <w:ind w:firstLineChars="0" w:firstLine="0"/>
        <w:jc w:val="center"/>
        <w:rPr>
          <w:rFonts w:hint="eastAsia"/>
        </w:rPr>
      </w:pPr>
    </w:p>
    <w:p w:rsidR="0048344E" w:rsidRDefault="0048344E">
      <w:pPr>
        <w:pStyle w:val="a6"/>
        <w:snapToGrid w:val="0"/>
        <w:ind w:firstLineChars="0" w:firstLine="0"/>
        <w:jc w:val="center"/>
        <w:rPr>
          <w:rFonts w:hint="eastAsia"/>
        </w:rPr>
      </w:pPr>
    </w:p>
    <w:p w:rsidR="0048344E" w:rsidRDefault="0048344E">
      <w:pPr>
        <w:pStyle w:val="a6"/>
        <w:snapToGrid w:val="0"/>
        <w:ind w:firstLineChars="0" w:firstLine="0"/>
        <w:jc w:val="center"/>
      </w:pPr>
    </w:p>
    <w:p w:rsidR="0048344E" w:rsidRDefault="0048344E">
      <w:pPr>
        <w:pStyle w:val="a6"/>
        <w:snapToGrid w:val="0"/>
        <w:ind w:firstLineChars="0" w:firstLine="0"/>
        <w:jc w:val="center"/>
        <w:rPr>
          <w:rFonts w:hint="eastAsia"/>
          <w:sz w:val="21"/>
        </w:rPr>
      </w:pPr>
    </w:p>
    <w:p w:rsidR="0048344E" w:rsidRDefault="0048344E">
      <w:pPr>
        <w:pStyle w:val="a6"/>
        <w:snapToGrid w:val="0"/>
        <w:ind w:firstLineChars="0" w:firstLine="0"/>
        <w:jc w:val="center"/>
        <w:rPr>
          <w:rFonts w:hint="eastAsia"/>
          <w:sz w:val="21"/>
        </w:rPr>
      </w:pPr>
    </w:p>
    <w:p w:rsidR="0048344E" w:rsidRDefault="0048344E">
      <w:pPr>
        <w:pStyle w:val="a6"/>
        <w:snapToGrid w:val="0"/>
        <w:ind w:firstLineChars="0" w:firstLine="0"/>
        <w:jc w:val="center"/>
        <w:rPr>
          <w:rFonts w:hint="eastAsia"/>
          <w:sz w:val="21"/>
        </w:rPr>
      </w:pPr>
    </w:p>
    <w:p w:rsidR="0048344E" w:rsidRDefault="0048344E">
      <w:pPr>
        <w:pStyle w:val="a6"/>
        <w:snapToGrid w:val="0"/>
        <w:ind w:firstLineChars="0" w:firstLine="0"/>
        <w:jc w:val="center"/>
        <w:rPr>
          <w:rFonts w:hint="eastAsia"/>
          <w:sz w:val="21"/>
        </w:rPr>
      </w:pPr>
    </w:p>
    <w:p w:rsidR="0048344E" w:rsidRDefault="0048344E">
      <w:pPr>
        <w:pStyle w:val="a6"/>
        <w:snapToGrid w:val="0"/>
        <w:ind w:firstLineChars="0" w:firstLine="0"/>
        <w:jc w:val="center"/>
        <w:rPr>
          <w:rFonts w:hint="eastAsia"/>
          <w:sz w:val="21"/>
        </w:rPr>
      </w:pPr>
    </w:p>
    <w:p w:rsidR="0048344E" w:rsidRDefault="0048344E">
      <w:pPr>
        <w:pStyle w:val="a6"/>
        <w:snapToGrid w:val="0"/>
        <w:ind w:firstLineChars="0" w:firstLine="0"/>
        <w:jc w:val="center"/>
        <w:rPr>
          <w:rFonts w:hint="eastAsia"/>
          <w:sz w:val="21"/>
        </w:rPr>
      </w:pPr>
    </w:p>
    <w:p w:rsidR="0048344E" w:rsidRDefault="0048344E">
      <w:pPr>
        <w:pStyle w:val="a6"/>
        <w:snapToGrid w:val="0"/>
        <w:ind w:firstLineChars="0" w:firstLine="0"/>
        <w:jc w:val="center"/>
        <w:rPr>
          <w:rFonts w:hint="eastAsia"/>
          <w:sz w:val="21"/>
        </w:rPr>
      </w:pPr>
    </w:p>
    <w:p w:rsidR="0048344E" w:rsidRDefault="0048344E">
      <w:pPr>
        <w:pStyle w:val="a6"/>
        <w:snapToGrid w:val="0"/>
        <w:ind w:firstLineChars="0" w:firstLine="0"/>
        <w:jc w:val="center"/>
        <w:rPr>
          <w:rFonts w:hint="eastAsia"/>
          <w:sz w:val="21"/>
        </w:rPr>
      </w:pPr>
    </w:p>
    <w:p w:rsidR="0048344E" w:rsidRDefault="0048344E">
      <w:pPr>
        <w:pStyle w:val="a6"/>
        <w:snapToGrid w:val="0"/>
        <w:ind w:firstLineChars="0" w:firstLine="0"/>
        <w:jc w:val="center"/>
        <w:rPr>
          <w:rFonts w:hint="eastAsia"/>
          <w:sz w:val="21"/>
        </w:rPr>
      </w:pPr>
      <w:r>
        <w:rPr>
          <w:sz w:val="21"/>
        </w:rPr>
        <w:t>图</w:t>
      </w:r>
      <w:r>
        <w:rPr>
          <w:rFonts w:hint="eastAsia"/>
          <w:sz w:val="21"/>
        </w:rPr>
        <w:t>4</w:t>
      </w:r>
      <w:r>
        <w:rPr>
          <w:sz w:val="21"/>
        </w:rPr>
        <w:t xml:space="preserve">.1  </w:t>
      </w:r>
      <w:r>
        <w:rPr>
          <w:sz w:val="21"/>
        </w:rPr>
        <w:t>系统硬件总体框图</w:t>
      </w:r>
    </w:p>
    <w:p w:rsidR="0048344E" w:rsidRDefault="0048344E">
      <w:pPr>
        <w:pStyle w:val="a6"/>
        <w:snapToGrid w:val="0"/>
        <w:ind w:firstLineChars="0" w:firstLine="0"/>
        <w:jc w:val="center"/>
        <w:rPr>
          <w:rFonts w:hint="eastAsia"/>
        </w:rPr>
      </w:pPr>
    </w:p>
    <w:p w:rsidR="0048344E" w:rsidRDefault="0048344E">
      <w:pPr>
        <w:pStyle w:val="a6"/>
        <w:snapToGrid w:val="0"/>
        <w:spacing w:before="120" w:after="120" w:line="400" w:lineRule="exact"/>
        <w:ind w:firstLine="480"/>
      </w:pPr>
      <w:r>
        <w:t>由上图可知，系统由一片</w:t>
      </w:r>
      <w:r>
        <w:t>MC9S12XS128</w:t>
      </w:r>
      <w:r>
        <w:t>作为主控制器，由电池</w:t>
      </w:r>
      <w:r>
        <w:rPr>
          <w:rFonts w:hint="eastAsia"/>
        </w:rPr>
        <w:t>经稳压后</w:t>
      </w:r>
      <w:r>
        <w:t>提供电</w:t>
      </w:r>
      <w:r>
        <w:rPr>
          <w:rFonts w:hint="eastAsia"/>
        </w:rPr>
        <w:t>，</w:t>
      </w:r>
      <w:r>
        <w:t>CMOS</w:t>
      </w:r>
      <w:r>
        <w:t>传感器和</w:t>
      </w:r>
      <w:r>
        <w:rPr>
          <w:rFonts w:hint="eastAsia"/>
        </w:rPr>
        <w:t>编码器由</w:t>
      </w:r>
      <w:r>
        <w:rPr>
          <w:rFonts w:hint="eastAsia"/>
        </w:rPr>
        <w:t>LM2940</w:t>
      </w:r>
      <w:r>
        <w:rPr>
          <w:rFonts w:hint="eastAsia"/>
        </w:rPr>
        <w:t>提供电源</w:t>
      </w:r>
      <w:r>
        <w:t>，电池</w:t>
      </w:r>
      <w:r>
        <w:rPr>
          <w:rFonts w:hint="eastAsia"/>
        </w:rPr>
        <w:t>直接驱动</w:t>
      </w:r>
      <w:r w:rsidR="006B3BDC">
        <w:rPr>
          <w:rFonts w:hint="eastAsia"/>
        </w:rPr>
        <w:t>BTS7960</w:t>
      </w:r>
      <w:r>
        <w:t>，</w:t>
      </w:r>
      <w:r w:rsidR="006B3BDC">
        <w:rPr>
          <w:rFonts w:hint="eastAsia"/>
        </w:rPr>
        <w:t>29302</w:t>
      </w:r>
      <w:r>
        <w:t>输出</w:t>
      </w:r>
      <w:r>
        <w:t>+6V</w:t>
      </w:r>
      <w:r>
        <w:t>电压供给舵机，</w:t>
      </w:r>
      <w:r>
        <w:t>CMOS</w:t>
      </w:r>
      <w:r>
        <w:t>传感器采集到数据后，直接传送给</w:t>
      </w:r>
      <w:r>
        <w:t>MCU</w:t>
      </w:r>
      <w:r>
        <w:rPr>
          <w:rFonts w:hint="eastAsia"/>
        </w:rPr>
        <w:t>。</w:t>
      </w:r>
      <w:r>
        <w:lastRenderedPageBreak/>
        <w:t>上面只是从整体上介绍系统硬件总体结构，为了更详尽的了解系统各部分的功能和工作原理，下面将分别对各个模块进行分析。</w:t>
      </w:r>
    </w:p>
    <w:p w:rsidR="0048344E" w:rsidRDefault="0048344E">
      <w:pPr>
        <w:pStyle w:val="002"/>
        <w:rPr>
          <w:rFonts w:hint="eastAsia"/>
        </w:rPr>
      </w:pPr>
      <w:bookmarkStart w:id="51" w:name="_Toc237350229"/>
      <w:bookmarkStart w:id="52" w:name="_Toc237499196"/>
      <w:r>
        <w:rPr>
          <w:rFonts w:hint="eastAsia"/>
        </w:rPr>
        <w:t>4.</w:t>
      </w:r>
      <w:bookmarkStart w:id="53" w:name="_Toc171435553"/>
      <w:bookmarkStart w:id="54" w:name="_Toc168998264"/>
      <w:bookmarkStart w:id="55" w:name="_Toc168804569"/>
      <w:bookmarkStart w:id="56" w:name="_Toc168803484"/>
      <w:bookmarkStart w:id="57" w:name="_Toc168672571"/>
      <w:bookmarkStart w:id="58" w:name="_Toc168657513"/>
      <w:bookmarkStart w:id="59" w:name="_Toc168653761"/>
      <w:r>
        <w:rPr>
          <w:rFonts w:hint="eastAsia"/>
        </w:rPr>
        <w:t>2电源管理模块设计</w:t>
      </w:r>
      <w:bookmarkEnd w:id="51"/>
      <w:bookmarkEnd w:id="52"/>
      <w:bookmarkEnd w:id="53"/>
      <w:bookmarkEnd w:id="54"/>
      <w:bookmarkEnd w:id="55"/>
      <w:bookmarkEnd w:id="56"/>
      <w:bookmarkEnd w:id="57"/>
      <w:bookmarkEnd w:id="58"/>
      <w:bookmarkEnd w:id="59"/>
    </w:p>
    <w:p w:rsidR="0048344E" w:rsidRDefault="0048344E">
      <w:pPr>
        <w:adjustRightInd w:val="0"/>
        <w:snapToGrid w:val="0"/>
        <w:spacing w:before="120" w:after="120" w:line="400" w:lineRule="exact"/>
        <w:ind w:firstLineChars="200" w:firstLine="480"/>
        <w:rPr>
          <w:sz w:val="24"/>
        </w:rPr>
      </w:pPr>
      <w:r>
        <w:rPr>
          <w:rFonts w:hAnsi="宋体"/>
          <w:sz w:val="24"/>
        </w:rPr>
        <w:t>电源模块为系统其他各个模块提供所需的电源。设计中，除了需要考虑电压范围和电流容量等基本参数之外，还要在电源转换效率、降低噪声、防止干扰和电路简单等方案进行优化。可靠的电源方案是整个硬件电路稳定可靠运行的基础。</w:t>
      </w:r>
    </w:p>
    <w:p w:rsidR="0048344E" w:rsidRDefault="0048344E">
      <w:pPr>
        <w:pStyle w:val="a6"/>
        <w:spacing w:before="120" w:after="120" w:line="400" w:lineRule="exact"/>
        <w:ind w:firstLine="480"/>
        <w:rPr>
          <w:rFonts w:ascii="宋体" w:hAnsi="宋体" w:hint="eastAsia"/>
        </w:rPr>
      </w:pPr>
      <w:r>
        <w:rPr>
          <w:rFonts w:ascii="宋体" w:hAnsi="宋体" w:hint="eastAsia"/>
        </w:rPr>
        <w:t>全部硬件电路的电源由</w:t>
      </w:r>
      <w:r>
        <w:t>7.2V</w:t>
      </w:r>
      <w:r>
        <w:rPr>
          <w:rFonts w:hAnsi="宋体"/>
        </w:rPr>
        <w:t>，</w:t>
      </w:r>
      <w:r>
        <w:t>2A/h</w:t>
      </w:r>
      <w:r>
        <w:rPr>
          <w:rFonts w:ascii="宋体" w:hAnsi="宋体" w:hint="eastAsia"/>
        </w:rPr>
        <w:t>的可充电镍镉电池提供。由于电路中的不同电路模块所需要的工作电流容量各不相同，因此电源模块应该包含多个稳压电路，将充电电池电压转换成各个模块所需要的电压。</w:t>
      </w:r>
    </w:p>
    <w:p w:rsidR="0048344E" w:rsidRDefault="0048344E">
      <w:pPr>
        <w:adjustRightInd w:val="0"/>
        <w:snapToGrid w:val="0"/>
        <w:spacing w:before="120" w:after="120" w:line="400" w:lineRule="exact"/>
        <w:ind w:firstLineChars="200" w:firstLine="480"/>
        <w:rPr>
          <w:rFonts w:hAnsi="宋体" w:hint="eastAsia"/>
          <w:sz w:val="24"/>
        </w:rPr>
      </w:pPr>
      <w:r>
        <w:rPr>
          <w:sz w:val="24"/>
        </w:rPr>
        <w:t>5V</w:t>
      </w:r>
      <w:r>
        <w:rPr>
          <w:rFonts w:hAnsi="宋体"/>
          <w:sz w:val="24"/>
        </w:rPr>
        <w:t>电压</w:t>
      </w:r>
      <w:r>
        <w:rPr>
          <w:rFonts w:hAnsi="宋体" w:hint="eastAsia"/>
          <w:sz w:val="24"/>
        </w:rPr>
        <w:t>，给</w:t>
      </w:r>
      <w:r>
        <w:rPr>
          <w:rFonts w:hAnsi="宋体"/>
          <w:sz w:val="24"/>
        </w:rPr>
        <w:t>单片机、信号调理电路以及部分接口电路提供电源，电压要求稳定、噪声小，电流容量大于</w:t>
      </w:r>
      <w:r>
        <w:rPr>
          <w:sz w:val="24"/>
        </w:rPr>
        <w:t>500mA</w:t>
      </w:r>
      <w:r>
        <w:rPr>
          <w:rFonts w:hAnsi="宋体"/>
          <w:sz w:val="24"/>
        </w:rPr>
        <w:t>。</w:t>
      </w:r>
      <w:r>
        <w:rPr>
          <w:sz w:val="24"/>
        </w:rPr>
        <w:t>6V</w:t>
      </w:r>
      <w:r>
        <w:rPr>
          <w:rFonts w:hAnsi="宋体"/>
          <w:sz w:val="24"/>
        </w:rPr>
        <w:t>电压</w:t>
      </w:r>
      <w:r>
        <w:rPr>
          <w:rFonts w:hAnsi="宋体" w:hint="eastAsia"/>
          <w:sz w:val="24"/>
        </w:rPr>
        <w:t>，为</w:t>
      </w:r>
      <w:r>
        <w:rPr>
          <w:rFonts w:hAnsi="宋体"/>
          <w:sz w:val="24"/>
        </w:rPr>
        <w:t>舵机提供工作电压。实际工作时，舵机所需要的工作电流一般在几十毫安左右，电压无需十分稳定。</w:t>
      </w:r>
    </w:p>
    <w:p w:rsidR="0048344E" w:rsidRDefault="0048344E">
      <w:pPr>
        <w:adjustRightInd w:val="0"/>
        <w:snapToGrid w:val="0"/>
        <w:spacing w:before="120" w:after="120" w:line="400" w:lineRule="exact"/>
        <w:ind w:firstLineChars="200" w:firstLine="480"/>
        <w:rPr>
          <w:sz w:val="24"/>
        </w:rPr>
      </w:pPr>
      <w:r>
        <w:rPr>
          <w:sz w:val="24"/>
        </w:rPr>
        <w:t>7.2V</w:t>
      </w:r>
      <w:r>
        <w:rPr>
          <w:rFonts w:hAnsi="宋体"/>
          <w:sz w:val="24"/>
        </w:rPr>
        <w:t>电压。这部分直接取自电池两端电压，主要为后轮电机驱动模块提供电源。</w:t>
      </w:r>
    </w:p>
    <w:p w:rsidR="0048344E" w:rsidRDefault="0048344E">
      <w:pPr>
        <w:adjustRightInd w:val="0"/>
        <w:snapToGrid w:val="0"/>
        <w:spacing w:before="120" w:after="120" w:line="400" w:lineRule="exact"/>
        <w:ind w:firstLineChars="200" w:firstLine="420"/>
        <w:rPr>
          <w:rFonts w:hint="eastAsia"/>
        </w:rPr>
      </w:pPr>
      <w:r>
        <w:rPr>
          <w:rFonts w:hint="eastAsia"/>
        </w:rPr>
        <w:t>5.0</w:t>
      </w:r>
      <w:r>
        <w:t>V</w:t>
      </w:r>
      <w:r>
        <w:t>电压。如果采用</w:t>
      </w:r>
      <w:r>
        <w:t>CMOS/CMOS</w:t>
      </w:r>
      <w:r>
        <w:rPr>
          <w:rFonts w:hint="eastAsia"/>
        </w:rPr>
        <w:t>图像</w:t>
      </w:r>
      <w:r>
        <w:t>传感器来进行道路检测，</w:t>
      </w:r>
      <w:r>
        <w:rPr>
          <w:rFonts w:hint="eastAsia"/>
        </w:rPr>
        <w:t>只</w:t>
      </w:r>
      <w:r>
        <w:t>需要</w:t>
      </w:r>
      <w:r>
        <w:rPr>
          <w:rFonts w:hint="eastAsia"/>
        </w:rPr>
        <w:t>5</w:t>
      </w:r>
      <w:r>
        <w:t>V</w:t>
      </w:r>
      <w:r>
        <w:t>工作电源</w:t>
      </w:r>
      <w:r>
        <w:rPr>
          <w:rFonts w:hint="eastAsia"/>
        </w:rPr>
        <w:t>。编码器也采用这个电源作为工作电压，为了保证电压稳压效果好另用一稳压芯片保证芯片和摄像头电压稳定，见图</w:t>
      </w:r>
      <w:r>
        <w:rPr>
          <w:rFonts w:hint="eastAsia"/>
        </w:rPr>
        <w:t>4.2</w:t>
      </w:r>
      <w:r>
        <w:rPr>
          <w:rFonts w:hint="eastAsia"/>
        </w:rPr>
        <w:t>。</w:t>
      </w:r>
    </w:p>
    <w:p w:rsidR="0048344E" w:rsidRDefault="002B349B">
      <w:pPr>
        <w:spacing w:line="360" w:lineRule="auto"/>
        <w:jc w:val="center"/>
        <w:rPr>
          <w:rFonts w:hint="eastAsia"/>
        </w:rPr>
      </w:pPr>
      <w:r>
        <w:rPr>
          <w:rFonts w:hint="eastAsia"/>
          <w:noProof/>
          <w:sz w:val="24"/>
        </w:rPr>
        <w:drawing>
          <wp:inline distT="0" distB="0" distL="0" distR="0">
            <wp:extent cx="5238750" cy="2257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238750" cy="2257425"/>
                    </a:xfrm>
                    <a:prstGeom prst="rect">
                      <a:avLst/>
                    </a:prstGeom>
                    <a:noFill/>
                    <a:ln w="9525">
                      <a:noFill/>
                      <a:miter lim="800000"/>
                      <a:headEnd/>
                      <a:tailEnd/>
                    </a:ln>
                  </pic:spPr>
                </pic:pic>
              </a:graphicData>
            </a:graphic>
          </wp:inline>
        </w:drawing>
      </w:r>
      <w:r w:rsidR="0048344E">
        <w:rPr>
          <w:rFonts w:hint="eastAsia"/>
        </w:rPr>
        <w:t>图</w:t>
      </w:r>
      <w:r w:rsidR="0048344E">
        <w:rPr>
          <w:rFonts w:hint="eastAsia"/>
        </w:rPr>
        <w:t>4.2 LM2940</w:t>
      </w:r>
      <w:r w:rsidR="0048344E">
        <w:rPr>
          <w:rFonts w:hint="eastAsia"/>
        </w:rPr>
        <w:t>（</w:t>
      </w:r>
      <w:r w:rsidR="0048344E">
        <w:rPr>
          <w:rFonts w:hint="eastAsia"/>
        </w:rPr>
        <w:t>5V</w:t>
      </w:r>
      <w:r w:rsidR="0048344E">
        <w:rPr>
          <w:rFonts w:hint="eastAsia"/>
        </w:rPr>
        <w:t>）工作原理图</w:t>
      </w:r>
      <w:bookmarkStart w:id="60" w:name="_Toc237350230"/>
      <w:bookmarkStart w:id="61" w:name="_Toc171435561"/>
      <w:bookmarkStart w:id="62" w:name="_Toc168998272"/>
      <w:bookmarkStart w:id="63" w:name="_Toc168804577"/>
      <w:bookmarkStart w:id="64" w:name="_Toc168803492"/>
      <w:bookmarkStart w:id="65" w:name="_Toc168672579"/>
      <w:bookmarkStart w:id="66" w:name="_Toc168657521"/>
      <w:bookmarkStart w:id="67" w:name="_Toc168653769"/>
    </w:p>
    <w:p w:rsidR="0048344E" w:rsidRDefault="0048344E">
      <w:pPr>
        <w:pStyle w:val="002"/>
        <w:rPr>
          <w:rFonts w:hint="eastAsia"/>
        </w:rPr>
      </w:pPr>
      <w:bookmarkStart w:id="68" w:name="_Toc237499197"/>
      <w:r>
        <w:rPr>
          <w:rFonts w:hint="eastAsia"/>
        </w:rPr>
        <w:lastRenderedPageBreak/>
        <w:t>4.3直流电机驱动</w:t>
      </w:r>
      <w:bookmarkEnd w:id="61"/>
      <w:bookmarkEnd w:id="62"/>
      <w:bookmarkEnd w:id="63"/>
      <w:bookmarkEnd w:id="64"/>
      <w:bookmarkEnd w:id="65"/>
      <w:bookmarkEnd w:id="66"/>
      <w:bookmarkEnd w:id="67"/>
      <w:r>
        <w:rPr>
          <w:rFonts w:hint="eastAsia"/>
        </w:rPr>
        <w:t>电路</w:t>
      </w:r>
      <w:bookmarkEnd w:id="60"/>
      <w:bookmarkEnd w:id="68"/>
    </w:p>
    <w:p w:rsidR="0048344E" w:rsidRDefault="0048344E">
      <w:pPr>
        <w:pStyle w:val="a6"/>
        <w:spacing w:before="120" w:after="120" w:line="400" w:lineRule="exact"/>
        <w:ind w:firstLine="480"/>
        <w:rPr>
          <w:rFonts w:ascii="宋体" w:hAnsi="宋体" w:hint="eastAsia"/>
        </w:rPr>
      </w:pPr>
      <w:r>
        <w:rPr>
          <w:rFonts w:ascii="宋体" w:hAnsi="宋体" w:hint="eastAsia"/>
        </w:rPr>
        <w:t>用</w:t>
      </w:r>
      <w:r w:rsidR="00F627B5">
        <w:rPr>
          <w:rFonts w:hint="eastAsia"/>
        </w:rPr>
        <w:t>两片</w:t>
      </w:r>
      <w:r w:rsidR="00F627B5">
        <w:rPr>
          <w:rFonts w:hint="eastAsia"/>
        </w:rPr>
        <w:t>BTS7960</w:t>
      </w:r>
      <w:r>
        <w:rPr>
          <w:rFonts w:ascii="宋体" w:hAnsi="宋体" w:hint="eastAsia"/>
        </w:rPr>
        <w:t>构成的</w:t>
      </w:r>
      <w:r>
        <w:t>H</w:t>
      </w:r>
      <w:r>
        <w:rPr>
          <w:rFonts w:ascii="宋体" w:hAnsi="宋体" w:hint="eastAsia"/>
        </w:rPr>
        <w:t>桥芯片作为电机的驱动电路，通</w:t>
      </w:r>
      <w:r>
        <w:rPr>
          <w:rFonts w:hAnsi="宋体"/>
        </w:rPr>
        <w:t>过</w:t>
      </w:r>
      <w:r w:rsidR="006B3BDC">
        <w:rPr>
          <w:rFonts w:hint="eastAsia"/>
        </w:rPr>
        <w:t>4</w:t>
      </w:r>
      <w:r w:rsidR="006B3BDC">
        <w:rPr>
          <w:rFonts w:hint="eastAsia"/>
        </w:rPr>
        <w:t>和</w:t>
      </w:r>
      <w:r w:rsidR="006B3BDC">
        <w:rPr>
          <w:rFonts w:hint="eastAsia"/>
        </w:rPr>
        <w:t>8</w:t>
      </w:r>
      <w:r>
        <w:rPr>
          <w:rFonts w:ascii="宋体" w:hAnsi="宋体" w:hint="eastAsia"/>
        </w:rPr>
        <w:t>输出的</w:t>
      </w:r>
      <w:r>
        <w:t>PWM</w:t>
      </w:r>
      <w:r>
        <w:rPr>
          <w:rFonts w:ascii="宋体" w:hAnsi="宋体" w:hint="eastAsia"/>
        </w:rPr>
        <w:t>信号来控制电机。如图4.4所示。</w:t>
      </w:r>
    </w:p>
    <w:p w:rsidR="00F627B5" w:rsidRDefault="002B349B">
      <w:pPr>
        <w:pStyle w:val="a6"/>
        <w:spacing w:before="120" w:after="120" w:line="400" w:lineRule="exact"/>
        <w:ind w:firstLine="480"/>
        <w:rPr>
          <w:rFonts w:ascii="宋体" w:hAnsi="宋体" w:hint="eastAsia"/>
        </w:rPr>
      </w:pPr>
      <w:r>
        <w:rPr>
          <w:noProof/>
        </w:rPr>
        <w:drawing>
          <wp:anchor distT="0" distB="0" distL="114300" distR="114300" simplePos="0" relativeHeight="251658752" behindDoc="0" locked="0" layoutInCell="1" allowOverlap="0">
            <wp:simplePos x="0" y="0"/>
            <wp:positionH relativeFrom="column">
              <wp:posOffset>277495</wp:posOffset>
            </wp:positionH>
            <wp:positionV relativeFrom="paragraph">
              <wp:posOffset>140970</wp:posOffset>
            </wp:positionV>
            <wp:extent cx="4847590" cy="3048000"/>
            <wp:effectExtent l="19050" t="0" r="0" b="0"/>
            <wp:wrapNone/>
            <wp:docPr id="30" name="图片 3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捕获"/>
                    <pic:cNvPicPr>
                      <a:picLocks noChangeAspect="1" noChangeArrowheads="1"/>
                    </pic:cNvPicPr>
                  </pic:nvPicPr>
                  <pic:blipFill>
                    <a:blip r:embed="rId29"/>
                    <a:srcRect/>
                    <a:stretch>
                      <a:fillRect/>
                    </a:stretch>
                  </pic:blipFill>
                  <pic:spPr bwMode="auto">
                    <a:xfrm>
                      <a:off x="0" y="0"/>
                      <a:ext cx="4847590" cy="3048000"/>
                    </a:xfrm>
                    <a:prstGeom prst="rect">
                      <a:avLst/>
                    </a:prstGeom>
                    <a:noFill/>
                    <a:ln w="9525">
                      <a:noFill/>
                      <a:miter lim="800000"/>
                      <a:headEnd/>
                      <a:tailEnd/>
                    </a:ln>
                  </pic:spPr>
                </pic:pic>
              </a:graphicData>
            </a:graphic>
          </wp:anchor>
        </w:drawing>
      </w:r>
    </w:p>
    <w:p w:rsidR="00F627B5" w:rsidRDefault="00F627B5">
      <w:pPr>
        <w:pStyle w:val="a6"/>
        <w:spacing w:before="120" w:after="120" w:line="400" w:lineRule="exact"/>
        <w:ind w:firstLine="480"/>
        <w:rPr>
          <w:rFonts w:ascii="宋体" w:hAnsi="宋体" w:hint="eastAsia"/>
        </w:rPr>
      </w:pPr>
    </w:p>
    <w:p w:rsidR="00F627B5" w:rsidRDefault="00F627B5">
      <w:pPr>
        <w:pStyle w:val="a6"/>
        <w:spacing w:before="120" w:after="120" w:line="400" w:lineRule="exact"/>
        <w:ind w:firstLine="480"/>
        <w:rPr>
          <w:rFonts w:ascii="宋体" w:hAnsi="宋体" w:hint="eastAsia"/>
        </w:rPr>
      </w:pPr>
    </w:p>
    <w:p w:rsidR="00F627B5" w:rsidRDefault="00F627B5">
      <w:pPr>
        <w:pStyle w:val="a6"/>
        <w:spacing w:before="120" w:after="120" w:line="400" w:lineRule="exact"/>
        <w:ind w:firstLine="480"/>
        <w:rPr>
          <w:rFonts w:ascii="宋体" w:hAnsi="宋体" w:hint="eastAsia"/>
        </w:rPr>
      </w:pPr>
    </w:p>
    <w:p w:rsidR="00F627B5" w:rsidRDefault="00F627B5">
      <w:pPr>
        <w:pStyle w:val="a6"/>
        <w:spacing w:before="120" w:after="120" w:line="400" w:lineRule="exact"/>
        <w:ind w:firstLine="480"/>
        <w:rPr>
          <w:rFonts w:ascii="宋体" w:hAnsi="宋体" w:hint="eastAsia"/>
        </w:rPr>
      </w:pPr>
    </w:p>
    <w:p w:rsidR="00F627B5" w:rsidRDefault="00F627B5">
      <w:pPr>
        <w:pStyle w:val="a6"/>
        <w:spacing w:before="120" w:after="120" w:line="400" w:lineRule="exact"/>
        <w:ind w:firstLine="480"/>
        <w:rPr>
          <w:rFonts w:ascii="宋体" w:hAnsi="宋体" w:hint="eastAsia"/>
        </w:rPr>
      </w:pPr>
    </w:p>
    <w:p w:rsidR="00F627B5" w:rsidRDefault="00F627B5">
      <w:pPr>
        <w:pStyle w:val="a6"/>
        <w:spacing w:before="120" w:after="120" w:line="400" w:lineRule="exact"/>
        <w:ind w:firstLine="480"/>
        <w:rPr>
          <w:rFonts w:ascii="宋体" w:hAnsi="宋体" w:hint="eastAsia"/>
        </w:rPr>
      </w:pPr>
    </w:p>
    <w:p w:rsidR="00F627B5" w:rsidRDefault="00F627B5">
      <w:pPr>
        <w:pStyle w:val="a6"/>
        <w:spacing w:before="120" w:after="120" w:line="400" w:lineRule="exact"/>
        <w:ind w:firstLine="480"/>
        <w:rPr>
          <w:rFonts w:ascii="宋体" w:hAnsi="宋体" w:hint="eastAsia"/>
        </w:rPr>
      </w:pPr>
    </w:p>
    <w:p w:rsidR="00F627B5" w:rsidRDefault="00F627B5">
      <w:pPr>
        <w:pStyle w:val="a6"/>
        <w:spacing w:before="120" w:after="120" w:line="400" w:lineRule="exact"/>
        <w:ind w:firstLine="480"/>
        <w:rPr>
          <w:rFonts w:ascii="宋体" w:hAnsi="宋体" w:hint="eastAsia"/>
        </w:rPr>
      </w:pPr>
    </w:p>
    <w:p w:rsidR="00F44766" w:rsidRDefault="00F44766" w:rsidP="00F627B5">
      <w:pPr>
        <w:spacing w:line="360" w:lineRule="auto"/>
        <w:rPr>
          <w:rFonts w:hint="eastAsia"/>
        </w:rPr>
      </w:pPr>
      <w:bookmarkStart w:id="69" w:name="_Toc168653764"/>
      <w:bookmarkStart w:id="70" w:name="_Toc168657516"/>
      <w:bookmarkStart w:id="71" w:name="_Toc168672574"/>
      <w:bookmarkStart w:id="72" w:name="_Toc168803487"/>
      <w:bookmarkStart w:id="73" w:name="_Toc168804572"/>
      <w:bookmarkStart w:id="74" w:name="_Toc168998267"/>
      <w:bookmarkStart w:id="75" w:name="_Toc171435556"/>
    </w:p>
    <w:p w:rsidR="0048344E" w:rsidRDefault="0048344E" w:rsidP="00F44766">
      <w:pPr>
        <w:spacing w:line="360" w:lineRule="auto"/>
        <w:jc w:val="center"/>
        <w:rPr>
          <w:rFonts w:hint="eastAsia"/>
        </w:rPr>
      </w:pPr>
      <w:r>
        <w:rPr>
          <w:rFonts w:hint="eastAsia"/>
        </w:rPr>
        <w:t>图</w:t>
      </w:r>
      <w:r>
        <w:rPr>
          <w:rFonts w:hint="eastAsia"/>
        </w:rPr>
        <w:t>4.4 H</w:t>
      </w:r>
      <w:r>
        <w:rPr>
          <w:rFonts w:hint="eastAsia"/>
        </w:rPr>
        <w:t>桥工作原理图</w:t>
      </w:r>
    </w:p>
    <w:p w:rsidR="0048344E" w:rsidRDefault="0048344E">
      <w:pPr>
        <w:spacing w:before="120" w:after="120" w:line="400" w:lineRule="exact"/>
        <w:ind w:firstLineChars="200" w:firstLine="480"/>
        <w:rPr>
          <w:rFonts w:ascii="黑体" w:hint="eastAsia"/>
          <w:b/>
          <w:sz w:val="24"/>
        </w:rPr>
      </w:pPr>
      <w:r>
        <w:rPr>
          <w:rFonts w:hint="eastAsia"/>
          <w:sz w:val="24"/>
        </w:rPr>
        <w:t>为了更快的减速，我们考虑了利用电机的倒转进行减速的过程，也就是：直流电机的反转刹车。当智能车需要刹车的时候，可以适当的进行倒转，来达到快速减速的过程。</w:t>
      </w:r>
      <w:bookmarkStart w:id="76" w:name="_Toc237350231"/>
    </w:p>
    <w:p w:rsidR="0048344E" w:rsidRDefault="0048344E">
      <w:pPr>
        <w:pStyle w:val="002"/>
        <w:rPr>
          <w:rFonts w:hAnsi="宋体" w:hint="eastAsia"/>
        </w:rPr>
      </w:pPr>
      <w:bookmarkStart w:id="77" w:name="_Toc237499198"/>
      <w:r>
        <w:rPr>
          <w:rFonts w:hint="eastAsia"/>
        </w:rPr>
        <w:t>4.4转速测量电路</w:t>
      </w:r>
      <w:bookmarkEnd w:id="76"/>
      <w:bookmarkEnd w:id="77"/>
    </w:p>
    <w:p w:rsidR="009C73ED" w:rsidRPr="009C73ED" w:rsidRDefault="0048344E" w:rsidP="00710A88">
      <w:pPr>
        <w:spacing w:before="120" w:after="120" w:line="400" w:lineRule="exact"/>
        <w:ind w:firstLineChars="200" w:firstLine="480"/>
        <w:rPr>
          <w:rFonts w:ascii="宋体" w:hAnsi="宋体" w:hint="eastAsia"/>
          <w:sz w:val="24"/>
        </w:rPr>
      </w:pPr>
      <w:r>
        <w:rPr>
          <w:rFonts w:ascii="宋体" w:hAnsi="宋体" w:hint="eastAsia"/>
          <w:sz w:val="24"/>
        </w:rPr>
        <w:t>为了使得模型车能够平稳地沿着赛道运行，除了控制前轮转向外，还需要控制小车的车速，使模型车在急转弯时速度不至于过快而冲出赛道，同时也使小车在直线段时以较快的速度行驶。所以要时刻把握当前小车的速度，并根据小车所处的位置来实时调整小车的速度。通过速度检测，可以消除或降低电池电压、电</w:t>
      </w:r>
      <w:r w:rsidR="00FC67B3">
        <w:rPr>
          <w:rFonts w:ascii="宋体" w:hAnsi="宋体" w:hint="eastAsia"/>
          <w:sz w:val="24"/>
        </w:rPr>
        <w:t>机传动摩擦力、道路摩擦力等的影响，使得小车在赛道上运行得更精确</w:t>
      </w:r>
      <w:r w:rsidR="009C73ED">
        <w:rPr>
          <w:rFonts w:ascii="宋体" w:hAnsi="宋体" w:hint="eastAsia"/>
          <w:sz w:val="24"/>
        </w:rPr>
        <w:t>。</w:t>
      </w:r>
    </w:p>
    <w:p w:rsidR="009C73ED" w:rsidRDefault="002B349B" w:rsidP="00FC67B3">
      <w:pPr>
        <w:spacing w:line="360" w:lineRule="auto"/>
        <w:jc w:val="center"/>
        <w:rPr>
          <w:rFonts w:hint="eastAsia"/>
        </w:rPr>
      </w:pPr>
      <w:r>
        <w:rPr>
          <w:noProof/>
        </w:rPr>
        <w:lastRenderedPageBreak/>
        <w:drawing>
          <wp:inline distT="0" distB="0" distL="0" distR="0">
            <wp:extent cx="2343150" cy="19145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2343150" cy="1914525"/>
                    </a:xfrm>
                    <a:prstGeom prst="rect">
                      <a:avLst/>
                    </a:prstGeom>
                    <a:noFill/>
                    <a:ln w="9525">
                      <a:noFill/>
                      <a:miter lim="800000"/>
                      <a:headEnd/>
                      <a:tailEnd/>
                    </a:ln>
                  </pic:spPr>
                </pic:pic>
              </a:graphicData>
            </a:graphic>
          </wp:inline>
        </w:drawing>
      </w:r>
    </w:p>
    <w:p w:rsidR="0048344E" w:rsidRDefault="0048344E">
      <w:pPr>
        <w:spacing w:line="360" w:lineRule="auto"/>
        <w:jc w:val="center"/>
        <w:rPr>
          <w:rFonts w:hint="eastAsia"/>
        </w:rPr>
      </w:pPr>
      <w:r>
        <w:rPr>
          <w:rFonts w:hint="eastAsia"/>
        </w:rPr>
        <w:t>图</w:t>
      </w:r>
      <w:r>
        <w:rPr>
          <w:rFonts w:hint="eastAsia"/>
        </w:rPr>
        <w:t xml:space="preserve">4.5 </w:t>
      </w:r>
      <w:r w:rsidR="009C73ED">
        <w:rPr>
          <w:rFonts w:hint="eastAsia"/>
        </w:rPr>
        <w:t>测速</w:t>
      </w:r>
    </w:p>
    <w:p w:rsidR="0048344E" w:rsidRDefault="0048344E">
      <w:pPr>
        <w:spacing w:line="360" w:lineRule="auto"/>
        <w:jc w:val="center"/>
        <w:rPr>
          <w:rFonts w:hint="eastAsia"/>
        </w:rPr>
      </w:pPr>
    </w:p>
    <w:p w:rsidR="0048344E" w:rsidRDefault="0048344E">
      <w:pPr>
        <w:pStyle w:val="a6"/>
        <w:spacing w:before="120" w:after="120" w:line="400" w:lineRule="exact"/>
        <w:ind w:firstLine="480"/>
        <w:rPr>
          <w:rFonts w:hint="eastAsia"/>
        </w:rPr>
      </w:pPr>
      <w:bookmarkStart w:id="78" w:name="_Toc237350232"/>
    </w:p>
    <w:p w:rsidR="0077246F" w:rsidRDefault="0077246F">
      <w:pPr>
        <w:pStyle w:val="001"/>
        <w:sectPr w:rsidR="0077246F" w:rsidSect="0077246F">
          <w:headerReference w:type="even" r:id="rId31"/>
          <w:headerReference w:type="default" r:id="rId32"/>
          <w:headerReference w:type="first" r:id="rId33"/>
          <w:pgSz w:w="11906" w:h="16838"/>
          <w:pgMar w:top="2268" w:right="1814" w:bottom="1814" w:left="1814" w:header="1588" w:footer="1247" w:gutter="0"/>
          <w:pgNumType w:start="9"/>
          <w:cols w:space="720"/>
          <w:titlePg/>
          <w:docGrid w:type="linesAndChars" w:linePitch="312"/>
        </w:sectPr>
      </w:pPr>
      <w:bookmarkStart w:id="79" w:name="_Toc237499199"/>
    </w:p>
    <w:p w:rsidR="0048344E" w:rsidRDefault="0048344E">
      <w:pPr>
        <w:pStyle w:val="001"/>
        <w:rPr>
          <w:rFonts w:hint="eastAsia"/>
        </w:rPr>
      </w:pPr>
      <w:r>
        <w:rPr>
          <w:rFonts w:hint="eastAsia"/>
        </w:rPr>
        <w:lastRenderedPageBreak/>
        <w:t>第五章  软件设计</w:t>
      </w:r>
      <w:bookmarkEnd w:id="78"/>
      <w:bookmarkEnd w:id="79"/>
    </w:p>
    <w:p w:rsidR="0048344E" w:rsidRDefault="0048344E">
      <w:pPr>
        <w:snapToGrid w:val="0"/>
        <w:spacing w:before="120" w:after="120" w:line="400" w:lineRule="exact"/>
        <w:ind w:firstLineChars="200" w:firstLine="480"/>
        <w:jc w:val="left"/>
        <w:rPr>
          <w:rFonts w:hint="eastAsia"/>
          <w:sz w:val="24"/>
        </w:rPr>
      </w:pPr>
      <w:r>
        <w:rPr>
          <w:sz w:val="24"/>
        </w:rPr>
        <w:t>为了体现程序的系统性和连贯性，本设计把程序分成各个模块进行分别处理，而各模块也有相应的数据接口，方便其他模块调用，这样，系统条理显得清晰。这些模块的设计与实现将在下面进行详细阐述。</w:t>
      </w:r>
      <w:bookmarkStart w:id="80" w:name="_Toc169969530"/>
      <w:bookmarkStart w:id="81" w:name="_Toc170791877"/>
      <w:bookmarkStart w:id="82" w:name="_Toc169882552"/>
      <w:bookmarkStart w:id="83" w:name="_Toc169843799"/>
      <w:bookmarkStart w:id="84" w:name="_Toc169866811"/>
      <w:bookmarkStart w:id="85" w:name="_Toc169867184"/>
      <w:bookmarkStart w:id="86" w:name="_Toc169880778"/>
      <w:bookmarkStart w:id="87" w:name="_Toc169972675"/>
      <w:bookmarkStart w:id="88" w:name="_Toc170792505"/>
      <w:bookmarkStart w:id="89" w:name="_Toc169880827"/>
      <w:bookmarkStart w:id="90" w:name="_Toc169880894"/>
      <w:bookmarkStart w:id="91" w:name="_Toc169881848"/>
    </w:p>
    <w:p w:rsidR="0048344E" w:rsidRDefault="0048344E">
      <w:pPr>
        <w:pStyle w:val="002"/>
        <w:rPr>
          <w:rFonts w:hint="eastAsia"/>
          <w:sz w:val="24"/>
        </w:rPr>
      </w:pPr>
      <w:bookmarkStart w:id="92" w:name="_Toc237350233"/>
      <w:bookmarkStart w:id="93" w:name="_Toc237499200"/>
      <w:r>
        <w:rPr>
          <w:rFonts w:hint="eastAsia"/>
        </w:rPr>
        <w:t>5.1系统软件总体结构</w:t>
      </w:r>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8344E" w:rsidRDefault="0048344E">
      <w:pPr>
        <w:pStyle w:val="a6"/>
        <w:snapToGrid w:val="0"/>
        <w:spacing w:before="120" w:after="120" w:line="400" w:lineRule="exact"/>
        <w:ind w:firstLine="480"/>
        <w:rPr>
          <w:rFonts w:hint="eastAsia"/>
        </w:rPr>
      </w:pPr>
      <w:r>
        <w:t>该系统的软件结构主要分为：系统初始化模块、对</w:t>
      </w:r>
      <w:r>
        <w:t>CMOS</w:t>
      </w:r>
      <w:r>
        <w:t>采集数据的处理模块、速度控制和反馈处理模块、路径识别模块（对电机和舵机的控制）等，再有为了便于系统的调试，本系统设计了相关的调试函数，主要包括串口和定时模块。</w:t>
      </w:r>
      <w:r>
        <w:rPr>
          <w:rFonts w:hint="eastAsia"/>
        </w:rPr>
        <w:t>图</w:t>
      </w:r>
      <w:r>
        <w:rPr>
          <w:rFonts w:hint="eastAsia"/>
        </w:rPr>
        <w:t>5.1</w:t>
      </w:r>
      <w:r>
        <w:t>是本系统的总体</w:t>
      </w:r>
      <w:r>
        <w:rPr>
          <w:rFonts w:hint="eastAsia"/>
        </w:rPr>
        <w:t>结构</w:t>
      </w:r>
      <w:r>
        <w:t>图。</w:t>
      </w:r>
    </w:p>
    <w:p w:rsidR="0048344E" w:rsidRDefault="0048344E">
      <w:pPr>
        <w:pStyle w:val="a6"/>
        <w:snapToGrid w:val="0"/>
        <w:ind w:firstLineChars="0" w:firstLine="0"/>
        <w:jc w:val="center"/>
      </w:pPr>
      <w:r>
        <w:object w:dxaOrig="1711" w:dyaOrig="4581">
          <v:shape id="_x0000_i1025" type="#_x0000_t75" style="width:116.25pt;height:313.5pt;mso-position-horizontal-relative:page;mso-position-vertical-relative:page" o:ole="">
            <v:imagedata r:id="rId34" o:title=""/>
          </v:shape>
          <o:OLEObject Type="Embed" ShapeID="_x0000_i1025" DrawAspect="Content" ObjectID="_1406577579" r:id="rId35">
            <o:FieldCodes>\* MERGEFORMAT</o:FieldCodes>
          </o:OLEObject>
        </w:object>
      </w:r>
    </w:p>
    <w:p w:rsidR="0048344E" w:rsidRDefault="0048344E">
      <w:pPr>
        <w:pStyle w:val="a6"/>
        <w:snapToGrid w:val="0"/>
        <w:ind w:firstLineChars="0" w:firstLine="0"/>
        <w:jc w:val="center"/>
        <w:rPr>
          <w:rFonts w:hint="eastAsia"/>
          <w:sz w:val="21"/>
        </w:rPr>
      </w:pPr>
      <w:r>
        <w:rPr>
          <w:sz w:val="21"/>
        </w:rPr>
        <w:t>图</w:t>
      </w:r>
      <w:r>
        <w:rPr>
          <w:rFonts w:hint="eastAsia"/>
          <w:sz w:val="21"/>
        </w:rPr>
        <w:t>5</w:t>
      </w:r>
      <w:r>
        <w:rPr>
          <w:sz w:val="21"/>
        </w:rPr>
        <w:t xml:space="preserve">.1  </w:t>
      </w:r>
      <w:r>
        <w:rPr>
          <w:sz w:val="21"/>
        </w:rPr>
        <w:t>系统软件总体结构框图</w:t>
      </w:r>
    </w:p>
    <w:p w:rsidR="0048344E" w:rsidRDefault="0048344E">
      <w:pPr>
        <w:pStyle w:val="a6"/>
        <w:snapToGrid w:val="0"/>
        <w:ind w:firstLineChars="0" w:firstLine="0"/>
        <w:jc w:val="center"/>
        <w:rPr>
          <w:rFonts w:hint="eastAsia"/>
          <w:sz w:val="21"/>
        </w:rPr>
      </w:pPr>
    </w:p>
    <w:p w:rsidR="0048344E" w:rsidRDefault="0048344E" w:rsidP="00710A88">
      <w:pPr>
        <w:pStyle w:val="a6"/>
        <w:spacing w:before="120" w:after="120" w:line="400" w:lineRule="exact"/>
        <w:ind w:firstLine="480"/>
        <w:rPr>
          <w:rFonts w:hint="eastAsia"/>
        </w:rPr>
      </w:pPr>
      <w:r>
        <w:t>由上图可知，本程序运行的开始，须进行对系统的初始化</w:t>
      </w:r>
      <w:r>
        <w:rPr>
          <w:rFonts w:hint="eastAsia"/>
        </w:rPr>
        <w:t>。</w:t>
      </w:r>
      <w:r>
        <w:t>通过初始化的设置，系统才能按照预先的想法运行</w:t>
      </w:r>
      <w:r>
        <w:rPr>
          <w:rFonts w:hint="eastAsia"/>
        </w:rPr>
        <w:t>；</w:t>
      </w:r>
      <w:r>
        <w:t>接着，</w:t>
      </w:r>
      <w:r>
        <w:t>CMOS</w:t>
      </w:r>
      <w:r>
        <w:t>传感器采集数据，经过转</w:t>
      </w:r>
      <w:r>
        <w:lastRenderedPageBreak/>
        <w:t>换和相应处理，得出当前路径信息</w:t>
      </w:r>
      <w:r>
        <w:rPr>
          <w:rFonts w:hint="eastAsia"/>
        </w:rPr>
        <w:t>；</w:t>
      </w:r>
      <w:r>
        <w:t>同时，电机测速模块测得模型车当前的运行速度，反馈给系统</w:t>
      </w:r>
      <w:r>
        <w:rPr>
          <w:rFonts w:hint="eastAsia"/>
        </w:rPr>
        <w:t>；</w:t>
      </w:r>
      <w:r>
        <w:t>最后，路径识别系统综合利用当前路径信息和当前速度值作出相应的处理，控制电机和舵机以合适的方式运行。</w:t>
      </w:r>
      <w:bookmarkStart w:id="94" w:name="_Toc237350234"/>
      <w:bookmarkStart w:id="95" w:name="_Toc170792506"/>
      <w:bookmarkStart w:id="96" w:name="_Toc170791878"/>
      <w:bookmarkStart w:id="97" w:name="_Toc169972676"/>
      <w:bookmarkStart w:id="98" w:name="_Toc169969531"/>
      <w:bookmarkStart w:id="99" w:name="_Toc169882553"/>
      <w:bookmarkStart w:id="100" w:name="_Toc168578434"/>
      <w:bookmarkStart w:id="101" w:name="_Toc168578488"/>
      <w:bookmarkStart w:id="102" w:name="_Toc168578610"/>
      <w:bookmarkStart w:id="103" w:name="_Toc168985372"/>
      <w:bookmarkStart w:id="104" w:name="_Toc168986163"/>
      <w:bookmarkStart w:id="105" w:name="_Toc168991367"/>
      <w:bookmarkStart w:id="106" w:name="_Toc169843800"/>
      <w:bookmarkStart w:id="107" w:name="_Toc169866812"/>
      <w:bookmarkStart w:id="108" w:name="_Toc169867185"/>
      <w:bookmarkStart w:id="109" w:name="_Toc169880779"/>
      <w:bookmarkStart w:id="110" w:name="_Toc169880828"/>
      <w:bookmarkStart w:id="111" w:name="_Toc169880895"/>
      <w:bookmarkStart w:id="112" w:name="_Toc169881849"/>
    </w:p>
    <w:p w:rsidR="0048344E" w:rsidRDefault="0048344E">
      <w:pPr>
        <w:pStyle w:val="002"/>
        <w:rPr>
          <w:rFonts w:hint="eastAsia"/>
        </w:rPr>
      </w:pPr>
      <w:bookmarkStart w:id="113" w:name="_Toc237499201"/>
      <w:r>
        <w:rPr>
          <w:rFonts w:hint="eastAsia"/>
        </w:rPr>
        <w:t>5.2初始化模块</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48344E" w:rsidRDefault="0048344E">
      <w:pPr>
        <w:autoSpaceDE w:val="0"/>
        <w:autoSpaceDN w:val="0"/>
        <w:adjustRightInd w:val="0"/>
        <w:snapToGrid w:val="0"/>
        <w:spacing w:before="120" w:after="120" w:line="400" w:lineRule="exact"/>
        <w:ind w:firstLineChars="200" w:firstLine="480"/>
        <w:jc w:val="left"/>
        <w:rPr>
          <w:sz w:val="24"/>
        </w:rPr>
      </w:pPr>
      <w:r>
        <w:rPr>
          <w:sz w:val="24"/>
        </w:rPr>
        <w:t>下面只介绍部分重要的初始化函数。</w:t>
      </w:r>
    </w:p>
    <w:p w:rsidR="0048344E" w:rsidRDefault="0048344E">
      <w:pPr>
        <w:pStyle w:val="003"/>
        <w:rPr>
          <w:rFonts w:hint="eastAsia"/>
        </w:rPr>
      </w:pPr>
      <w:bookmarkStart w:id="114" w:name="_Toc237499202"/>
      <w:bookmarkStart w:id="115" w:name="_Toc237350235"/>
      <w:bookmarkStart w:id="116" w:name="_Toc170792507"/>
      <w:bookmarkStart w:id="117" w:name="_Toc170791879"/>
      <w:bookmarkStart w:id="118" w:name="_Toc169972677"/>
      <w:bookmarkStart w:id="119" w:name="_Toc169880780"/>
      <w:bookmarkStart w:id="120" w:name="_Toc169880829"/>
      <w:bookmarkStart w:id="121" w:name="_Toc168578489"/>
      <w:bookmarkStart w:id="122" w:name="_Toc168578435"/>
      <w:bookmarkStart w:id="123" w:name="_Toc138936920"/>
      <w:bookmarkStart w:id="124" w:name="_Toc169881850"/>
      <w:bookmarkStart w:id="125" w:name="_Toc169882554"/>
      <w:bookmarkStart w:id="126" w:name="_Toc169969532"/>
      <w:bookmarkStart w:id="127" w:name="_Toc168578611"/>
      <w:bookmarkStart w:id="128" w:name="_Toc169867186"/>
      <w:bookmarkStart w:id="129" w:name="_Toc169866813"/>
      <w:bookmarkStart w:id="130" w:name="_Toc169843801"/>
      <w:bookmarkStart w:id="131" w:name="_Toc168985373"/>
      <w:bookmarkStart w:id="132" w:name="_Toc168986164"/>
      <w:bookmarkStart w:id="133" w:name="_Toc168991368"/>
      <w:bookmarkStart w:id="134" w:name="_Toc169880896"/>
      <w:smartTag w:uri="urn:schemas-microsoft-com:office:smarttags" w:element="chsdate">
        <w:smartTagPr>
          <w:attr w:name="IsROCDate" w:val="False"/>
          <w:attr w:name="IsLunarDate" w:val="False"/>
          <w:attr w:name="Day" w:val="30"/>
          <w:attr w:name="Month" w:val="12"/>
          <w:attr w:name="Year" w:val="1899"/>
        </w:smartTagPr>
        <w:r>
          <w:rPr>
            <w:rFonts w:hint="eastAsia"/>
          </w:rPr>
          <w:t>5.2.1</w:t>
        </w:r>
      </w:smartTag>
      <w:r>
        <w:rPr>
          <w:rFonts w:hint="eastAsia"/>
        </w:rPr>
        <w:t>时钟初始化</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48344E" w:rsidRDefault="0048344E">
      <w:pPr>
        <w:autoSpaceDE w:val="0"/>
        <w:autoSpaceDN w:val="0"/>
        <w:adjustRightInd w:val="0"/>
        <w:snapToGrid w:val="0"/>
        <w:spacing w:before="120" w:after="120" w:line="400" w:lineRule="exact"/>
        <w:ind w:firstLineChars="200" w:firstLine="480"/>
        <w:jc w:val="left"/>
        <w:rPr>
          <w:sz w:val="24"/>
        </w:rPr>
      </w:pPr>
      <w:r>
        <w:rPr>
          <w:sz w:val="24"/>
        </w:rPr>
        <w:t>单片机的晶振是</w:t>
      </w:r>
      <w:r>
        <w:rPr>
          <w:sz w:val="24"/>
        </w:rPr>
        <w:t>16MHz</w:t>
      </w:r>
      <w:r>
        <w:rPr>
          <w:sz w:val="24"/>
        </w:rPr>
        <w:t>，</w:t>
      </w:r>
      <w:r>
        <w:rPr>
          <w:sz w:val="24"/>
        </w:rPr>
        <w:t>MC9S12XS128</w:t>
      </w:r>
      <w:r>
        <w:rPr>
          <w:sz w:val="24"/>
        </w:rPr>
        <w:t>在时钟初始化后可以通过锁相环将系统时钟系统时钟提高到</w:t>
      </w:r>
      <w:r>
        <w:rPr>
          <w:rFonts w:hint="eastAsia"/>
          <w:sz w:val="24"/>
        </w:rPr>
        <w:t>80</w:t>
      </w:r>
      <w:r>
        <w:rPr>
          <w:sz w:val="24"/>
        </w:rPr>
        <w:t>MHz</w:t>
      </w:r>
      <w:r>
        <w:rPr>
          <w:rFonts w:hint="eastAsia"/>
          <w:sz w:val="24"/>
        </w:rPr>
        <w:t>，</w:t>
      </w:r>
      <w:r>
        <w:rPr>
          <w:sz w:val="24"/>
        </w:rPr>
        <w:t>这里就用到了一些寄存器中的某些位，倍频公式如下：</w:t>
      </w:r>
    </w:p>
    <w:p w:rsidR="0048344E" w:rsidRDefault="0048344E" w:rsidP="006B3BDC">
      <w:pPr>
        <w:autoSpaceDE w:val="0"/>
        <w:autoSpaceDN w:val="0"/>
        <w:adjustRightInd w:val="0"/>
        <w:snapToGrid w:val="0"/>
        <w:spacing w:beforeLines="100" w:afterLines="100" w:line="400" w:lineRule="exact"/>
        <w:ind w:firstLineChars="200" w:firstLine="480"/>
        <w:jc w:val="right"/>
        <w:textAlignment w:val="baseline"/>
        <w:rPr>
          <w:sz w:val="24"/>
        </w:rPr>
      </w:pPr>
      <w:r>
        <w:rPr>
          <w:position w:val="-28"/>
          <w:sz w:val="24"/>
        </w:rPr>
        <w:pict>
          <v:shape id="_x0000_s1047" type="#_x0000_t75" style="position:absolute;left:0;text-align:left;margin-left:128.55pt;margin-top:341.9pt;width:301pt;height:33pt;z-index:251657728;mso-position-horizontal-relative:page;mso-position-vertical-relative:page">
            <v:imagedata r:id="rId36" o:title=""/>
            <w10:wrap type="square" anchorx="page" anchory="page"/>
          </v:shape>
          <o:OLEObject Type="Embed" ProgID="Equation.3" ShapeID="_x0000_s1047" DrawAspect="Content" ObjectID="_1406577581" r:id="rId37">
            <o:FieldCodes>\* MERGEFORMAT</o:FieldCodes>
          </o:OLEObject>
        </w:pict>
      </w:r>
      <w:r>
        <w:rPr>
          <w:sz w:val="24"/>
        </w:rPr>
        <w:t xml:space="preserve">      </w:t>
      </w:r>
      <w:r>
        <w:rPr>
          <w:rFonts w:hint="eastAsia"/>
          <w:sz w:val="24"/>
        </w:rPr>
        <w:t xml:space="preserve">  </w:t>
      </w:r>
      <w:r>
        <w:rPr>
          <w:rFonts w:ascii="宋体" w:hAnsi="宋体" w:hint="eastAsia"/>
          <w:kern w:val="0"/>
        </w:rPr>
        <w:t>公式</w:t>
      </w:r>
      <w:r>
        <w:rPr>
          <w:sz w:val="24"/>
        </w:rPr>
        <w:t>1</w:t>
      </w:r>
    </w:p>
    <w:p w:rsidR="0048344E" w:rsidRDefault="0048344E">
      <w:pPr>
        <w:autoSpaceDE w:val="0"/>
        <w:autoSpaceDN w:val="0"/>
        <w:adjustRightInd w:val="0"/>
        <w:snapToGrid w:val="0"/>
        <w:spacing w:before="120" w:after="120" w:line="400" w:lineRule="exact"/>
        <w:ind w:firstLineChars="200" w:firstLine="480"/>
        <w:jc w:val="left"/>
        <w:rPr>
          <w:sz w:val="24"/>
        </w:rPr>
      </w:pPr>
      <w:r>
        <w:rPr>
          <w:sz w:val="24"/>
        </w:rPr>
        <w:t>其中，</w:t>
      </w:r>
      <w:r>
        <w:rPr>
          <w:sz w:val="24"/>
        </w:rPr>
        <w:t>OSCCLK</w:t>
      </w:r>
      <w:r>
        <w:rPr>
          <w:rFonts w:hint="eastAsia"/>
          <w:sz w:val="24"/>
        </w:rPr>
        <w:t>_VALUE</w:t>
      </w:r>
      <w:r>
        <w:rPr>
          <w:sz w:val="24"/>
        </w:rPr>
        <w:t>——</w:t>
      </w:r>
      <w:r>
        <w:rPr>
          <w:sz w:val="24"/>
        </w:rPr>
        <w:t>系统的外部晶振；</w:t>
      </w:r>
    </w:p>
    <w:p w:rsidR="0048344E" w:rsidRDefault="0048344E">
      <w:pPr>
        <w:autoSpaceDE w:val="0"/>
        <w:autoSpaceDN w:val="0"/>
        <w:adjustRightInd w:val="0"/>
        <w:snapToGrid w:val="0"/>
        <w:spacing w:before="120" w:after="120" w:line="400" w:lineRule="exact"/>
        <w:ind w:left="720" w:firstLineChars="200" w:firstLine="480"/>
        <w:jc w:val="left"/>
        <w:rPr>
          <w:sz w:val="24"/>
        </w:rPr>
      </w:pPr>
      <w:r>
        <w:rPr>
          <w:sz w:val="24"/>
        </w:rPr>
        <w:t>REFDV_VALUE——</w:t>
      </w:r>
      <w:r>
        <w:rPr>
          <w:sz w:val="24"/>
        </w:rPr>
        <w:t>系统时钟分频系数，在初始化中，它的值为</w:t>
      </w:r>
      <w:r>
        <w:rPr>
          <w:rFonts w:hint="eastAsia"/>
          <w:sz w:val="24"/>
        </w:rPr>
        <w:t>3</w:t>
      </w:r>
      <w:r>
        <w:rPr>
          <w:sz w:val="24"/>
        </w:rPr>
        <w:t>；</w:t>
      </w:r>
    </w:p>
    <w:p w:rsidR="0048344E" w:rsidRDefault="0048344E">
      <w:pPr>
        <w:autoSpaceDE w:val="0"/>
        <w:autoSpaceDN w:val="0"/>
        <w:adjustRightInd w:val="0"/>
        <w:snapToGrid w:val="0"/>
        <w:spacing w:before="120" w:after="120" w:line="400" w:lineRule="exact"/>
        <w:ind w:leftChars="342" w:left="718" w:firstLineChars="200" w:firstLine="480"/>
        <w:jc w:val="left"/>
        <w:rPr>
          <w:sz w:val="24"/>
        </w:rPr>
      </w:pPr>
      <w:r>
        <w:rPr>
          <w:sz w:val="24"/>
        </w:rPr>
        <w:t>SYNR_VALUE——</w:t>
      </w:r>
      <w:r>
        <w:rPr>
          <w:sz w:val="24"/>
        </w:rPr>
        <w:t>倍频系数，它的值为</w:t>
      </w:r>
      <w:r>
        <w:rPr>
          <w:rFonts w:hint="eastAsia"/>
          <w:sz w:val="24"/>
        </w:rPr>
        <w:t>3</w:t>
      </w:r>
      <w:r>
        <w:rPr>
          <w:sz w:val="24"/>
        </w:rPr>
        <w:t>。</w:t>
      </w:r>
    </w:p>
    <w:p w:rsidR="0048344E" w:rsidRDefault="0048344E">
      <w:pPr>
        <w:snapToGrid w:val="0"/>
        <w:spacing w:before="120" w:after="120" w:line="400" w:lineRule="exact"/>
        <w:ind w:firstLineChars="200" w:firstLine="480"/>
        <w:rPr>
          <w:sz w:val="24"/>
        </w:rPr>
      </w:pPr>
      <w:r>
        <w:rPr>
          <w:sz w:val="24"/>
        </w:rPr>
        <w:t>而</w:t>
      </w:r>
      <w:r>
        <w:rPr>
          <w:sz w:val="24"/>
        </w:rPr>
        <w:t>SYNR=SYNR_VALUE</w:t>
      </w:r>
      <w:r>
        <w:rPr>
          <w:sz w:val="24"/>
        </w:rPr>
        <w:t>，</w:t>
      </w:r>
      <w:r>
        <w:rPr>
          <w:sz w:val="24"/>
        </w:rPr>
        <w:t>REFDV=REFDV_VALUE</w:t>
      </w:r>
      <w:r>
        <w:rPr>
          <w:sz w:val="24"/>
        </w:rPr>
        <w:t>，</w:t>
      </w:r>
      <w:r>
        <w:rPr>
          <w:sz w:val="24"/>
        </w:rPr>
        <w:t>SYNR</w:t>
      </w:r>
      <w:r>
        <w:rPr>
          <w:sz w:val="24"/>
        </w:rPr>
        <w:t>、</w:t>
      </w:r>
      <w:r>
        <w:rPr>
          <w:sz w:val="24"/>
        </w:rPr>
        <w:t>REFDV</w:t>
      </w:r>
      <w:r>
        <w:rPr>
          <w:sz w:val="24"/>
        </w:rPr>
        <w:t>就是寄存器中的对应位。</w:t>
      </w:r>
    </w:p>
    <w:p w:rsidR="0048344E" w:rsidRDefault="0048344E">
      <w:pPr>
        <w:pStyle w:val="003"/>
        <w:rPr>
          <w:rFonts w:hint="eastAsia"/>
        </w:rPr>
      </w:pPr>
      <w:bookmarkStart w:id="135" w:name="_Toc237499203"/>
      <w:bookmarkStart w:id="136" w:name="_Toc237350236"/>
      <w:bookmarkStart w:id="137" w:name="_Toc170792508"/>
      <w:bookmarkStart w:id="138" w:name="_Toc170791880"/>
      <w:bookmarkStart w:id="139" w:name="_Toc169972678"/>
      <w:bookmarkStart w:id="140" w:name="_Toc169880781"/>
      <w:bookmarkStart w:id="141" w:name="_Toc169880830"/>
      <w:bookmarkStart w:id="142" w:name="_Toc168986165"/>
      <w:bookmarkStart w:id="143" w:name="_Toc168985374"/>
      <w:bookmarkStart w:id="144" w:name="_Toc168578612"/>
      <w:bookmarkStart w:id="145" w:name="_Toc168578490"/>
      <w:bookmarkStart w:id="146" w:name="_Toc168578436"/>
      <w:bookmarkStart w:id="147" w:name="_Toc138936921"/>
      <w:bookmarkStart w:id="148" w:name="_Toc168991369"/>
      <w:bookmarkStart w:id="149" w:name="_Toc169843802"/>
      <w:bookmarkStart w:id="150" w:name="_Toc169866814"/>
      <w:bookmarkStart w:id="151" w:name="_Toc169867187"/>
      <w:bookmarkStart w:id="152" w:name="_Toc169969533"/>
      <w:bookmarkStart w:id="153" w:name="_Toc169882555"/>
      <w:bookmarkStart w:id="154" w:name="_Toc169881851"/>
      <w:bookmarkStart w:id="155" w:name="_Toc169880897"/>
      <w:smartTag w:uri="urn:schemas-microsoft-com:office:smarttags" w:element="chsdate">
        <w:smartTagPr>
          <w:attr w:name="IsROCDate" w:val="False"/>
          <w:attr w:name="IsLunarDate" w:val="False"/>
          <w:attr w:name="Day" w:val="30"/>
          <w:attr w:name="Month" w:val="12"/>
          <w:attr w:name="Year" w:val="1899"/>
        </w:smartTagPr>
        <w:r>
          <w:rPr>
            <w:rFonts w:hAnsi="宋体" w:hint="eastAsia"/>
          </w:rPr>
          <w:t>5.2.2</w:t>
        </w:r>
      </w:smartTag>
      <w:r>
        <w:rPr>
          <w:rFonts w:hint="eastAsia"/>
        </w:rPr>
        <w:t>串口初始化</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48344E" w:rsidRDefault="0048344E">
      <w:pPr>
        <w:autoSpaceDE w:val="0"/>
        <w:autoSpaceDN w:val="0"/>
        <w:adjustRightInd w:val="0"/>
        <w:snapToGrid w:val="0"/>
        <w:spacing w:before="120" w:after="120" w:line="400" w:lineRule="exact"/>
        <w:ind w:firstLineChars="200" w:firstLine="480"/>
        <w:rPr>
          <w:sz w:val="24"/>
        </w:rPr>
      </w:pPr>
      <w:r>
        <w:rPr>
          <w:sz w:val="24"/>
        </w:rPr>
        <w:t>可以看到，不论</w:t>
      </w:r>
      <w:r>
        <w:rPr>
          <w:sz w:val="24"/>
        </w:rPr>
        <w:t>8</w:t>
      </w:r>
      <w:r>
        <w:rPr>
          <w:sz w:val="24"/>
        </w:rPr>
        <w:t>位、</w:t>
      </w:r>
      <w:r>
        <w:rPr>
          <w:sz w:val="24"/>
        </w:rPr>
        <w:t>16</w:t>
      </w:r>
      <w:r>
        <w:rPr>
          <w:sz w:val="24"/>
        </w:rPr>
        <w:t>位还是</w:t>
      </w:r>
      <w:r>
        <w:rPr>
          <w:sz w:val="24"/>
        </w:rPr>
        <w:t>32</w:t>
      </w:r>
      <w:r>
        <w:rPr>
          <w:sz w:val="24"/>
        </w:rPr>
        <w:t>位单片机的最小系统都是通过异步串行口与人沟通的。使用串行通信接口</w:t>
      </w:r>
      <w:r>
        <w:rPr>
          <w:sz w:val="24"/>
        </w:rPr>
        <w:t>SCI(Serial Communication Interface)</w:t>
      </w:r>
      <w:r>
        <w:rPr>
          <w:sz w:val="24"/>
        </w:rPr>
        <w:t>通信是计算机与人对话最传统、最基本的方法，异步通信接口也成为通用异步接受器</w:t>
      </w:r>
      <w:r>
        <w:rPr>
          <w:sz w:val="24"/>
        </w:rPr>
        <w:t>/</w:t>
      </w:r>
      <w:r>
        <w:rPr>
          <w:sz w:val="24"/>
        </w:rPr>
        <w:t>发送器</w:t>
      </w:r>
      <w:r>
        <w:rPr>
          <w:sz w:val="24"/>
        </w:rPr>
        <w:t>UART(Universal Asynchronous Receiver/Tansmitter)</w:t>
      </w:r>
      <w:r>
        <w:rPr>
          <w:sz w:val="24"/>
        </w:rPr>
        <w:t>。</w:t>
      </w:r>
    </w:p>
    <w:p w:rsidR="0048344E" w:rsidRDefault="0048344E">
      <w:pPr>
        <w:autoSpaceDE w:val="0"/>
        <w:autoSpaceDN w:val="0"/>
        <w:adjustRightInd w:val="0"/>
        <w:snapToGrid w:val="0"/>
        <w:spacing w:before="120" w:after="120" w:line="400" w:lineRule="exact"/>
        <w:ind w:firstLineChars="200" w:firstLine="480"/>
        <w:jc w:val="left"/>
        <w:rPr>
          <w:sz w:val="24"/>
        </w:rPr>
      </w:pPr>
      <w:r>
        <w:rPr>
          <w:sz w:val="24"/>
        </w:rPr>
        <w:t>为了便于调试，本系统利用串口通信接口</w:t>
      </w:r>
      <w:r>
        <w:rPr>
          <w:sz w:val="24"/>
        </w:rPr>
        <w:t>SCI</w:t>
      </w:r>
      <w:r>
        <w:rPr>
          <w:sz w:val="24"/>
        </w:rPr>
        <w:t>实现数据的传输。</w:t>
      </w:r>
    </w:p>
    <w:p w:rsidR="0048344E" w:rsidRDefault="0048344E">
      <w:pPr>
        <w:autoSpaceDE w:val="0"/>
        <w:autoSpaceDN w:val="0"/>
        <w:adjustRightInd w:val="0"/>
        <w:snapToGrid w:val="0"/>
        <w:spacing w:before="120" w:after="120" w:line="400" w:lineRule="exact"/>
        <w:ind w:firstLineChars="200" w:firstLine="480"/>
        <w:jc w:val="left"/>
        <w:rPr>
          <w:sz w:val="24"/>
        </w:rPr>
      </w:pPr>
      <w:r>
        <w:rPr>
          <w:sz w:val="24"/>
        </w:rPr>
        <w:t>串口部分程序主要是初始化各寄存器，其中包括设置波特率、数据格式、接受发送功能使能、设置接受模式等。</w:t>
      </w:r>
    </w:p>
    <w:p w:rsidR="0048344E" w:rsidRDefault="0048344E">
      <w:pPr>
        <w:snapToGrid w:val="0"/>
        <w:spacing w:before="120" w:after="120" w:line="400" w:lineRule="exact"/>
        <w:ind w:firstLineChars="200" w:firstLine="480"/>
        <w:rPr>
          <w:rFonts w:hint="eastAsia"/>
          <w:sz w:val="24"/>
        </w:rPr>
      </w:pPr>
      <w:r>
        <w:rPr>
          <w:sz w:val="24"/>
        </w:rPr>
        <w:t>串口初始化函数：</w:t>
      </w:r>
      <w:r>
        <w:rPr>
          <w:sz w:val="24"/>
        </w:rPr>
        <w:t>SCI_Init(uchar BUS_CLK,unsigned long BR)</w:t>
      </w:r>
      <w:r>
        <w:rPr>
          <w:sz w:val="24"/>
        </w:rPr>
        <w:t>，它有两个输入变量，其中</w:t>
      </w:r>
      <w:r>
        <w:rPr>
          <w:sz w:val="24"/>
        </w:rPr>
        <w:t>BUS_CLK</w:t>
      </w:r>
      <w:r>
        <w:rPr>
          <w:sz w:val="24"/>
        </w:rPr>
        <w:t>是系统的时钟频率</w:t>
      </w:r>
      <w:r>
        <w:rPr>
          <w:sz w:val="24"/>
        </w:rPr>
        <w:t>,BR</w:t>
      </w:r>
      <w:r>
        <w:rPr>
          <w:sz w:val="24"/>
        </w:rPr>
        <w:t>为波特率。通过此函数可直接</w:t>
      </w:r>
      <w:r>
        <w:rPr>
          <w:sz w:val="24"/>
        </w:rPr>
        <w:lastRenderedPageBreak/>
        <w:t>设置串口的时钟频率、波特率</w:t>
      </w:r>
      <w:r>
        <w:rPr>
          <w:rFonts w:hint="eastAsia"/>
          <w:sz w:val="24"/>
          <w:vertAlign w:val="superscript"/>
        </w:rPr>
        <w:t>[5]</w:t>
      </w:r>
      <w:r>
        <w:rPr>
          <w:sz w:val="24"/>
        </w:rPr>
        <w:t>。</w:t>
      </w:r>
      <w:bookmarkStart w:id="156" w:name="_Toc168578492"/>
      <w:bookmarkStart w:id="157" w:name="_Toc168578614"/>
      <w:bookmarkStart w:id="158" w:name="_Toc168985376"/>
      <w:bookmarkStart w:id="159" w:name="_Toc170792510"/>
      <w:bookmarkStart w:id="160" w:name="_Toc170791882"/>
      <w:bookmarkStart w:id="161" w:name="_Toc169880783"/>
      <w:bookmarkStart w:id="162" w:name="_Toc169972680"/>
      <w:bookmarkStart w:id="163" w:name="_Toc169969535"/>
      <w:bookmarkStart w:id="164" w:name="_Toc169882557"/>
      <w:bookmarkStart w:id="165" w:name="_Toc169881853"/>
      <w:bookmarkStart w:id="166" w:name="_Toc168986167"/>
      <w:bookmarkStart w:id="167" w:name="_Toc168991371"/>
      <w:bookmarkStart w:id="168" w:name="_Toc169880899"/>
      <w:bookmarkStart w:id="169" w:name="_Toc169880832"/>
      <w:bookmarkStart w:id="170" w:name="_Toc168578438"/>
      <w:bookmarkStart w:id="171" w:name="_Toc237350237"/>
      <w:bookmarkStart w:id="172" w:name="_Toc169843804"/>
      <w:bookmarkStart w:id="173" w:name="_Toc169866816"/>
      <w:bookmarkStart w:id="174" w:name="_Toc169867189"/>
    </w:p>
    <w:p w:rsidR="0048344E" w:rsidRDefault="0048344E">
      <w:pPr>
        <w:pStyle w:val="003"/>
        <w:rPr>
          <w:rFonts w:hint="eastAsia"/>
        </w:rPr>
      </w:pPr>
      <w:bookmarkStart w:id="175" w:name="_Toc237499204"/>
      <w:smartTag w:uri="urn:schemas-microsoft-com:office:smarttags" w:element="chsdate">
        <w:smartTagPr>
          <w:attr w:name="IsROCDate" w:val="False"/>
          <w:attr w:name="IsLunarDate" w:val="False"/>
          <w:attr w:name="Day" w:val="30"/>
          <w:attr w:name="Month" w:val="12"/>
          <w:attr w:name="Year" w:val="1899"/>
        </w:smartTagPr>
        <w:r>
          <w:rPr>
            <w:rFonts w:hint="eastAsia"/>
          </w:rPr>
          <w:t xml:space="preserve">5.2.3 </w:t>
        </w:r>
        <w:r>
          <w:rPr>
            <w:rFonts w:ascii="Arial" w:hAnsi="Arial"/>
          </w:rPr>
          <w:t>P</w:t>
        </w:r>
      </w:smartTag>
      <w:r>
        <w:rPr>
          <w:rFonts w:ascii="Arial" w:hAnsi="Arial"/>
        </w:rPr>
        <w:t>WM</w:t>
      </w:r>
      <w:r>
        <w:rPr>
          <w:rFonts w:hint="eastAsia"/>
        </w:rPr>
        <w:t>初始化</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48344E" w:rsidRDefault="0048344E">
      <w:pPr>
        <w:autoSpaceDE w:val="0"/>
        <w:autoSpaceDN w:val="0"/>
        <w:adjustRightInd w:val="0"/>
        <w:snapToGrid w:val="0"/>
        <w:spacing w:before="120" w:after="120" w:line="400" w:lineRule="exact"/>
        <w:ind w:firstLineChars="200" w:firstLine="480"/>
        <w:jc w:val="left"/>
        <w:rPr>
          <w:sz w:val="24"/>
        </w:rPr>
      </w:pPr>
      <w:r>
        <w:rPr>
          <w:sz w:val="24"/>
        </w:rPr>
        <w:t>PWM(Pulse Width Modulation)</w:t>
      </w:r>
      <w:r>
        <w:rPr>
          <w:sz w:val="24"/>
        </w:rPr>
        <w:t>即脉宽调制，脉宽调制波是一种可用程序来控制波形占空比、周期、相位的波形。它在电动机驱动、</w:t>
      </w:r>
      <w:r>
        <w:rPr>
          <w:sz w:val="24"/>
        </w:rPr>
        <w:t>D/A</w:t>
      </w:r>
      <w:r>
        <w:rPr>
          <w:sz w:val="24"/>
        </w:rPr>
        <w:t>变换等场合有着广泛的应用</w:t>
      </w:r>
      <w:r>
        <w:rPr>
          <w:rFonts w:hint="eastAsia"/>
          <w:sz w:val="24"/>
          <w:vertAlign w:val="superscript"/>
        </w:rPr>
        <w:t>[6]</w:t>
      </w:r>
      <w:r>
        <w:rPr>
          <w:sz w:val="24"/>
        </w:rPr>
        <w:t>。</w:t>
      </w:r>
    </w:p>
    <w:p w:rsidR="0048344E" w:rsidRDefault="0048344E">
      <w:pPr>
        <w:autoSpaceDE w:val="0"/>
        <w:autoSpaceDN w:val="0"/>
        <w:adjustRightInd w:val="0"/>
        <w:snapToGrid w:val="0"/>
        <w:spacing w:before="120" w:after="120" w:line="400" w:lineRule="exact"/>
        <w:ind w:firstLineChars="200" w:firstLine="480"/>
        <w:jc w:val="left"/>
        <w:rPr>
          <w:sz w:val="24"/>
        </w:rPr>
      </w:pPr>
      <w:r>
        <w:rPr>
          <w:sz w:val="24"/>
        </w:rPr>
        <w:t>PWM</w:t>
      </w:r>
      <w:r>
        <w:rPr>
          <w:sz w:val="24"/>
        </w:rPr>
        <w:t>模块特点：</w:t>
      </w:r>
    </w:p>
    <w:p w:rsidR="0048344E" w:rsidRDefault="0048344E">
      <w:pPr>
        <w:autoSpaceDE w:val="0"/>
        <w:autoSpaceDN w:val="0"/>
        <w:adjustRightInd w:val="0"/>
        <w:snapToGrid w:val="0"/>
        <w:spacing w:before="120" w:after="120" w:line="400" w:lineRule="exact"/>
        <w:ind w:firstLineChars="200" w:firstLine="482"/>
        <w:jc w:val="left"/>
        <w:rPr>
          <w:sz w:val="24"/>
          <w:lang w:val="de-DE"/>
        </w:rPr>
      </w:pPr>
      <w:r>
        <w:rPr>
          <w:b/>
          <w:sz w:val="24"/>
          <w:lang w:val="de-DE"/>
        </w:rPr>
        <w:sym w:font="Wingdings 2" w:char="0052"/>
      </w:r>
      <w:r>
        <w:rPr>
          <w:b/>
          <w:sz w:val="24"/>
          <w:lang w:val="de-DE"/>
        </w:rPr>
        <w:tab/>
      </w:r>
      <w:r>
        <w:rPr>
          <w:sz w:val="24"/>
          <w:lang w:val="de-DE"/>
        </w:rPr>
        <w:t>8</w:t>
      </w:r>
      <w:r>
        <w:rPr>
          <w:sz w:val="24"/>
          <w:lang w:val="de-DE"/>
        </w:rPr>
        <w:t>个带周期占空比可程控的</w:t>
      </w:r>
      <w:r>
        <w:rPr>
          <w:sz w:val="24"/>
          <w:lang w:val="de-DE"/>
        </w:rPr>
        <w:t>PWM</w:t>
      </w:r>
      <w:r>
        <w:rPr>
          <w:sz w:val="24"/>
          <w:lang w:val="de-DE"/>
        </w:rPr>
        <w:t>独立通道</w:t>
      </w:r>
    </w:p>
    <w:p w:rsidR="0048344E" w:rsidRDefault="0048344E">
      <w:pPr>
        <w:autoSpaceDE w:val="0"/>
        <w:autoSpaceDN w:val="0"/>
        <w:adjustRightInd w:val="0"/>
        <w:snapToGrid w:val="0"/>
        <w:spacing w:before="120" w:after="120" w:line="400" w:lineRule="exact"/>
        <w:ind w:firstLineChars="200" w:firstLine="482"/>
        <w:jc w:val="left"/>
        <w:rPr>
          <w:sz w:val="24"/>
          <w:lang w:val="de-DE"/>
        </w:rPr>
      </w:pPr>
      <w:r>
        <w:rPr>
          <w:b/>
          <w:sz w:val="24"/>
          <w:lang w:val="de-DE"/>
        </w:rPr>
        <w:sym w:font="Wingdings 2" w:char="0052"/>
      </w:r>
      <w:r>
        <w:rPr>
          <w:sz w:val="24"/>
          <w:lang w:val="de-DE"/>
        </w:rPr>
        <w:t xml:space="preserve"> </w:t>
      </w:r>
      <w:r>
        <w:rPr>
          <w:sz w:val="24"/>
          <w:lang w:val="de-DE"/>
        </w:rPr>
        <w:tab/>
        <w:t>4</w:t>
      </w:r>
      <w:r>
        <w:rPr>
          <w:sz w:val="24"/>
          <w:lang w:val="de-DE"/>
        </w:rPr>
        <w:t>个可程控选择的时钟源</w:t>
      </w:r>
      <w:r>
        <w:rPr>
          <w:sz w:val="24"/>
          <w:lang w:val="de-DE"/>
        </w:rPr>
        <w:t xml:space="preserve"> </w:t>
      </w:r>
    </w:p>
    <w:p w:rsidR="0048344E" w:rsidRDefault="0048344E">
      <w:pPr>
        <w:autoSpaceDE w:val="0"/>
        <w:autoSpaceDN w:val="0"/>
        <w:adjustRightInd w:val="0"/>
        <w:snapToGrid w:val="0"/>
        <w:spacing w:before="120" w:after="120" w:line="400" w:lineRule="exact"/>
        <w:ind w:firstLineChars="200" w:firstLine="482"/>
        <w:jc w:val="left"/>
        <w:rPr>
          <w:sz w:val="24"/>
          <w:lang w:val="de-DE"/>
        </w:rPr>
      </w:pPr>
      <w:r>
        <w:rPr>
          <w:b/>
          <w:sz w:val="24"/>
          <w:lang w:val="de-DE"/>
        </w:rPr>
        <w:sym w:font="Wingdings 2" w:char="0052"/>
      </w:r>
      <w:r>
        <w:rPr>
          <w:sz w:val="24"/>
          <w:lang w:val="de-DE"/>
        </w:rPr>
        <w:t xml:space="preserve"> </w:t>
      </w:r>
      <w:r>
        <w:rPr>
          <w:sz w:val="24"/>
          <w:lang w:val="de-DE"/>
        </w:rPr>
        <w:tab/>
      </w:r>
      <w:r>
        <w:rPr>
          <w:sz w:val="24"/>
          <w:lang w:val="de-DE"/>
        </w:rPr>
        <w:t>每个</w:t>
      </w:r>
      <w:r>
        <w:rPr>
          <w:sz w:val="24"/>
          <w:lang w:val="de-DE"/>
        </w:rPr>
        <w:t>PWM</w:t>
      </w:r>
      <w:r>
        <w:rPr>
          <w:sz w:val="24"/>
          <w:lang w:val="de-DE"/>
        </w:rPr>
        <w:t>通道有专用的计数器</w:t>
      </w:r>
      <w:r>
        <w:rPr>
          <w:sz w:val="24"/>
          <w:lang w:val="de-DE"/>
        </w:rPr>
        <w:t xml:space="preserve"> </w:t>
      </w:r>
    </w:p>
    <w:p w:rsidR="0048344E" w:rsidRDefault="0048344E">
      <w:pPr>
        <w:autoSpaceDE w:val="0"/>
        <w:autoSpaceDN w:val="0"/>
        <w:adjustRightInd w:val="0"/>
        <w:snapToGrid w:val="0"/>
        <w:spacing w:before="120" w:after="120" w:line="400" w:lineRule="exact"/>
        <w:ind w:firstLineChars="200" w:firstLine="482"/>
        <w:jc w:val="left"/>
        <w:rPr>
          <w:sz w:val="24"/>
          <w:lang w:val="de-DE"/>
        </w:rPr>
      </w:pPr>
      <w:r>
        <w:rPr>
          <w:b/>
          <w:sz w:val="24"/>
          <w:lang w:val="de-DE"/>
        </w:rPr>
        <w:sym w:font="Wingdings 2" w:char="0052"/>
      </w:r>
      <w:r>
        <w:rPr>
          <w:sz w:val="24"/>
          <w:lang w:val="de-DE"/>
        </w:rPr>
        <w:t xml:space="preserve"> </w:t>
      </w:r>
      <w:r>
        <w:rPr>
          <w:sz w:val="24"/>
          <w:lang w:val="de-DE"/>
        </w:rPr>
        <w:tab/>
        <w:t>PWM</w:t>
      </w:r>
      <w:r>
        <w:rPr>
          <w:sz w:val="24"/>
          <w:lang w:val="de-DE"/>
        </w:rPr>
        <w:t>每个通道脉冲极性可以选择</w:t>
      </w:r>
      <w:r>
        <w:rPr>
          <w:sz w:val="24"/>
          <w:lang w:val="de-DE"/>
        </w:rPr>
        <w:t xml:space="preserve"> </w:t>
      </w:r>
    </w:p>
    <w:p w:rsidR="0048344E" w:rsidRDefault="0048344E">
      <w:pPr>
        <w:autoSpaceDE w:val="0"/>
        <w:autoSpaceDN w:val="0"/>
        <w:adjustRightInd w:val="0"/>
        <w:snapToGrid w:val="0"/>
        <w:spacing w:before="120" w:after="120" w:line="400" w:lineRule="exact"/>
        <w:ind w:firstLineChars="200" w:firstLine="482"/>
        <w:jc w:val="left"/>
        <w:rPr>
          <w:sz w:val="24"/>
          <w:lang w:val="de-DE"/>
        </w:rPr>
      </w:pPr>
      <w:r>
        <w:rPr>
          <w:b/>
          <w:sz w:val="24"/>
          <w:lang w:val="de-DE"/>
        </w:rPr>
        <w:sym w:font="Wingdings 2" w:char="0052"/>
      </w:r>
      <w:r>
        <w:rPr>
          <w:sz w:val="24"/>
          <w:lang w:val="de-DE"/>
        </w:rPr>
        <w:t xml:space="preserve"> </w:t>
      </w:r>
      <w:r>
        <w:rPr>
          <w:sz w:val="24"/>
          <w:lang w:val="de-DE"/>
        </w:rPr>
        <w:tab/>
      </w:r>
      <w:r>
        <w:rPr>
          <w:sz w:val="24"/>
          <w:lang w:val="de-DE"/>
        </w:rPr>
        <w:t>每个</w:t>
      </w:r>
      <w:r>
        <w:rPr>
          <w:sz w:val="24"/>
          <w:lang w:val="de-DE"/>
        </w:rPr>
        <w:t>PWM</w:t>
      </w:r>
      <w:r>
        <w:rPr>
          <w:sz w:val="24"/>
          <w:lang w:val="de-DE"/>
        </w:rPr>
        <w:t>通道可使能</w:t>
      </w:r>
      <w:r>
        <w:rPr>
          <w:sz w:val="24"/>
          <w:lang w:val="de-DE"/>
        </w:rPr>
        <w:t>/</w:t>
      </w:r>
      <w:r>
        <w:rPr>
          <w:sz w:val="24"/>
          <w:lang w:val="de-DE"/>
        </w:rPr>
        <w:t>禁止</w:t>
      </w:r>
    </w:p>
    <w:p w:rsidR="0048344E" w:rsidRDefault="0048344E">
      <w:pPr>
        <w:autoSpaceDE w:val="0"/>
        <w:autoSpaceDN w:val="0"/>
        <w:adjustRightInd w:val="0"/>
        <w:snapToGrid w:val="0"/>
        <w:spacing w:before="120" w:after="120" w:line="400" w:lineRule="exact"/>
        <w:ind w:firstLineChars="200" w:firstLine="482"/>
        <w:jc w:val="left"/>
        <w:rPr>
          <w:sz w:val="24"/>
          <w:lang w:val="de-DE"/>
        </w:rPr>
      </w:pPr>
      <w:r>
        <w:rPr>
          <w:b/>
          <w:sz w:val="24"/>
          <w:lang w:val="de-DE"/>
        </w:rPr>
        <w:sym w:font="Wingdings 2" w:char="0052"/>
      </w:r>
      <w:r>
        <w:rPr>
          <w:sz w:val="24"/>
          <w:lang w:val="de-DE"/>
        </w:rPr>
        <w:t xml:space="preserve"> </w:t>
      </w:r>
      <w:r>
        <w:rPr>
          <w:sz w:val="24"/>
          <w:lang w:val="de-DE"/>
        </w:rPr>
        <w:tab/>
      </w:r>
      <w:r>
        <w:rPr>
          <w:sz w:val="24"/>
          <w:lang w:val="de-DE"/>
        </w:rPr>
        <w:t>周期和占空比双缓冲</w:t>
      </w:r>
      <w:r>
        <w:rPr>
          <w:sz w:val="24"/>
          <w:lang w:val="de-DE"/>
        </w:rPr>
        <w:t xml:space="preserve"> </w:t>
      </w:r>
    </w:p>
    <w:p w:rsidR="0048344E" w:rsidRDefault="0048344E">
      <w:pPr>
        <w:autoSpaceDE w:val="0"/>
        <w:autoSpaceDN w:val="0"/>
        <w:adjustRightInd w:val="0"/>
        <w:snapToGrid w:val="0"/>
        <w:spacing w:before="120" w:after="120" w:line="400" w:lineRule="exact"/>
        <w:ind w:firstLineChars="200" w:firstLine="482"/>
        <w:jc w:val="left"/>
        <w:rPr>
          <w:sz w:val="24"/>
          <w:lang w:val="de-DE"/>
        </w:rPr>
      </w:pPr>
      <w:r>
        <w:rPr>
          <w:b/>
          <w:sz w:val="24"/>
          <w:lang w:val="de-DE"/>
        </w:rPr>
        <w:sym w:font="Wingdings 2" w:char="0052"/>
      </w:r>
      <w:r>
        <w:rPr>
          <w:sz w:val="24"/>
          <w:lang w:val="de-DE"/>
        </w:rPr>
        <w:t xml:space="preserve"> </w:t>
      </w:r>
      <w:r>
        <w:rPr>
          <w:sz w:val="24"/>
          <w:lang w:val="de-DE"/>
        </w:rPr>
        <w:tab/>
      </w:r>
      <w:r>
        <w:rPr>
          <w:sz w:val="24"/>
          <w:lang w:val="de-DE"/>
        </w:rPr>
        <w:t>每个通道有中心对齐和边缘对齐方式</w:t>
      </w:r>
      <w:r>
        <w:rPr>
          <w:sz w:val="24"/>
          <w:lang w:val="de-DE"/>
        </w:rPr>
        <w:t xml:space="preserve"> </w:t>
      </w:r>
    </w:p>
    <w:p w:rsidR="0048344E" w:rsidRDefault="0048344E">
      <w:pPr>
        <w:autoSpaceDE w:val="0"/>
        <w:autoSpaceDN w:val="0"/>
        <w:adjustRightInd w:val="0"/>
        <w:snapToGrid w:val="0"/>
        <w:spacing w:before="120" w:after="120" w:line="400" w:lineRule="exact"/>
        <w:ind w:firstLineChars="200" w:firstLine="482"/>
        <w:jc w:val="left"/>
        <w:rPr>
          <w:sz w:val="24"/>
          <w:lang w:val="de-DE"/>
        </w:rPr>
      </w:pPr>
      <w:r>
        <w:rPr>
          <w:b/>
          <w:sz w:val="24"/>
          <w:lang w:val="de-DE"/>
        </w:rPr>
        <w:sym w:font="Wingdings 2" w:char="0052"/>
      </w:r>
      <w:r>
        <w:rPr>
          <w:sz w:val="24"/>
          <w:lang w:val="de-DE"/>
        </w:rPr>
        <w:t xml:space="preserve"> </w:t>
      </w:r>
      <w:r>
        <w:rPr>
          <w:sz w:val="24"/>
          <w:lang w:val="de-DE"/>
        </w:rPr>
        <w:tab/>
      </w:r>
      <w:r>
        <w:rPr>
          <w:sz w:val="24"/>
          <w:lang w:val="de-DE"/>
        </w:rPr>
        <w:t>分辨率</w:t>
      </w:r>
      <w:r>
        <w:rPr>
          <w:sz w:val="24"/>
          <w:lang w:val="de-DE"/>
        </w:rPr>
        <w:t>: 8</w:t>
      </w:r>
      <w:r>
        <w:rPr>
          <w:sz w:val="24"/>
          <w:lang w:val="de-DE"/>
        </w:rPr>
        <w:t>位</w:t>
      </w:r>
      <w:r>
        <w:rPr>
          <w:rFonts w:ascii="宋体" w:hAnsi="宋体"/>
          <w:sz w:val="24"/>
          <w:lang w:val="de-DE"/>
        </w:rPr>
        <w:t>(</w:t>
      </w:r>
      <w:r>
        <w:rPr>
          <w:sz w:val="24"/>
          <w:lang w:val="de-DE"/>
        </w:rPr>
        <w:t>8</w:t>
      </w:r>
      <w:r>
        <w:rPr>
          <w:sz w:val="24"/>
          <w:lang w:val="de-DE"/>
        </w:rPr>
        <w:t>通道</w:t>
      </w:r>
      <w:r>
        <w:rPr>
          <w:rFonts w:ascii="宋体" w:hAnsi="宋体"/>
          <w:sz w:val="24"/>
          <w:lang w:val="de-DE"/>
        </w:rPr>
        <w:t>)</w:t>
      </w:r>
      <w:r>
        <w:rPr>
          <w:rFonts w:hint="eastAsia"/>
          <w:sz w:val="24"/>
          <w:lang w:val="de-DE"/>
        </w:rPr>
        <w:t>，</w:t>
      </w:r>
      <w:r>
        <w:rPr>
          <w:sz w:val="24"/>
          <w:lang w:val="de-DE"/>
        </w:rPr>
        <w:t>16</w:t>
      </w:r>
      <w:r>
        <w:rPr>
          <w:sz w:val="24"/>
          <w:lang w:val="de-DE"/>
        </w:rPr>
        <w:t>位</w:t>
      </w:r>
      <w:r>
        <w:rPr>
          <w:rFonts w:ascii="宋体" w:hAnsi="宋体"/>
          <w:sz w:val="24"/>
          <w:lang w:val="de-DE"/>
        </w:rPr>
        <w:t>(</w:t>
      </w:r>
      <w:r>
        <w:rPr>
          <w:sz w:val="24"/>
          <w:lang w:val="de-DE"/>
        </w:rPr>
        <w:t>4</w:t>
      </w:r>
      <w:r>
        <w:rPr>
          <w:sz w:val="24"/>
          <w:lang w:val="de-DE"/>
        </w:rPr>
        <w:t>通道</w:t>
      </w:r>
      <w:r>
        <w:rPr>
          <w:rFonts w:ascii="宋体" w:hAnsi="宋体"/>
          <w:sz w:val="24"/>
          <w:lang w:val="de-DE"/>
        </w:rPr>
        <w:t>)</w:t>
      </w:r>
    </w:p>
    <w:p w:rsidR="0048344E" w:rsidRDefault="0048344E">
      <w:pPr>
        <w:autoSpaceDE w:val="0"/>
        <w:autoSpaceDN w:val="0"/>
        <w:adjustRightInd w:val="0"/>
        <w:snapToGrid w:val="0"/>
        <w:spacing w:before="120" w:after="120" w:line="400" w:lineRule="exact"/>
        <w:ind w:firstLineChars="200" w:firstLine="482"/>
        <w:jc w:val="left"/>
        <w:rPr>
          <w:sz w:val="24"/>
          <w:lang w:val="de-DE"/>
        </w:rPr>
      </w:pPr>
      <w:r>
        <w:rPr>
          <w:b/>
          <w:sz w:val="24"/>
          <w:lang w:val="de-DE"/>
        </w:rPr>
        <w:sym w:font="Wingdings 2" w:char="0052"/>
      </w:r>
      <w:r>
        <w:rPr>
          <w:sz w:val="24"/>
          <w:lang w:val="de-DE"/>
        </w:rPr>
        <w:t xml:space="preserve"> </w:t>
      </w:r>
      <w:r>
        <w:rPr>
          <w:sz w:val="24"/>
          <w:lang w:val="de-DE"/>
        </w:rPr>
        <w:tab/>
      </w:r>
      <w:r>
        <w:rPr>
          <w:sz w:val="24"/>
          <w:lang w:val="de-DE"/>
        </w:rPr>
        <w:t>带中断功能的紧急切断</w:t>
      </w:r>
      <w:r>
        <w:rPr>
          <w:sz w:val="24"/>
          <w:lang w:val="de-DE"/>
        </w:rPr>
        <w:t xml:space="preserve"> </w:t>
      </w:r>
    </w:p>
    <w:p w:rsidR="0048344E" w:rsidRDefault="0048344E">
      <w:pPr>
        <w:autoSpaceDE w:val="0"/>
        <w:autoSpaceDN w:val="0"/>
        <w:adjustRightInd w:val="0"/>
        <w:snapToGrid w:val="0"/>
        <w:spacing w:before="120" w:after="120" w:line="400" w:lineRule="exact"/>
        <w:ind w:firstLineChars="200" w:firstLine="480"/>
        <w:jc w:val="left"/>
        <w:rPr>
          <w:rFonts w:hint="eastAsia"/>
          <w:sz w:val="24"/>
        </w:rPr>
      </w:pPr>
      <w:r>
        <w:rPr>
          <w:sz w:val="24"/>
        </w:rPr>
        <w:t>PWM</w:t>
      </w:r>
      <w:r>
        <w:rPr>
          <w:sz w:val="24"/>
        </w:rPr>
        <w:t>在本系统中主要用于驱动两个伺服电机，一个是电机，另一个是舵机，而控制这两个电机的</w:t>
      </w:r>
      <w:r>
        <w:rPr>
          <w:sz w:val="24"/>
        </w:rPr>
        <w:t>PWM</w:t>
      </w:r>
      <w:r>
        <w:rPr>
          <w:sz w:val="24"/>
        </w:rPr>
        <w:t>信号是经过路径识别和系统决策后给出的，这样就能实现小车的循线跑。</w:t>
      </w:r>
    </w:p>
    <w:p w:rsidR="0048344E" w:rsidRDefault="0048344E">
      <w:pPr>
        <w:autoSpaceDE w:val="0"/>
        <w:autoSpaceDN w:val="0"/>
        <w:adjustRightInd w:val="0"/>
        <w:snapToGrid w:val="0"/>
        <w:spacing w:before="120" w:after="120" w:line="400" w:lineRule="exact"/>
        <w:ind w:firstLineChars="200" w:firstLine="480"/>
        <w:jc w:val="left"/>
        <w:rPr>
          <w:rFonts w:hint="eastAsia"/>
        </w:rPr>
      </w:pPr>
      <w:r>
        <w:rPr>
          <w:rFonts w:hint="eastAsia"/>
          <w:sz w:val="24"/>
        </w:rPr>
        <w:t>图</w:t>
      </w:r>
      <w:r>
        <w:rPr>
          <w:rFonts w:hint="eastAsia"/>
          <w:sz w:val="24"/>
        </w:rPr>
        <w:t>5.2</w:t>
      </w:r>
      <w:r>
        <w:rPr>
          <w:sz w:val="24"/>
        </w:rPr>
        <w:t>是</w:t>
      </w:r>
      <w:r>
        <w:rPr>
          <w:sz w:val="24"/>
        </w:rPr>
        <w:t>PWM</w:t>
      </w:r>
      <w:r>
        <w:rPr>
          <w:sz w:val="24"/>
        </w:rPr>
        <w:t>初始化程序流程图</w:t>
      </w:r>
      <w:r>
        <w:rPr>
          <w:rFonts w:hint="eastAsia"/>
          <w:sz w:val="24"/>
        </w:rPr>
        <w:t>。</w:t>
      </w:r>
    </w:p>
    <w:p w:rsidR="0048344E" w:rsidRDefault="0048344E">
      <w:pPr>
        <w:autoSpaceDE w:val="0"/>
        <w:autoSpaceDN w:val="0"/>
        <w:adjustRightInd w:val="0"/>
        <w:snapToGrid w:val="0"/>
        <w:spacing w:line="360" w:lineRule="auto"/>
        <w:jc w:val="center"/>
      </w:pPr>
      <w:r>
        <w:object w:dxaOrig="1949" w:dyaOrig="6633">
          <v:shape id="_x0000_i1026" type="#_x0000_t75" style="width:76.5pt;height:263.25pt;mso-position-horizontal-relative:page;mso-position-vertical-relative:page" o:ole="">
            <v:imagedata r:id="rId38" o:title=""/>
          </v:shape>
          <o:OLEObject Type="Embed" ShapeID="_x0000_i1026" DrawAspect="Content" ObjectID="_1406577580" r:id="rId39">
            <o:FieldCodes>\* MERGEFORMAT</o:FieldCodes>
          </o:OLEObject>
        </w:object>
      </w:r>
    </w:p>
    <w:p w:rsidR="0048344E" w:rsidRDefault="0048344E">
      <w:pPr>
        <w:autoSpaceDE w:val="0"/>
        <w:autoSpaceDN w:val="0"/>
        <w:adjustRightInd w:val="0"/>
        <w:snapToGrid w:val="0"/>
        <w:spacing w:line="360" w:lineRule="auto"/>
        <w:jc w:val="center"/>
        <w:rPr>
          <w:rFonts w:hint="eastAsia"/>
        </w:rPr>
      </w:pPr>
    </w:p>
    <w:p w:rsidR="0048344E" w:rsidRDefault="0048344E">
      <w:pPr>
        <w:autoSpaceDE w:val="0"/>
        <w:autoSpaceDN w:val="0"/>
        <w:adjustRightInd w:val="0"/>
        <w:snapToGrid w:val="0"/>
        <w:spacing w:line="360" w:lineRule="auto"/>
        <w:jc w:val="center"/>
        <w:rPr>
          <w:rFonts w:hint="eastAsia"/>
        </w:rPr>
      </w:pPr>
      <w:r>
        <w:t>图</w:t>
      </w:r>
      <w:r>
        <w:rPr>
          <w:rFonts w:hint="eastAsia"/>
        </w:rPr>
        <w:t>5</w:t>
      </w:r>
      <w:r>
        <w:t>.2</w:t>
      </w:r>
      <w:r>
        <w:rPr>
          <w:rFonts w:hint="eastAsia"/>
        </w:rPr>
        <w:t xml:space="preserve">  </w:t>
      </w:r>
      <w:r>
        <w:t>PWM</w:t>
      </w:r>
      <w:r>
        <w:t>初始化程序流程图</w:t>
      </w:r>
      <w:bookmarkStart w:id="176" w:name="_Toc169972683"/>
      <w:bookmarkStart w:id="177" w:name="_Toc169969538"/>
      <w:bookmarkStart w:id="178" w:name="_Toc169882560"/>
      <w:bookmarkStart w:id="179" w:name="_Toc169881856"/>
      <w:bookmarkStart w:id="180" w:name="_Toc170791885"/>
      <w:bookmarkStart w:id="181" w:name="_Toc168578444"/>
      <w:bookmarkStart w:id="182" w:name="_Toc168578498"/>
      <w:bookmarkStart w:id="183" w:name="_Toc168578620"/>
      <w:bookmarkStart w:id="184" w:name="_Toc168985382"/>
      <w:bookmarkStart w:id="185" w:name="_Toc168986173"/>
      <w:bookmarkStart w:id="186" w:name="_Toc168991377"/>
      <w:bookmarkStart w:id="187" w:name="_Toc169867192"/>
      <w:bookmarkStart w:id="188" w:name="_Toc169880786"/>
      <w:bookmarkStart w:id="189" w:name="_Toc169880835"/>
      <w:bookmarkStart w:id="190" w:name="_Toc169880902"/>
      <w:bookmarkStart w:id="191" w:name="_Toc169866819"/>
      <w:bookmarkStart w:id="192" w:name="_Toc169843807"/>
      <w:bookmarkStart w:id="193" w:name="_Toc170792513"/>
    </w:p>
    <w:p w:rsidR="0048344E" w:rsidRDefault="0048344E">
      <w:pPr>
        <w:autoSpaceDE w:val="0"/>
        <w:autoSpaceDN w:val="0"/>
        <w:adjustRightInd w:val="0"/>
        <w:snapToGrid w:val="0"/>
        <w:spacing w:line="360" w:lineRule="auto"/>
        <w:jc w:val="center"/>
        <w:rPr>
          <w:rFonts w:hint="eastAsia"/>
        </w:rPr>
      </w:pPr>
    </w:p>
    <w:p w:rsidR="0048344E" w:rsidRDefault="0048344E">
      <w:pPr>
        <w:pStyle w:val="002"/>
        <w:rPr>
          <w:rFonts w:hint="eastAsia"/>
          <w:kern w:val="0"/>
        </w:rPr>
      </w:pPr>
      <w:bookmarkStart w:id="194" w:name="_Toc237350238"/>
      <w:bookmarkStart w:id="195" w:name="_Toc23749920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Pr>
          <w:rFonts w:hAnsi="Times New Roman" w:hint="eastAsia"/>
          <w:kern w:val="0"/>
        </w:rPr>
        <w:t>5.3</w:t>
      </w:r>
      <w:r>
        <w:rPr>
          <w:rFonts w:hint="eastAsia"/>
          <w:kern w:val="0"/>
        </w:rPr>
        <w:t xml:space="preserve"> 路径识别原理及实现</w:t>
      </w:r>
      <w:bookmarkEnd w:id="194"/>
      <w:bookmarkEnd w:id="195"/>
    </w:p>
    <w:p w:rsidR="0048344E" w:rsidRDefault="0048344E">
      <w:pPr>
        <w:pStyle w:val="003"/>
        <w:rPr>
          <w:rFonts w:hint="eastAsia"/>
        </w:rPr>
      </w:pPr>
      <w:bookmarkStart w:id="196" w:name="_Toc237350239"/>
      <w:bookmarkStart w:id="197" w:name="_Toc237499206"/>
      <w:smartTag w:uri="urn:schemas-microsoft-com:office:smarttags" w:element="chsdate">
        <w:smartTagPr>
          <w:attr w:name="IsROCDate" w:val="False"/>
          <w:attr w:name="IsLunarDate" w:val="False"/>
          <w:attr w:name="Day" w:val="30"/>
          <w:attr w:name="Month" w:val="12"/>
          <w:attr w:name="Year" w:val="1899"/>
        </w:smartTagPr>
        <w:r>
          <w:rPr>
            <w:rFonts w:hAnsi="宋体" w:hint="eastAsia"/>
          </w:rPr>
          <w:t>5.3.1</w:t>
        </w:r>
      </w:smartTag>
      <w:r>
        <w:rPr>
          <w:rFonts w:hint="eastAsia"/>
        </w:rPr>
        <w:t xml:space="preserve"> 路径信息采集处理方法</w:t>
      </w:r>
      <w:bookmarkEnd w:id="196"/>
      <w:bookmarkEnd w:id="197"/>
    </w:p>
    <w:p w:rsidR="0048344E" w:rsidRDefault="0048344E">
      <w:pPr>
        <w:spacing w:before="120" w:after="120" w:line="400" w:lineRule="exact"/>
        <w:ind w:firstLineChars="200" w:firstLine="480"/>
        <w:rPr>
          <w:rFonts w:hint="eastAsia"/>
          <w:sz w:val="24"/>
        </w:rPr>
      </w:pPr>
      <w:r>
        <w:rPr>
          <w:rFonts w:hint="eastAsia"/>
          <w:sz w:val="24"/>
        </w:rPr>
        <w:t>智能车通过</w:t>
      </w:r>
      <w:r>
        <w:rPr>
          <w:rFonts w:hint="eastAsia"/>
          <w:sz w:val="24"/>
        </w:rPr>
        <w:t>CMOS</w:t>
      </w:r>
      <w:r>
        <w:rPr>
          <w:rFonts w:hint="eastAsia"/>
          <w:sz w:val="24"/>
        </w:rPr>
        <w:t>视频传感器的行中断和场中断，把采集到的路径信息传送给</w:t>
      </w:r>
      <w:r>
        <w:rPr>
          <w:sz w:val="24"/>
        </w:rPr>
        <w:t>MC9S12XS128</w:t>
      </w:r>
      <w:r>
        <w:rPr>
          <w:rFonts w:hint="eastAsia"/>
          <w:sz w:val="24"/>
        </w:rPr>
        <w:t>。这样，这一场的数据就变成了一个</w:t>
      </w:r>
      <w:r>
        <w:rPr>
          <w:rFonts w:hint="eastAsia"/>
          <w:sz w:val="24"/>
        </w:rPr>
        <w:t>292*365</w:t>
      </w:r>
      <w:r>
        <w:rPr>
          <w:rFonts w:hint="eastAsia"/>
          <w:sz w:val="24"/>
        </w:rPr>
        <w:t>的二维矩阵，其中的每个数字代表着一场图像中对应位置点的象素灰度值。但是，单片机处理这么多的数据会十分消耗资源，而且单片机的内存也不可能给这个存放图像数据的二维矩阵分配太多的存储空间。所以，为了节省单片机的资源和减少处理时间，就必须对每场的图像做一些处理，本队采取的方法是</w:t>
      </w:r>
      <w:r>
        <w:rPr>
          <w:rFonts w:hint="eastAsia"/>
          <w:sz w:val="24"/>
        </w:rPr>
        <w:t>,</w:t>
      </w:r>
      <w:r>
        <w:rPr>
          <w:rFonts w:hint="eastAsia"/>
          <w:sz w:val="24"/>
        </w:rPr>
        <w:t>选择实际需要的行分辨率和列分辨率；把一场图像按照的</w:t>
      </w:r>
      <w:r>
        <w:rPr>
          <w:rFonts w:hint="eastAsia"/>
          <w:sz w:val="24"/>
        </w:rPr>
        <w:t>10cm</w:t>
      </w:r>
      <w:r>
        <w:rPr>
          <w:rFonts w:hint="eastAsia"/>
          <w:sz w:val="24"/>
        </w:rPr>
        <w:t>分辨率分成</w:t>
      </w:r>
      <w:r w:rsidR="002D735D">
        <w:rPr>
          <w:rFonts w:hint="eastAsia"/>
          <w:sz w:val="24"/>
        </w:rPr>
        <w:t>40</w:t>
      </w:r>
      <w:r w:rsidR="002D735D">
        <w:rPr>
          <w:rFonts w:hint="eastAsia"/>
          <w:sz w:val="24"/>
        </w:rPr>
        <w:t>行；根据最远行看到黑</w:t>
      </w:r>
      <w:r>
        <w:rPr>
          <w:rFonts w:hint="eastAsia"/>
          <w:sz w:val="24"/>
        </w:rPr>
        <w:t>线的点数不小于</w:t>
      </w:r>
      <w:r>
        <w:rPr>
          <w:rFonts w:hint="eastAsia"/>
          <w:sz w:val="24"/>
        </w:rPr>
        <w:t>2</w:t>
      </w:r>
      <w:r>
        <w:rPr>
          <w:rFonts w:hint="eastAsia"/>
          <w:sz w:val="24"/>
        </w:rPr>
        <w:t>点的标准，一行取</w:t>
      </w:r>
      <w:r w:rsidR="002D735D">
        <w:rPr>
          <w:rFonts w:hint="eastAsia"/>
          <w:sz w:val="24"/>
        </w:rPr>
        <w:t>100</w:t>
      </w:r>
      <w:r>
        <w:rPr>
          <w:rFonts w:hint="eastAsia"/>
          <w:sz w:val="24"/>
        </w:rPr>
        <w:t>个点。</w:t>
      </w:r>
    </w:p>
    <w:p w:rsidR="0048344E" w:rsidRDefault="0048344E">
      <w:pPr>
        <w:spacing w:before="120" w:after="120" w:line="400" w:lineRule="exact"/>
        <w:ind w:firstLineChars="200" w:firstLine="480"/>
        <w:rPr>
          <w:rFonts w:hint="eastAsia"/>
          <w:sz w:val="24"/>
        </w:rPr>
      </w:pPr>
      <w:r>
        <w:rPr>
          <w:rFonts w:hint="eastAsia"/>
          <w:sz w:val="24"/>
        </w:rPr>
        <w:t>这样，该场图像的数据就变成了一个</w:t>
      </w:r>
      <w:r w:rsidR="002D735D">
        <w:rPr>
          <w:rFonts w:hint="eastAsia"/>
          <w:sz w:val="24"/>
        </w:rPr>
        <w:t>100*40</w:t>
      </w:r>
      <w:r>
        <w:rPr>
          <w:rFonts w:hint="eastAsia"/>
          <w:sz w:val="24"/>
        </w:rPr>
        <w:t>二维矩阵。图</w:t>
      </w:r>
      <w:r>
        <w:rPr>
          <w:rFonts w:hint="eastAsia"/>
          <w:sz w:val="24"/>
        </w:rPr>
        <w:t>5.3</w:t>
      </w:r>
      <w:r w:rsidR="00811536">
        <w:rPr>
          <w:rFonts w:hint="eastAsia"/>
          <w:sz w:val="24"/>
        </w:rPr>
        <w:t>就是一条直线的原始图像</w:t>
      </w:r>
      <w:r>
        <w:rPr>
          <w:rFonts w:hint="eastAsia"/>
          <w:sz w:val="24"/>
        </w:rPr>
        <w:t>。</w:t>
      </w:r>
    </w:p>
    <w:p w:rsidR="0048344E" w:rsidRDefault="0048344E">
      <w:pPr>
        <w:spacing w:line="360" w:lineRule="auto"/>
        <w:rPr>
          <w:rFonts w:hint="eastAsia"/>
          <w:sz w:val="24"/>
        </w:rPr>
      </w:pPr>
    </w:p>
    <w:p w:rsidR="0048344E" w:rsidRDefault="002B349B">
      <w:pPr>
        <w:spacing w:line="360" w:lineRule="auto"/>
        <w:rPr>
          <w:rFonts w:hint="eastAsia"/>
          <w:sz w:val="24"/>
        </w:rPr>
      </w:pPr>
      <w:r>
        <w:rPr>
          <w:rFonts w:hint="eastAsia"/>
          <w:noProof/>
          <w:sz w:val="24"/>
        </w:rPr>
        <w:lastRenderedPageBreak/>
        <w:drawing>
          <wp:inline distT="0" distB="0" distL="0" distR="0">
            <wp:extent cx="5257800" cy="2895600"/>
            <wp:effectExtent l="1905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0"/>
                    <a:srcRect/>
                    <a:stretch>
                      <a:fillRect/>
                    </a:stretch>
                  </pic:blipFill>
                  <pic:spPr bwMode="auto">
                    <a:xfrm>
                      <a:off x="0" y="0"/>
                      <a:ext cx="5257800" cy="2895600"/>
                    </a:xfrm>
                    <a:prstGeom prst="rect">
                      <a:avLst/>
                    </a:prstGeom>
                    <a:noFill/>
                    <a:ln w="9525">
                      <a:noFill/>
                      <a:miter lim="800000"/>
                      <a:headEnd/>
                      <a:tailEnd/>
                    </a:ln>
                  </pic:spPr>
                </pic:pic>
              </a:graphicData>
            </a:graphic>
          </wp:inline>
        </w:drawing>
      </w:r>
    </w:p>
    <w:p w:rsidR="0048344E" w:rsidRDefault="0048344E">
      <w:pPr>
        <w:spacing w:line="360" w:lineRule="auto"/>
        <w:jc w:val="center"/>
        <w:rPr>
          <w:rFonts w:hint="eastAsia"/>
        </w:rPr>
      </w:pPr>
      <w:r>
        <w:rPr>
          <w:rFonts w:hint="eastAsia"/>
        </w:rPr>
        <w:t>图</w:t>
      </w:r>
      <w:r>
        <w:rPr>
          <w:rFonts w:hint="eastAsia"/>
        </w:rPr>
        <w:t xml:space="preserve">5.3 </w:t>
      </w:r>
      <w:r w:rsidR="004F588B">
        <w:rPr>
          <w:rFonts w:hint="eastAsia"/>
        </w:rPr>
        <w:t>直线赛道</w:t>
      </w:r>
      <w:r w:rsidR="00811536">
        <w:rPr>
          <w:rFonts w:hint="eastAsia"/>
        </w:rPr>
        <w:t>原始</w:t>
      </w:r>
      <w:r w:rsidR="004F588B">
        <w:rPr>
          <w:rFonts w:hint="eastAsia"/>
        </w:rPr>
        <w:t>图像</w:t>
      </w:r>
    </w:p>
    <w:p w:rsidR="0048344E" w:rsidRDefault="0048344E">
      <w:pPr>
        <w:spacing w:before="120" w:after="120" w:line="400" w:lineRule="exact"/>
        <w:ind w:firstLineChars="200" w:firstLine="480"/>
        <w:rPr>
          <w:rFonts w:hint="eastAsia"/>
          <w:sz w:val="24"/>
        </w:rPr>
      </w:pPr>
      <w:r>
        <w:rPr>
          <w:rFonts w:hint="eastAsia"/>
          <w:sz w:val="24"/>
        </w:rPr>
        <w:t>接着，就要对</w:t>
      </w:r>
      <w:r>
        <w:rPr>
          <w:rFonts w:hint="eastAsia"/>
          <w:sz w:val="24"/>
        </w:rPr>
        <w:t>CMOS</w:t>
      </w:r>
      <w:r>
        <w:rPr>
          <w:rFonts w:hint="eastAsia"/>
          <w:sz w:val="24"/>
        </w:rPr>
        <w:t>视频传感器采集的视频数据进行路径判断处理，这时，需要确定视频阈值的大小。如果象素点灰度值小于该阈值，则确定该点为黑点，否则，确定其为白点。这样，就可以在一场数据中分辨出象素点是黑色还是白色。处理后的结果如图</w:t>
      </w:r>
      <w:r>
        <w:rPr>
          <w:rFonts w:hint="eastAsia"/>
          <w:sz w:val="24"/>
        </w:rPr>
        <w:t>5.4</w:t>
      </w:r>
      <w:r>
        <w:rPr>
          <w:rFonts w:hint="eastAsia"/>
          <w:sz w:val="24"/>
        </w:rPr>
        <w:t>所示。为了调试方便，把灰度值小于阈值的点对应的灰度值都置为</w:t>
      </w:r>
      <w:r>
        <w:rPr>
          <w:rFonts w:hint="eastAsia"/>
          <w:sz w:val="24"/>
        </w:rPr>
        <w:t>0</w:t>
      </w:r>
      <w:r>
        <w:rPr>
          <w:rFonts w:hint="eastAsia"/>
          <w:sz w:val="24"/>
        </w:rPr>
        <w:t>。</w:t>
      </w:r>
    </w:p>
    <w:p w:rsidR="0048344E" w:rsidRDefault="002B349B">
      <w:pPr>
        <w:spacing w:line="360" w:lineRule="auto"/>
        <w:rPr>
          <w:rFonts w:hint="eastAsia"/>
          <w:sz w:val="72"/>
        </w:rPr>
      </w:pPr>
      <w:r>
        <w:rPr>
          <w:rFonts w:hint="eastAsia"/>
          <w:noProof/>
          <w:sz w:val="72"/>
        </w:rPr>
        <w:drawing>
          <wp:inline distT="0" distB="0" distL="0" distR="0">
            <wp:extent cx="5248275" cy="2876550"/>
            <wp:effectExtent l="19050" t="0" r="9525" b="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41"/>
                    <a:srcRect/>
                    <a:stretch>
                      <a:fillRect/>
                    </a:stretch>
                  </pic:blipFill>
                  <pic:spPr bwMode="auto">
                    <a:xfrm>
                      <a:off x="0" y="0"/>
                      <a:ext cx="5248275" cy="2876550"/>
                    </a:xfrm>
                    <a:prstGeom prst="rect">
                      <a:avLst/>
                    </a:prstGeom>
                    <a:noFill/>
                    <a:ln w="9525">
                      <a:noFill/>
                      <a:miter lim="800000"/>
                      <a:headEnd/>
                      <a:tailEnd/>
                    </a:ln>
                  </pic:spPr>
                </pic:pic>
              </a:graphicData>
            </a:graphic>
          </wp:inline>
        </w:drawing>
      </w:r>
    </w:p>
    <w:p w:rsidR="0048344E" w:rsidRDefault="0048344E">
      <w:pPr>
        <w:spacing w:line="360" w:lineRule="auto"/>
        <w:jc w:val="center"/>
        <w:rPr>
          <w:rFonts w:hint="eastAsia"/>
        </w:rPr>
      </w:pPr>
      <w:r>
        <w:rPr>
          <w:rFonts w:hint="eastAsia"/>
        </w:rPr>
        <w:t>图</w:t>
      </w:r>
      <w:r>
        <w:rPr>
          <w:rFonts w:hint="eastAsia"/>
        </w:rPr>
        <w:t xml:space="preserve">5.4 </w:t>
      </w:r>
      <w:r>
        <w:rPr>
          <w:rFonts w:hint="eastAsia"/>
        </w:rPr>
        <w:t>处理后的直线赛道图像数据图</w:t>
      </w:r>
    </w:p>
    <w:p w:rsidR="006A7CB3" w:rsidRDefault="006A7CB3">
      <w:pPr>
        <w:spacing w:line="360" w:lineRule="auto"/>
        <w:jc w:val="center"/>
        <w:rPr>
          <w:rFonts w:hint="eastAsia"/>
        </w:rPr>
      </w:pPr>
    </w:p>
    <w:p w:rsidR="0048344E" w:rsidRDefault="0048344E">
      <w:pPr>
        <w:spacing w:before="120" w:after="120" w:line="400" w:lineRule="exact"/>
        <w:ind w:firstLineChars="200" w:firstLine="480"/>
        <w:rPr>
          <w:rFonts w:hint="eastAsia"/>
          <w:sz w:val="24"/>
        </w:rPr>
      </w:pPr>
      <w:r>
        <w:rPr>
          <w:rFonts w:hint="eastAsia"/>
          <w:sz w:val="24"/>
        </w:rPr>
        <w:t>由图</w:t>
      </w:r>
      <w:r>
        <w:rPr>
          <w:rFonts w:hint="eastAsia"/>
          <w:sz w:val="24"/>
        </w:rPr>
        <w:t>5.4</w:t>
      </w:r>
      <w:r>
        <w:rPr>
          <w:rFonts w:hint="eastAsia"/>
          <w:sz w:val="24"/>
        </w:rPr>
        <w:t>知，黑点的灰度随着所在行的距离变远而变高，同时黑白点的灰度差值的绝对值也随着所在行的距离变远而变小。这说明图像在近处较之远处更黑白分明，因此本队采用最远处行的阈值作为整场图像的阈值。这样近处黑点灰度本来就小于远处，也就必然在阈值以下；同时由于近处黑白分明，白点的灰度很高会阈值。因此采用最远处行的阈值作为整场图像的阈值理论上是可行的，经实践检验也确实有效，只需根据经验确定阈值即可。</w:t>
      </w:r>
    </w:p>
    <w:p w:rsidR="0048344E" w:rsidRDefault="0048344E">
      <w:pPr>
        <w:spacing w:before="120" w:after="120" w:line="400" w:lineRule="exact"/>
        <w:ind w:firstLineChars="200" w:firstLine="480"/>
        <w:rPr>
          <w:rFonts w:hint="eastAsia"/>
          <w:sz w:val="24"/>
        </w:rPr>
      </w:pPr>
      <w:r>
        <w:rPr>
          <w:rFonts w:hint="eastAsia"/>
          <w:sz w:val="24"/>
        </w:rPr>
        <w:t>考虑到不同的光强会对阈值有影响，换了一个比赛场地之后原先的阈值有可能失效。本队采用自适应阈值算法作为拨码开关的一个选项，用作阈值的备用方案。本算法旨在适应整个赛场光照环境的变化，对于赛道局部的亮斑无能为力，而正规比赛场地基本上没有这种亮斑，使得本算法有一定的实用价值。</w:t>
      </w:r>
    </w:p>
    <w:p w:rsidR="0048344E" w:rsidRDefault="0048344E">
      <w:pPr>
        <w:spacing w:before="120" w:after="120" w:line="400" w:lineRule="exact"/>
        <w:rPr>
          <w:rFonts w:hint="eastAsia"/>
          <w:sz w:val="24"/>
        </w:rPr>
      </w:pPr>
      <w:r>
        <w:rPr>
          <w:rFonts w:hint="eastAsia"/>
          <w:sz w:val="24"/>
        </w:rPr>
        <w:t>下面介绍一下本队的自适应阈值算法。先放好智能车，使导航线大致处于</w:t>
      </w:r>
      <w:r>
        <w:rPr>
          <w:rFonts w:hint="eastAsia"/>
          <w:sz w:val="24"/>
        </w:rPr>
        <w:t>CMOS</w:t>
      </w:r>
      <w:r>
        <w:rPr>
          <w:rFonts w:hint="eastAsia"/>
          <w:sz w:val="24"/>
        </w:rPr>
        <w:t>视频传感器视野的中心线上，取最远行中心的若干点进行分析（中心的点在导航线附近，是可靠的灰度信息），由双峰法得到阈值。</w:t>
      </w:r>
    </w:p>
    <w:p w:rsidR="0048344E" w:rsidRDefault="0048344E">
      <w:pPr>
        <w:spacing w:before="120" w:after="120" w:line="400" w:lineRule="exact"/>
        <w:ind w:firstLine="480"/>
        <w:rPr>
          <w:rFonts w:hint="eastAsia"/>
          <w:sz w:val="24"/>
        </w:rPr>
      </w:pPr>
      <w:r>
        <w:rPr>
          <w:rFonts w:hint="eastAsia"/>
          <w:sz w:val="24"/>
        </w:rPr>
        <w:t>在确定某点是黑（白）点之后，就可以确定每行黑线中心位置和黑白变化次数。下面介绍一下具体的实现方法。通过实践测试观察，摄像头采集的数据中，近处的数据一直是比较准确的，因此，处理的顺序是从近向远。</w:t>
      </w:r>
    </w:p>
    <w:p w:rsidR="0048344E" w:rsidRDefault="0048344E">
      <w:pPr>
        <w:spacing w:before="120" w:after="120" w:line="400" w:lineRule="exact"/>
        <w:ind w:firstLineChars="200" w:firstLine="480"/>
        <w:rPr>
          <w:rFonts w:hint="eastAsia"/>
          <w:sz w:val="24"/>
        </w:rPr>
      </w:pPr>
      <w:r>
        <w:rPr>
          <w:rFonts w:hint="eastAsia"/>
          <w:sz w:val="24"/>
        </w:rPr>
        <w:t>每行有</w:t>
      </w:r>
      <w:r w:rsidR="002D735D">
        <w:rPr>
          <w:rFonts w:hint="eastAsia"/>
          <w:sz w:val="24"/>
        </w:rPr>
        <w:t>100</w:t>
      </w:r>
      <w:r>
        <w:rPr>
          <w:rFonts w:hint="eastAsia"/>
          <w:sz w:val="24"/>
        </w:rPr>
        <w:t>个象素点，所以把这</w:t>
      </w:r>
      <w:r w:rsidR="002D735D">
        <w:rPr>
          <w:rFonts w:hint="eastAsia"/>
          <w:sz w:val="24"/>
        </w:rPr>
        <w:t>100</w:t>
      </w:r>
      <w:r>
        <w:rPr>
          <w:rFonts w:hint="eastAsia"/>
          <w:sz w:val="24"/>
        </w:rPr>
        <w:t>个点分别标号，记为</w:t>
      </w:r>
      <w:r>
        <w:rPr>
          <w:rFonts w:hint="eastAsia"/>
          <w:sz w:val="24"/>
        </w:rPr>
        <w:t>0</w:t>
      </w:r>
      <w:r>
        <w:rPr>
          <w:rFonts w:hint="eastAsia"/>
          <w:sz w:val="24"/>
        </w:rPr>
        <w:t>～</w:t>
      </w:r>
      <w:r w:rsidR="002D735D">
        <w:rPr>
          <w:rFonts w:hint="eastAsia"/>
          <w:sz w:val="24"/>
        </w:rPr>
        <w:t>99</w:t>
      </w:r>
      <w:r>
        <w:rPr>
          <w:rFonts w:hint="eastAsia"/>
          <w:sz w:val="24"/>
        </w:rPr>
        <w:t>。按照从右向左的顺序，每一点与阈值作比较，记下第一个点是黑（白）点。接下来只在有黑白变化处作相应处理。</w:t>
      </w:r>
    </w:p>
    <w:p w:rsidR="0048344E" w:rsidRDefault="0048344E">
      <w:pPr>
        <w:spacing w:before="120" w:after="120" w:line="400" w:lineRule="exact"/>
        <w:ind w:firstLineChars="200" w:firstLine="480"/>
        <w:rPr>
          <w:rFonts w:hint="eastAsia"/>
          <w:sz w:val="24"/>
        </w:rPr>
      </w:pPr>
      <w:r>
        <w:rPr>
          <w:rFonts w:hint="eastAsia"/>
          <w:sz w:val="24"/>
        </w:rPr>
        <w:t>在白到黑处，此黑点标号减上次黑到白的边界的差即白线长度，白线长度小于事先标定的干扰长度则认为前段是白点干扰，大于干扰长度则认为前段是白线。若是白线，则黑白变化次数自增，记下此边界。若是白点干扰，则各参数复原为被干扰前的状态。在黑到白处，作类似处理。一行处理完后，如果黑白变化次数为</w:t>
      </w:r>
      <w:r>
        <w:rPr>
          <w:rFonts w:hint="eastAsia"/>
          <w:sz w:val="24"/>
        </w:rPr>
        <w:t>2</w:t>
      </w:r>
      <w:r>
        <w:rPr>
          <w:rFonts w:hint="eastAsia"/>
          <w:sz w:val="24"/>
        </w:rPr>
        <w:t>，且白到黑的边界小于黑到白的边界则认为本行是可靠的赛道信息。</w:t>
      </w:r>
    </w:p>
    <w:p w:rsidR="00710A88" w:rsidRDefault="0048344E" w:rsidP="00710A88">
      <w:pPr>
        <w:spacing w:before="120" w:after="120" w:line="400" w:lineRule="exact"/>
        <w:ind w:firstLineChars="200" w:firstLine="480"/>
        <w:rPr>
          <w:rFonts w:hint="eastAsia"/>
          <w:sz w:val="24"/>
        </w:rPr>
      </w:pPr>
      <w:r>
        <w:rPr>
          <w:rFonts w:hint="eastAsia"/>
          <w:sz w:val="24"/>
        </w:rPr>
        <w:t>设白到黑边界的序号为</w:t>
      </w:r>
      <w:r>
        <w:rPr>
          <w:rFonts w:hint="eastAsia"/>
          <w:sz w:val="24"/>
        </w:rPr>
        <w:t>A</w:t>
      </w:r>
      <w:r>
        <w:rPr>
          <w:rFonts w:hint="eastAsia"/>
          <w:sz w:val="24"/>
        </w:rPr>
        <w:t>，黑到白边界的序号为</w:t>
      </w:r>
      <w:r>
        <w:rPr>
          <w:rFonts w:hint="eastAsia"/>
          <w:sz w:val="24"/>
        </w:rPr>
        <w:t>B</w:t>
      </w:r>
      <w:r>
        <w:rPr>
          <w:rFonts w:hint="eastAsia"/>
          <w:sz w:val="24"/>
        </w:rPr>
        <w:t>，将序号（</w:t>
      </w:r>
      <w:r>
        <w:rPr>
          <w:rFonts w:hint="eastAsia"/>
          <w:sz w:val="24"/>
        </w:rPr>
        <w:t>B</w:t>
      </w:r>
      <w:r>
        <w:rPr>
          <w:rFonts w:hint="eastAsia"/>
          <w:sz w:val="24"/>
        </w:rPr>
        <w:t>－</w:t>
      </w:r>
      <w:r>
        <w:rPr>
          <w:rFonts w:hint="eastAsia"/>
          <w:sz w:val="24"/>
        </w:rPr>
        <w:t>A</w:t>
      </w:r>
      <w:r>
        <w:rPr>
          <w:rFonts w:hint="eastAsia"/>
          <w:sz w:val="24"/>
        </w:rPr>
        <w:t>）</w:t>
      </w:r>
      <w:r>
        <w:rPr>
          <w:rFonts w:hint="eastAsia"/>
          <w:sz w:val="24"/>
        </w:rPr>
        <w:t>/2</w:t>
      </w:r>
      <w:r>
        <w:rPr>
          <w:rFonts w:hint="eastAsia"/>
          <w:sz w:val="24"/>
        </w:rPr>
        <w:t>，就可以得到该行黑点的中心位置坐标</w:t>
      </w:r>
      <w:r>
        <w:rPr>
          <w:rFonts w:hint="eastAsia"/>
          <w:sz w:val="24"/>
        </w:rPr>
        <w:t>C</w:t>
      </w:r>
      <w:r>
        <w:rPr>
          <w:rFonts w:hint="eastAsia"/>
          <w:sz w:val="24"/>
        </w:rPr>
        <w:t>，（</w:t>
      </w:r>
      <w:r>
        <w:rPr>
          <w:rFonts w:hint="eastAsia"/>
          <w:sz w:val="24"/>
        </w:rPr>
        <w:t>B</w:t>
      </w:r>
      <w:r>
        <w:rPr>
          <w:rFonts w:hint="eastAsia"/>
          <w:sz w:val="24"/>
        </w:rPr>
        <w:t>－</w:t>
      </w:r>
      <w:r>
        <w:rPr>
          <w:rFonts w:hint="eastAsia"/>
          <w:sz w:val="24"/>
        </w:rPr>
        <w:t>A</w:t>
      </w:r>
      <w:r>
        <w:rPr>
          <w:rFonts w:hint="eastAsia"/>
          <w:sz w:val="24"/>
        </w:rPr>
        <w:t>）即为该行的黑点个数，记为</w:t>
      </w:r>
      <w:r>
        <w:rPr>
          <w:rFonts w:hint="eastAsia"/>
          <w:sz w:val="24"/>
        </w:rPr>
        <w:t>D</w:t>
      </w:r>
      <w:r>
        <w:rPr>
          <w:rFonts w:hint="eastAsia"/>
          <w:sz w:val="24"/>
        </w:rPr>
        <w:t>。以上就是本场第一个有效行的数据，记本行为</w:t>
      </w:r>
      <w:r>
        <w:rPr>
          <w:rFonts w:hint="eastAsia"/>
          <w:sz w:val="24"/>
        </w:rPr>
        <w:t>istart</w:t>
      </w:r>
      <w:r>
        <w:rPr>
          <w:rFonts w:hint="eastAsia"/>
          <w:sz w:val="24"/>
        </w:rPr>
        <w:t>，为了提高系统处理的</w:t>
      </w:r>
      <w:r>
        <w:rPr>
          <w:rFonts w:hint="eastAsia"/>
          <w:sz w:val="24"/>
        </w:rPr>
        <w:lastRenderedPageBreak/>
        <w:t>速度，降低系统资源的消耗，以后各行数据的处理方式与第一行有所区别。在处理后面的行时，可以根据上一行得出的导航线的右边界来确定下一行扫描的范围。例如，如果上一行的导航线的右边界</w:t>
      </w:r>
      <w:r>
        <w:rPr>
          <w:rFonts w:hint="eastAsia"/>
          <w:sz w:val="24"/>
        </w:rPr>
        <w:t>A</w:t>
      </w:r>
      <w:r>
        <w:rPr>
          <w:rFonts w:hint="eastAsia"/>
          <w:sz w:val="24"/>
        </w:rPr>
        <w:t>进坐标转换成是实际坐标</w:t>
      </w:r>
      <w:r>
        <w:rPr>
          <w:rFonts w:hint="eastAsia"/>
          <w:sz w:val="24"/>
        </w:rPr>
        <w:t>Av,</w:t>
      </w:r>
      <w:r>
        <w:rPr>
          <w:rFonts w:hint="eastAsia"/>
          <w:sz w:val="24"/>
        </w:rPr>
        <w:t>把</w:t>
      </w:r>
      <w:r>
        <w:rPr>
          <w:rFonts w:hint="eastAsia"/>
          <w:sz w:val="24"/>
        </w:rPr>
        <w:t xml:space="preserve"> Av-10cm</w:t>
      </w:r>
      <w:r>
        <w:rPr>
          <w:rFonts w:hint="eastAsia"/>
          <w:sz w:val="24"/>
        </w:rPr>
        <w:t>和</w:t>
      </w:r>
      <w:r>
        <w:rPr>
          <w:rFonts w:hint="eastAsia"/>
          <w:sz w:val="24"/>
        </w:rPr>
        <w:t>Av-10cm</w:t>
      </w:r>
      <w:r>
        <w:rPr>
          <w:rFonts w:hint="eastAsia"/>
          <w:sz w:val="24"/>
        </w:rPr>
        <w:t>的坐标分别转化为对应的点的标号，并分别记为</w:t>
      </w:r>
      <w:r>
        <w:rPr>
          <w:rFonts w:hint="eastAsia"/>
          <w:sz w:val="24"/>
        </w:rPr>
        <w:t>jstart</w:t>
      </w:r>
      <w:r>
        <w:rPr>
          <w:rFonts w:hint="eastAsia"/>
          <w:sz w:val="24"/>
        </w:rPr>
        <w:t>，</w:t>
      </w:r>
      <w:r>
        <w:rPr>
          <w:rFonts w:hint="eastAsia"/>
          <w:sz w:val="24"/>
        </w:rPr>
        <w:t>jend</w:t>
      </w:r>
      <w:r>
        <w:rPr>
          <w:rFonts w:hint="eastAsia"/>
          <w:sz w:val="24"/>
        </w:rPr>
        <w:t>。那么下一行就从</w:t>
      </w:r>
      <w:r>
        <w:rPr>
          <w:rFonts w:hint="eastAsia"/>
          <w:sz w:val="24"/>
        </w:rPr>
        <w:t>jstart</w:t>
      </w:r>
      <w:r>
        <w:rPr>
          <w:rFonts w:hint="eastAsia"/>
          <w:sz w:val="24"/>
        </w:rPr>
        <w:t>扫描到</w:t>
      </w:r>
      <w:r>
        <w:rPr>
          <w:rFonts w:hint="eastAsia"/>
          <w:sz w:val="24"/>
        </w:rPr>
        <w:t>jend</w:t>
      </w:r>
      <w:r>
        <w:rPr>
          <w:rFonts w:hint="eastAsia"/>
          <w:sz w:val="24"/>
        </w:rPr>
        <w:t>。这样，就可以大大减少待处理的数据，从而降低了数据处理的时间，加快了系统处理数据的速度。每次发现白到黑时将本点标号转化为实际坐标后减去前一行的右边界取绝对值，在一行中取这个绝对值的最小值。即离上一行导航线最近的黑线为本行的导航线，这是考虑的赛道的导航线是连续的，这样就使抗干扰能力增强了，即使扫描到起始线和十字交叉干扰，也能正确算出导航线中心位置。</w:t>
      </w:r>
    </w:p>
    <w:p w:rsidR="0048344E" w:rsidRDefault="0048344E" w:rsidP="00710A88">
      <w:pPr>
        <w:spacing w:before="120" w:after="120" w:line="400" w:lineRule="exact"/>
        <w:rPr>
          <w:rFonts w:hint="eastAsia"/>
          <w:sz w:val="24"/>
        </w:rPr>
      </w:pPr>
      <w:r>
        <w:rPr>
          <w:rFonts w:hint="eastAsia"/>
          <w:sz w:val="24"/>
        </w:rPr>
        <w:t>经过上述图像处理后，可以获得两个主要的参数：每行黑点的中心位置坐标和每行的黑白变化次数。依据这两个参数，可以判断当前的路径信息。当发现一行的变化次数为</w:t>
      </w:r>
      <w:r>
        <w:rPr>
          <w:rFonts w:hint="eastAsia"/>
          <w:sz w:val="24"/>
        </w:rPr>
        <w:t>0</w:t>
      </w:r>
      <w:r>
        <w:rPr>
          <w:rFonts w:hint="eastAsia"/>
          <w:sz w:val="24"/>
        </w:rPr>
        <w:t>的时候，则说明本行没有看到导航线，本行的上一行为该场图像最后一个有效行，记为</w:t>
      </w:r>
      <w:r>
        <w:rPr>
          <w:rFonts w:hint="eastAsia"/>
          <w:sz w:val="24"/>
        </w:rPr>
        <w:t>iend</w:t>
      </w:r>
      <w:r>
        <w:rPr>
          <w:rFonts w:hint="eastAsia"/>
          <w:sz w:val="24"/>
        </w:rPr>
        <w:t>。</w:t>
      </w:r>
    </w:p>
    <w:p w:rsidR="0048344E" w:rsidRDefault="0048344E">
      <w:pPr>
        <w:pStyle w:val="003"/>
        <w:rPr>
          <w:rFonts w:hint="eastAsia"/>
        </w:rPr>
      </w:pPr>
      <w:bookmarkStart w:id="198" w:name="_Toc237350240"/>
      <w:bookmarkStart w:id="199" w:name="_Toc237499207"/>
      <w:smartTag w:uri="urn:schemas-microsoft-com:office:smarttags" w:element="chsdate">
        <w:smartTagPr>
          <w:attr w:name="IsROCDate" w:val="False"/>
          <w:attr w:name="IsLunarDate" w:val="False"/>
          <w:attr w:name="Day" w:val="30"/>
          <w:attr w:name="Month" w:val="12"/>
          <w:attr w:name="Year" w:val="1899"/>
        </w:smartTagPr>
        <w:r>
          <w:rPr>
            <w:rFonts w:hAnsi="宋体" w:hint="eastAsia"/>
          </w:rPr>
          <w:t>5.3.2</w:t>
        </w:r>
      </w:smartTag>
      <w:r>
        <w:rPr>
          <w:rFonts w:hint="eastAsia"/>
        </w:rPr>
        <w:t xml:space="preserve"> 舵机转向控制算法</w:t>
      </w:r>
      <w:bookmarkEnd w:id="198"/>
      <w:bookmarkEnd w:id="199"/>
    </w:p>
    <w:p w:rsidR="00710A88" w:rsidRDefault="0048344E" w:rsidP="00710A88">
      <w:pPr>
        <w:spacing w:before="120" w:after="120" w:line="400" w:lineRule="exact"/>
        <w:ind w:firstLine="480"/>
        <w:rPr>
          <w:rFonts w:hint="eastAsia"/>
          <w:sz w:val="24"/>
        </w:rPr>
      </w:pPr>
      <w:r>
        <w:rPr>
          <w:rFonts w:hint="eastAsia"/>
          <w:sz w:val="24"/>
        </w:rPr>
        <w:t>经过上面的图像处理方法，得到本场第一个有效行为</w:t>
      </w:r>
      <w:r>
        <w:rPr>
          <w:rFonts w:hint="eastAsia"/>
          <w:sz w:val="24"/>
        </w:rPr>
        <w:t>istart</w:t>
      </w:r>
      <w:r>
        <w:rPr>
          <w:rFonts w:hint="eastAsia"/>
          <w:sz w:val="24"/>
        </w:rPr>
        <w:t>，最后一个有效行</w:t>
      </w:r>
      <w:r>
        <w:rPr>
          <w:rFonts w:hint="eastAsia"/>
          <w:sz w:val="24"/>
        </w:rPr>
        <w:t>iend</w:t>
      </w:r>
      <w:r>
        <w:rPr>
          <w:rFonts w:hint="eastAsia"/>
          <w:sz w:val="24"/>
        </w:rPr>
        <w:t>。为了使智能车的路径更优化，需要把赛道分类。针对不同赛道选用不同的走线策略。由</w:t>
      </w:r>
      <w:r>
        <w:rPr>
          <w:rFonts w:hint="eastAsia"/>
          <w:sz w:val="24"/>
        </w:rPr>
        <w:t>(istart,cent[istart])</w:t>
      </w:r>
      <w:r>
        <w:rPr>
          <w:rFonts w:hint="eastAsia"/>
          <w:sz w:val="24"/>
        </w:rPr>
        <w:t>和</w:t>
      </w:r>
      <w:r>
        <w:rPr>
          <w:rFonts w:hint="eastAsia"/>
          <w:sz w:val="24"/>
        </w:rPr>
        <w:t>(iend,cent[iend])</w:t>
      </w:r>
      <w:r>
        <w:rPr>
          <w:rFonts w:hint="eastAsia"/>
          <w:sz w:val="24"/>
        </w:rPr>
        <w:t>两点确定一直线</w:t>
      </w:r>
      <w:r>
        <w:rPr>
          <w:rFonts w:hint="eastAsia"/>
          <w:sz w:val="24"/>
        </w:rPr>
        <w:t>y=a*i+b</w:t>
      </w:r>
      <w:r>
        <w:rPr>
          <w:rFonts w:hint="eastAsia"/>
          <w:sz w:val="24"/>
        </w:rPr>
        <w:t>记为</w:t>
      </w:r>
      <w:r>
        <w:rPr>
          <w:rFonts w:hint="eastAsia"/>
          <w:sz w:val="24"/>
        </w:rPr>
        <w:t>L</w:t>
      </w:r>
      <w:r>
        <w:rPr>
          <w:rFonts w:hint="eastAsia"/>
          <w:sz w:val="24"/>
        </w:rPr>
        <w:t>。当有效行大于</w:t>
      </w:r>
      <w:r>
        <w:rPr>
          <w:rFonts w:hint="eastAsia"/>
          <w:sz w:val="24"/>
        </w:rPr>
        <w:t>3</w:t>
      </w:r>
      <w:r>
        <w:rPr>
          <w:rFonts w:hint="eastAsia"/>
          <w:sz w:val="24"/>
        </w:rPr>
        <w:t>行时，从</w:t>
      </w:r>
      <w:r>
        <w:rPr>
          <w:rFonts w:hint="eastAsia"/>
          <w:sz w:val="24"/>
        </w:rPr>
        <w:t>istart+1</w:t>
      </w:r>
      <w:r>
        <w:rPr>
          <w:rFonts w:hint="eastAsia"/>
          <w:sz w:val="24"/>
        </w:rPr>
        <w:t>开始到</w:t>
      </w:r>
      <w:r>
        <w:rPr>
          <w:rFonts w:hint="eastAsia"/>
          <w:sz w:val="24"/>
        </w:rPr>
        <w:t>iend-1</w:t>
      </w:r>
      <w:r>
        <w:rPr>
          <w:rFonts w:hint="eastAsia"/>
          <w:sz w:val="24"/>
        </w:rPr>
        <w:t>结束进行逐行处理。每行计算</w:t>
      </w:r>
      <w:r>
        <w:rPr>
          <w:rFonts w:hint="eastAsia"/>
          <w:sz w:val="24"/>
        </w:rPr>
        <w:t>cent[i]-a*i+b</w:t>
      </w:r>
      <w:r>
        <w:rPr>
          <w:rFonts w:hint="eastAsia"/>
          <w:sz w:val="24"/>
        </w:rPr>
        <w:t>。如果扫描中发现有的行导航线在</w:t>
      </w:r>
      <w:r>
        <w:rPr>
          <w:rFonts w:hint="eastAsia"/>
          <w:sz w:val="24"/>
        </w:rPr>
        <w:t>L</w:t>
      </w:r>
      <w:r>
        <w:rPr>
          <w:rFonts w:hint="eastAsia"/>
          <w:sz w:val="24"/>
        </w:rPr>
        <w:t>左侧，有的在</w:t>
      </w:r>
      <w:r>
        <w:rPr>
          <w:rFonts w:hint="eastAsia"/>
          <w:sz w:val="24"/>
        </w:rPr>
        <w:t>L</w:t>
      </w:r>
      <w:r>
        <w:rPr>
          <w:rFonts w:hint="eastAsia"/>
          <w:sz w:val="24"/>
        </w:rPr>
        <w:t>右侧，因为只有</w:t>
      </w:r>
      <w:r>
        <w:rPr>
          <w:rFonts w:hint="eastAsia"/>
          <w:sz w:val="24"/>
        </w:rPr>
        <w:t>S</w:t>
      </w:r>
      <w:r>
        <w:rPr>
          <w:rFonts w:hint="eastAsia"/>
          <w:sz w:val="24"/>
        </w:rPr>
        <w:t>弯才会看到此现象，所以此时赛道为</w:t>
      </w:r>
      <w:r>
        <w:rPr>
          <w:rFonts w:hint="eastAsia"/>
          <w:sz w:val="24"/>
        </w:rPr>
        <w:t>S</w:t>
      </w:r>
      <w:r>
        <w:rPr>
          <w:rFonts w:hint="eastAsia"/>
          <w:sz w:val="24"/>
        </w:rPr>
        <w:t>弯，再根据</w:t>
      </w:r>
      <w:r>
        <w:rPr>
          <w:rFonts w:hint="eastAsia"/>
          <w:sz w:val="24"/>
        </w:rPr>
        <w:t>bulb</w:t>
      </w:r>
      <w:r>
        <w:rPr>
          <w:rFonts w:hint="eastAsia"/>
          <w:sz w:val="24"/>
        </w:rPr>
        <w:t>（</w:t>
      </w:r>
      <w:r>
        <w:rPr>
          <w:rFonts w:hint="eastAsia"/>
          <w:sz w:val="24"/>
        </w:rPr>
        <w:t>bulb</w:t>
      </w:r>
      <w:r>
        <w:rPr>
          <w:rFonts w:hint="eastAsia"/>
          <w:sz w:val="24"/>
        </w:rPr>
        <w:t>为一场中最大的</w:t>
      </w:r>
      <w:r>
        <w:rPr>
          <w:rFonts w:hint="eastAsia"/>
          <w:sz w:val="24"/>
        </w:rPr>
        <w:t>cent[i]-a*i+b</w:t>
      </w:r>
      <w:r>
        <w:rPr>
          <w:rFonts w:hint="eastAsia"/>
          <w:sz w:val="24"/>
        </w:rPr>
        <w:t>）的大小可确定是大</w:t>
      </w:r>
      <w:r>
        <w:rPr>
          <w:rFonts w:hint="eastAsia"/>
          <w:sz w:val="24"/>
        </w:rPr>
        <w:t>S</w:t>
      </w:r>
      <w:r>
        <w:rPr>
          <w:rFonts w:hint="eastAsia"/>
          <w:sz w:val="24"/>
        </w:rPr>
        <w:t>弯还是小</w:t>
      </w:r>
      <w:r>
        <w:rPr>
          <w:rFonts w:hint="eastAsia"/>
          <w:sz w:val="24"/>
        </w:rPr>
        <w:t>S</w:t>
      </w:r>
      <w:r>
        <w:rPr>
          <w:rFonts w:hint="eastAsia"/>
          <w:sz w:val="24"/>
        </w:rPr>
        <w:t>弯。如不是</w:t>
      </w:r>
      <w:r>
        <w:rPr>
          <w:rFonts w:hint="eastAsia"/>
          <w:sz w:val="24"/>
        </w:rPr>
        <w:t>S</w:t>
      </w:r>
      <w:r>
        <w:rPr>
          <w:rFonts w:hint="eastAsia"/>
          <w:sz w:val="24"/>
        </w:rPr>
        <w:t>弯，再根据</w:t>
      </w:r>
      <w:r>
        <w:rPr>
          <w:rFonts w:hint="eastAsia"/>
          <w:sz w:val="24"/>
        </w:rPr>
        <w:t>iend</w:t>
      </w:r>
      <w:r>
        <w:rPr>
          <w:rFonts w:hint="eastAsia"/>
          <w:sz w:val="24"/>
        </w:rPr>
        <w:t>的大小来判断。</w:t>
      </w:r>
      <w:r>
        <w:rPr>
          <w:rFonts w:hint="eastAsia"/>
          <w:sz w:val="24"/>
        </w:rPr>
        <w:t>iend</w:t>
      </w:r>
      <w:r>
        <w:rPr>
          <w:rFonts w:hint="eastAsia"/>
          <w:sz w:val="24"/>
        </w:rPr>
        <w:t>大说明看到的图像长，那转弯处必定较远，记为远弯。相应的</w:t>
      </w:r>
      <w:r>
        <w:rPr>
          <w:rFonts w:hint="eastAsia"/>
          <w:sz w:val="24"/>
        </w:rPr>
        <w:t>iend</w:t>
      </w:r>
      <w:r>
        <w:rPr>
          <w:rFonts w:hint="eastAsia"/>
          <w:sz w:val="24"/>
        </w:rPr>
        <w:t>小则为近弯。如果有效行小于</w:t>
      </w:r>
      <w:r>
        <w:rPr>
          <w:rFonts w:hint="eastAsia"/>
          <w:sz w:val="24"/>
        </w:rPr>
        <w:t>3</w:t>
      </w:r>
      <w:r>
        <w:rPr>
          <w:rFonts w:hint="eastAsia"/>
          <w:sz w:val="24"/>
        </w:rPr>
        <w:t>行，再看</w:t>
      </w:r>
      <w:r>
        <w:rPr>
          <w:rFonts w:hint="eastAsia"/>
          <w:sz w:val="24"/>
        </w:rPr>
        <w:t>istart</w:t>
      </w:r>
      <w:r>
        <w:rPr>
          <w:rFonts w:hint="eastAsia"/>
          <w:sz w:val="24"/>
        </w:rPr>
        <w:t>是否为第</w:t>
      </w:r>
      <w:r>
        <w:rPr>
          <w:rFonts w:hint="eastAsia"/>
          <w:sz w:val="24"/>
        </w:rPr>
        <w:t>0</w:t>
      </w:r>
      <w:r>
        <w:rPr>
          <w:rFonts w:hint="eastAsia"/>
          <w:sz w:val="24"/>
        </w:rPr>
        <w:t>行。是则说明比较信息比较可靠，且弯很急记为急弯，否则信息不可靠记为不可靠信号。因为直道上不管以哪一行控制差别都不大，所以直到也可归为远弯。</w:t>
      </w:r>
    </w:p>
    <w:p w:rsidR="0048344E" w:rsidRDefault="0048344E" w:rsidP="00710A88">
      <w:pPr>
        <w:spacing w:before="120" w:after="120" w:line="400" w:lineRule="exact"/>
        <w:ind w:firstLine="480"/>
        <w:rPr>
          <w:rFonts w:hint="eastAsia"/>
          <w:sz w:val="24"/>
        </w:rPr>
      </w:pPr>
      <w:r>
        <w:rPr>
          <w:rFonts w:hint="eastAsia"/>
          <w:sz w:val="24"/>
        </w:rPr>
        <w:t>得到了路径识别的结果，再确定不同路径的控制行。先按在直线上以每行作为控制行分别得到的转角相等为标准，确定每行的转角系数。这样同样大小的</w:t>
      </w:r>
      <w:r>
        <w:rPr>
          <w:rFonts w:hint="eastAsia"/>
          <w:sz w:val="24"/>
        </w:rPr>
        <w:t>cent[i]</w:t>
      </w:r>
      <w:r>
        <w:rPr>
          <w:rFonts w:hint="eastAsia"/>
          <w:sz w:val="24"/>
        </w:rPr>
        <w:t>所对应的转角随着</w:t>
      </w:r>
      <w:r>
        <w:rPr>
          <w:rFonts w:hint="eastAsia"/>
          <w:sz w:val="24"/>
        </w:rPr>
        <w:t>i</w:t>
      </w:r>
      <w:r>
        <w:rPr>
          <w:rFonts w:hint="eastAsia"/>
          <w:sz w:val="24"/>
        </w:rPr>
        <w:t>增大而减小。如果路径为小</w:t>
      </w:r>
      <w:r>
        <w:rPr>
          <w:rFonts w:hint="eastAsia"/>
          <w:sz w:val="24"/>
        </w:rPr>
        <w:t>S</w:t>
      </w:r>
      <w:r>
        <w:rPr>
          <w:rFonts w:hint="eastAsia"/>
          <w:sz w:val="24"/>
        </w:rPr>
        <w:t>弯，就以</w:t>
      </w:r>
      <w:r>
        <w:rPr>
          <w:rFonts w:hint="eastAsia"/>
          <w:sz w:val="24"/>
        </w:rPr>
        <w:t>iend</w:t>
      </w:r>
      <w:r>
        <w:rPr>
          <w:rFonts w:hint="eastAsia"/>
          <w:sz w:val="24"/>
        </w:rPr>
        <w:t>为控制行，以达到直走的效果。如果是大</w:t>
      </w:r>
      <w:r>
        <w:rPr>
          <w:rFonts w:hint="eastAsia"/>
          <w:sz w:val="24"/>
        </w:rPr>
        <w:t>S</w:t>
      </w:r>
      <w:r>
        <w:rPr>
          <w:rFonts w:hint="eastAsia"/>
          <w:sz w:val="24"/>
        </w:rPr>
        <w:t>弯，根据</w:t>
      </w:r>
      <w:r>
        <w:rPr>
          <w:rFonts w:hint="eastAsia"/>
          <w:sz w:val="24"/>
        </w:rPr>
        <w:t>S</w:t>
      </w:r>
      <w:r>
        <w:rPr>
          <w:rFonts w:hint="eastAsia"/>
          <w:sz w:val="24"/>
        </w:rPr>
        <w:t>玩的大小，分别以</w:t>
      </w:r>
      <w:r>
        <w:rPr>
          <w:rFonts w:hint="eastAsia"/>
          <w:sz w:val="24"/>
        </w:rPr>
        <w:t>iend</w:t>
      </w:r>
      <w:r>
        <w:rPr>
          <w:rFonts w:hint="eastAsia"/>
          <w:sz w:val="24"/>
        </w:rPr>
        <w:t>和</w:t>
      </w:r>
      <w:r>
        <w:rPr>
          <w:rFonts w:hint="eastAsia"/>
          <w:sz w:val="24"/>
        </w:rPr>
        <w:t>ibulb</w:t>
      </w:r>
      <w:r>
        <w:rPr>
          <w:rFonts w:hint="eastAsia"/>
          <w:sz w:val="24"/>
        </w:rPr>
        <w:lastRenderedPageBreak/>
        <w:t>控制行算得的转角按一定权值求平均值作为最终转角。如果是远弯，如果以</w:t>
      </w:r>
      <w:r>
        <w:rPr>
          <w:rFonts w:hint="eastAsia"/>
          <w:sz w:val="24"/>
        </w:rPr>
        <w:t>iend</w:t>
      </w:r>
      <w:r>
        <w:rPr>
          <w:rFonts w:hint="eastAsia"/>
          <w:sz w:val="24"/>
        </w:rPr>
        <w:t>行的黑线中值来控制舵机会使智能车过弯太提前，容易从弯内侧冲出赛道，为此要沿线走较合理，而</w:t>
      </w:r>
      <w:r>
        <w:rPr>
          <w:rFonts w:hint="eastAsia"/>
          <w:sz w:val="24"/>
        </w:rPr>
        <w:t>ibulb</w:t>
      </w:r>
      <w:r>
        <w:rPr>
          <w:rFonts w:hint="eastAsia"/>
          <w:sz w:val="24"/>
        </w:rPr>
        <w:t>正好是相当于直线与拐弯交界处，所以以</w:t>
      </w:r>
      <w:r>
        <w:rPr>
          <w:rFonts w:hint="eastAsia"/>
          <w:sz w:val="24"/>
        </w:rPr>
        <w:t>ibulb</w:t>
      </w:r>
      <w:r>
        <w:rPr>
          <w:rFonts w:hint="eastAsia"/>
          <w:sz w:val="24"/>
        </w:rPr>
        <w:t>为控制行。如果是近弯，以</w:t>
      </w:r>
      <w:r>
        <w:rPr>
          <w:rFonts w:hint="eastAsia"/>
          <w:sz w:val="24"/>
        </w:rPr>
        <w:t>iend</w:t>
      </w:r>
      <w:r>
        <w:rPr>
          <w:rFonts w:hint="eastAsia"/>
          <w:sz w:val="24"/>
        </w:rPr>
        <w:t>控制，会走内线，既不易冲出赛道又缩短路径。</w:t>
      </w:r>
    </w:p>
    <w:p w:rsidR="0048344E" w:rsidRDefault="0048344E">
      <w:pPr>
        <w:spacing w:before="120" w:after="120" w:line="400" w:lineRule="exact"/>
        <w:rPr>
          <w:rFonts w:hint="eastAsia"/>
          <w:sz w:val="24"/>
        </w:rPr>
      </w:pPr>
      <w:r>
        <w:rPr>
          <w:rFonts w:hint="eastAsia"/>
          <w:sz w:val="24"/>
        </w:rPr>
        <w:t>如果是急弯，以</w:t>
      </w:r>
      <w:r>
        <w:rPr>
          <w:rFonts w:hint="eastAsia"/>
          <w:sz w:val="24"/>
        </w:rPr>
        <w:t>iend</w:t>
      </w:r>
      <w:r>
        <w:rPr>
          <w:rFonts w:hint="eastAsia"/>
          <w:sz w:val="24"/>
        </w:rPr>
        <w:t>控制转的最大。如果是不可靠信号，就以近处某一固定行控制，以达到循线走的效果。</w:t>
      </w:r>
    </w:p>
    <w:p w:rsidR="00562120" w:rsidRDefault="0048344E">
      <w:pPr>
        <w:spacing w:before="120" w:after="120" w:line="400" w:lineRule="exact"/>
        <w:ind w:firstLine="480"/>
        <w:rPr>
          <w:rFonts w:hint="eastAsia"/>
          <w:sz w:val="24"/>
        </w:rPr>
      </w:pPr>
      <w:r>
        <w:rPr>
          <w:rFonts w:hint="eastAsia"/>
          <w:sz w:val="24"/>
        </w:rPr>
        <w:t>为了更好的解决转向的问题，我们采用分段转角系数控制舵机。</w:t>
      </w:r>
      <w:bookmarkEnd w:id="69"/>
      <w:bookmarkEnd w:id="70"/>
      <w:bookmarkEnd w:id="71"/>
      <w:bookmarkEnd w:id="72"/>
      <w:bookmarkEnd w:id="73"/>
      <w:bookmarkEnd w:id="74"/>
      <w:bookmarkEnd w:id="75"/>
      <w:r>
        <w:rPr>
          <w:rFonts w:hint="eastAsia"/>
          <w:sz w:val="24"/>
        </w:rPr>
        <w:t>根据不同的路况信息来设定不同的转角系数。因为在直道或小</w:t>
      </w:r>
      <w:r>
        <w:rPr>
          <w:rFonts w:hint="eastAsia"/>
          <w:sz w:val="24"/>
        </w:rPr>
        <w:t>S</w:t>
      </w:r>
      <w:r>
        <w:rPr>
          <w:rFonts w:hint="eastAsia"/>
          <w:sz w:val="24"/>
        </w:rPr>
        <w:t>上转角系数太大，往往会导致舵机的抖动使得小车在直线上左右摇摆，所以如果小车行驶在直线上那么舵机的转角系数应该比较小；如果小车舵机行驶湾道上，那么转角系数应该同时变大否则很可能不能及时地过弯道。</w:t>
      </w:r>
    </w:p>
    <w:p w:rsidR="00562120" w:rsidRDefault="00562120">
      <w:pPr>
        <w:spacing w:before="120" w:after="120" w:line="400" w:lineRule="exact"/>
        <w:ind w:firstLine="480"/>
        <w:rPr>
          <w:rFonts w:hint="eastAsia"/>
          <w:sz w:val="24"/>
        </w:rPr>
      </w:pPr>
    </w:p>
    <w:p w:rsidR="0048344E" w:rsidRDefault="0048344E">
      <w:pPr>
        <w:pStyle w:val="003"/>
        <w:rPr>
          <w:rFonts w:hint="eastAsia"/>
        </w:rPr>
      </w:pPr>
      <w:bookmarkStart w:id="200" w:name="_Toc237350241"/>
      <w:bookmarkStart w:id="201" w:name="_Toc237499208"/>
      <w:smartTag w:uri="urn:schemas-microsoft-com:office:smarttags" w:element="chsdate">
        <w:smartTagPr>
          <w:attr w:name="Year" w:val="1899"/>
          <w:attr w:name="Month" w:val="12"/>
          <w:attr w:name="Day" w:val="30"/>
          <w:attr w:name="IsLunarDate" w:val="False"/>
          <w:attr w:name="IsROCDate" w:val="False"/>
        </w:smartTagPr>
        <w:r>
          <w:rPr>
            <w:rFonts w:hAnsi="宋体" w:hint="eastAsia"/>
          </w:rPr>
          <w:t>5.3.3</w:t>
        </w:r>
      </w:smartTag>
      <w:r>
        <w:rPr>
          <w:rFonts w:hint="eastAsia"/>
        </w:rPr>
        <w:t xml:space="preserve"> 直流电机的控制算法</w:t>
      </w:r>
      <w:bookmarkEnd w:id="200"/>
      <w:bookmarkEnd w:id="201"/>
    </w:p>
    <w:p w:rsidR="0048344E" w:rsidRDefault="0048344E">
      <w:pPr>
        <w:spacing w:before="120" w:after="120" w:line="400" w:lineRule="exact"/>
        <w:ind w:firstLine="480"/>
        <w:rPr>
          <w:rFonts w:hint="eastAsia"/>
          <w:sz w:val="24"/>
        </w:rPr>
      </w:pPr>
      <w:r>
        <w:rPr>
          <w:rFonts w:hint="eastAsia"/>
          <w:sz w:val="24"/>
        </w:rPr>
        <w:t>根据路径识别的情况，如果当前路径为直道，则需要加速；若是弯道，则需要降速，而且根据不同的弯道速度也是有所区别，这个区别体现在速度设定上。我们根据</w:t>
      </w:r>
      <w:r>
        <w:rPr>
          <w:rFonts w:hint="eastAsia"/>
          <w:sz w:val="24"/>
        </w:rPr>
        <w:t>iend</w:t>
      </w:r>
      <w:r>
        <w:rPr>
          <w:rFonts w:hint="eastAsia"/>
          <w:sz w:val="24"/>
        </w:rPr>
        <w:t>、舵机转角、</w:t>
      </w:r>
      <w:r>
        <w:rPr>
          <w:rFonts w:hint="eastAsia"/>
          <w:sz w:val="24"/>
        </w:rPr>
        <w:t>bulb</w:t>
      </w:r>
      <w:r>
        <w:rPr>
          <w:rFonts w:hint="eastAsia"/>
          <w:sz w:val="24"/>
        </w:rPr>
        <w:t>等多个变量的大小来确定速度设定的策略。</w:t>
      </w:r>
    </w:p>
    <w:p w:rsidR="00710A88" w:rsidRDefault="0048344E">
      <w:pPr>
        <w:spacing w:before="120" w:after="120" w:line="400" w:lineRule="exact"/>
        <w:ind w:firstLine="480"/>
        <w:rPr>
          <w:rFonts w:hint="eastAsia"/>
          <w:sz w:val="24"/>
        </w:rPr>
      </w:pPr>
      <w:r>
        <w:rPr>
          <w:rFonts w:hint="eastAsia"/>
          <w:sz w:val="24"/>
        </w:rPr>
        <w:t>当</w:t>
      </w:r>
      <w:r>
        <w:rPr>
          <w:rFonts w:hint="eastAsia"/>
          <w:sz w:val="24"/>
        </w:rPr>
        <w:t>iend</w:t>
      </w:r>
      <w:r>
        <w:rPr>
          <w:rFonts w:hint="eastAsia"/>
          <w:sz w:val="24"/>
        </w:rPr>
        <w:t>等于最远行时，说明弯道离得很远，速度可以设为很高的值。这时需要根据</w:t>
      </w:r>
      <w:r>
        <w:rPr>
          <w:rFonts w:hint="eastAsia"/>
          <w:sz w:val="24"/>
        </w:rPr>
        <w:t>bulb</w:t>
      </w:r>
      <w:r>
        <w:rPr>
          <w:rFonts w:hint="eastAsia"/>
          <w:sz w:val="24"/>
        </w:rPr>
        <w:t>来确定远处是弯道还是直道，</w:t>
      </w:r>
      <w:r>
        <w:rPr>
          <w:rFonts w:hint="eastAsia"/>
          <w:sz w:val="24"/>
        </w:rPr>
        <w:t>bulb</w:t>
      </w:r>
      <w:r>
        <w:rPr>
          <w:rFonts w:hint="eastAsia"/>
          <w:sz w:val="24"/>
        </w:rPr>
        <w:t>越大速度应该越小，</w:t>
      </w:r>
      <w:r>
        <w:rPr>
          <w:rFonts w:hint="eastAsia"/>
          <w:sz w:val="24"/>
        </w:rPr>
        <w:t>bulb</w:t>
      </w:r>
      <w:r>
        <w:rPr>
          <w:rFonts w:hint="eastAsia"/>
          <w:sz w:val="24"/>
        </w:rPr>
        <w:t>为</w:t>
      </w:r>
      <w:r>
        <w:rPr>
          <w:rFonts w:hint="eastAsia"/>
          <w:sz w:val="24"/>
        </w:rPr>
        <w:t>0</w:t>
      </w:r>
      <w:r>
        <w:rPr>
          <w:rFonts w:hint="eastAsia"/>
          <w:sz w:val="24"/>
        </w:rPr>
        <w:t>时速度为最高档。当</w:t>
      </w:r>
      <w:r>
        <w:rPr>
          <w:rFonts w:hint="eastAsia"/>
          <w:sz w:val="24"/>
        </w:rPr>
        <w:t>iend</w:t>
      </w:r>
      <w:r>
        <w:rPr>
          <w:rFonts w:hint="eastAsia"/>
          <w:sz w:val="24"/>
        </w:rPr>
        <w:t>不等于最远行时，速度需要降一个档，再根据</w:t>
      </w:r>
      <w:r>
        <w:rPr>
          <w:rFonts w:hint="eastAsia"/>
          <w:sz w:val="24"/>
        </w:rPr>
        <w:t>iend</w:t>
      </w:r>
      <w:r>
        <w:rPr>
          <w:rFonts w:hint="eastAsia"/>
          <w:sz w:val="24"/>
        </w:rPr>
        <w:t>越大速度越高，舵机转角越大，速度越低的原则，对速度做进一步微调。当</w:t>
      </w:r>
      <w:r>
        <w:rPr>
          <w:rFonts w:hint="eastAsia"/>
          <w:sz w:val="24"/>
        </w:rPr>
        <w:t>iend</w:t>
      </w:r>
      <w:r>
        <w:rPr>
          <w:rFonts w:hint="eastAsia"/>
          <w:sz w:val="24"/>
        </w:rPr>
        <w:t>小于</w:t>
      </w:r>
      <w:r>
        <w:rPr>
          <w:rFonts w:hint="eastAsia"/>
          <w:sz w:val="24"/>
        </w:rPr>
        <w:t>4</w:t>
      </w:r>
      <w:r>
        <w:rPr>
          <w:rFonts w:hint="eastAsia"/>
          <w:sz w:val="24"/>
        </w:rPr>
        <w:t>时，说明有冲出赛道的危险，速度再降一档，再根据</w:t>
      </w:r>
      <w:r>
        <w:rPr>
          <w:rFonts w:hint="eastAsia"/>
          <w:sz w:val="24"/>
        </w:rPr>
        <w:t>iend</w:t>
      </w:r>
      <w:r>
        <w:rPr>
          <w:rFonts w:hint="eastAsia"/>
          <w:sz w:val="24"/>
        </w:rPr>
        <w:t>越大速度越高，舵机转角越大，速度越低的原则，对速度做进一步微调。由于速度太低时，电机动力不足难以推动智能车前进。因此速度设定应该有个最低限幅值。当运算得到的速度设定小于该限幅值时，速度直接赋值为最低值。速度设定中用到的各参数都可用拨码开关来改变，这在实际比赛中有较大的实际意义。</w:t>
      </w:r>
    </w:p>
    <w:p w:rsidR="0048344E" w:rsidRDefault="0048344E">
      <w:pPr>
        <w:spacing w:before="120" w:after="120" w:line="400" w:lineRule="exact"/>
        <w:ind w:firstLine="480"/>
        <w:rPr>
          <w:rFonts w:hint="eastAsia"/>
          <w:sz w:val="24"/>
        </w:rPr>
      </w:pPr>
      <w:r>
        <w:rPr>
          <w:rFonts w:hint="eastAsia"/>
          <w:sz w:val="24"/>
        </w:rPr>
        <w:t>以上只是速度设定的算法，实际的车速还需要闭环控制，用</w:t>
      </w:r>
      <w:r>
        <w:rPr>
          <w:rFonts w:hint="eastAsia"/>
          <w:sz w:val="24"/>
        </w:rPr>
        <w:t>PID</w:t>
      </w:r>
      <w:r>
        <w:rPr>
          <w:rFonts w:hint="eastAsia"/>
          <w:sz w:val="24"/>
        </w:rPr>
        <w:t>算法来实现稳定、准确、快速地跟随速度设定。下面介绍速度的控制算法。</w:t>
      </w:r>
    </w:p>
    <w:p w:rsidR="0048344E" w:rsidRDefault="0048344E">
      <w:pPr>
        <w:spacing w:before="120" w:after="120" w:line="400" w:lineRule="exact"/>
        <w:ind w:firstLine="480"/>
        <w:rPr>
          <w:rFonts w:hint="eastAsia"/>
          <w:sz w:val="24"/>
        </w:rPr>
      </w:pPr>
      <w:r>
        <w:rPr>
          <w:rFonts w:hint="eastAsia"/>
          <w:sz w:val="24"/>
        </w:rPr>
        <w:t>系统利用测速模块反馈的当前速度值，和设定速度值来选择不同的</w:t>
      </w:r>
      <w:r>
        <w:rPr>
          <w:rFonts w:hint="eastAsia"/>
          <w:sz w:val="24"/>
        </w:rPr>
        <w:t>P</w:t>
      </w:r>
      <w:r>
        <w:rPr>
          <w:rFonts w:hint="eastAsia"/>
          <w:sz w:val="24"/>
        </w:rPr>
        <w:t>参数来进行调节，从而控制直流电机对当前路径进行快速反应</w:t>
      </w:r>
      <w:r>
        <w:rPr>
          <w:rFonts w:hint="eastAsia"/>
          <w:sz w:val="24"/>
        </w:rPr>
        <w:t>,</w:t>
      </w:r>
      <w:r>
        <w:rPr>
          <w:rFonts w:hint="eastAsia"/>
          <w:sz w:val="24"/>
        </w:rPr>
        <w:t>利用</w:t>
      </w:r>
      <w:r>
        <w:rPr>
          <w:rFonts w:hint="eastAsia"/>
          <w:sz w:val="24"/>
        </w:rPr>
        <w:t>I</w:t>
      </w:r>
      <w:r>
        <w:rPr>
          <w:rFonts w:hint="eastAsia"/>
          <w:sz w:val="24"/>
        </w:rPr>
        <w:t>的作用使得消</w:t>
      </w:r>
      <w:r>
        <w:rPr>
          <w:rFonts w:hint="eastAsia"/>
          <w:sz w:val="24"/>
        </w:rPr>
        <w:lastRenderedPageBreak/>
        <w:t>除静差，加入</w:t>
      </w:r>
      <w:r>
        <w:rPr>
          <w:rFonts w:hint="eastAsia"/>
          <w:sz w:val="24"/>
        </w:rPr>
        <w:t>D</w:t>
      </w:r>
      <w:r>
        <w:rPr>
          <w:rFonts w:hint="eastAsia"/>
          <w:sz w:val="24"/>
        </w:rPr>
        <w:t>使得速度更加稳定。</w:t>
      </w:r>
    </w:p>
    <w:p w:rsidR="0048344E" w:rsidRDefault="0048344E">
      <w:pPr>
        <w:autoSpaceDE w:val="0"/>
        <w:autoSpaceDN w:val="0"/>
        <w:adjustRightInd w:val="0"/>
        <w:spacing w:before="120" w:after="120" w:line="400" w:lineRule="exact"/>
        <w:jc w:val="left"/>
        <w:rPr>
          <w:rFonts w:ascii="宋体" w:hint="eastAsia"/>
          <w:kern w:val="0"/>
          <w:sz w:val="24"/>
        </w:rPr>
      </w:pPr>
      <w:r>
        <w:rPr>
          <w:rFonts w:ascii="宋体" w:hint="eastAsia"/>
          <w:kern w:val="0"/>
          <w:sz w:val="24"/>
        </w:rPr>
        <w:t xml:space="preserve">    本系统采用的是数字</w:t>
      </w:r>
      <w:r>
        <w:rPr>
          <w:kern w:val="0"/>
          <w:sz w:val="24"/>
        </w:rPr>
        <w:t xml:space="preserve">PID </w:t>
      </w:r>
      <w:r>
        <w:rPr>
          <w:rFonts w:ascii="宋体" w:hint="eastAsia"/>
          <w:kern w:val="0"/>
          <w:sz w:val="24"/>
        </w:rPr>
        <w:t>控制，通过每一控制周期读入脉冲数来间接测得小车当前转速</w:t>
      </w:r>
      <w:r>
        <w:rPr>
          <w:kern w:val="0"/>
          <w:sz w:val="24"/>
        </w:rPr>
        <w:t>vi_FeedBack</w:t>
      </w:r>
      <w:r>
        <w:rPr>
          <w:rFonts w:ascii="宋体" w:hint="eastAsia"/>
          <w:kern w:val="0"/>
          <w:sz w:val="24"/>
        </w:rPr>
        <w:t>，将</w:t>
      </w:r>
      <w:r>
        <w:rPr>
          <w:kern w:val="0"/>
          <w:sz w:val="24"/>
        </w:rPr>
        <w:t>vi_ FeedBack</w:t>
      </w:r>
      <w:r>
        <w:rPr>
          <w:rFonts w:ascii="宋体" w:hint="eastAsia"/>
          <w:kern w:val="0"/>
          <w:sz w:val="24"/>
        </w:rPr>
        <w:t>与模糊推理得到的小车期望速度</w:t>
      </w:r>
      <w:r>
        <w:rPr>
          <w:kern w:val="0"/>
          <w:sz w:val="24"/>
        </w:rPr>
        <w:t>vi_Ref</w:t>
      </w:r>
      <w:r>
        <w:rPr>
          <w:rFonts w:ascii="宋体" w:hint="eastAsia"/>
          <w:kern w:val="0"/>
          <w:sz w:val="24"/>
        </w:rPr>
        <w:t>比较，既而算得速度偏差</w:t>
      </w:r>
      <w:r>
        <w:rPr>
          <w:rFonts w:hint="eastAsia"/>
          <w:kern w:val="0"/>
          <w:sz w:val="24"/>
        </w:rPr>
        <w:t>error</w:t>
      </w:r>
      <w:r>
        <w:rPr>
          <w:rFonts w:hint="eastAsia"/>
          <w:kern w:val="0"/>
          <w:sz w:val="24"/>
        </w:rPr>
        <w:t>，再通过调用</w:t>
      </w:r>
      <w:r>
        <w:rPr>
          <w:rFonts w:hint="eastAsia"/>
          <w:kern w:val="0"/>
          <w:sz w:val="24"/>
        </w:rPr>
        <w:t>PID</w:t>
      </w:r>
      <w:r>
        <w:rPr>
          <w:rFonts w:hint="eastAsia"/>
          <w:kern w:val="0"/>
          <w:sz w:val="24"/>
        </w:rPr>
        <w:t>函数来获得速度的控制。</w:t>
      </w:r>
    </w:p>
    <w:p w:rsidR="0048344E" w:rsidRDefault="0048344E">
      <w:pPr>
        <w:autoSpaceDE w:val="0"/>
        <w:autoSpaceDN w:val="0"/>
        <w:adjustRightInd w:val="0"/>
        <w:spacing w:before="120" w:after="120" w:line="400" w:lineRule="exact"/>
        <w:jc w:val="left"/>
        <w:rPr>
          <w:rFonts w:hint="eastAsia"/>
          <w:kern w:val="0"/>
          <w:sz w:val="24"/>
        </w:rPr>
      </w:pPr>
      <w:r>
        <w:rPr>
          <w:rFonts w:hint="eastAsia"/>
          <w:kern w:val="0"/>
        </w:rPr>
        <w:t xml:space="preserve">     </w:t>
      </w:r>
      <w:r>
        <w:rPr>
          <w:rFonts w:hint="eastAsia"/>
          <w:kern w:val="0"/>
          <w:sz w:val="24"/>
        </w:rPr>
        <w:t>考虑到</w:t>
      </w:r>
      <w:r>
        <w:rPr>
          <w:kern w:val="0"/>
          <w:sz w:val="24"/>
        </w:rPr>
        <w:t>CMOS</w:t>
      </w:r>
      <w:r>
        <w:rPr>
          <w:rFonts w:hint="eastAsia"/>
          <w:kern w:val="0"/>
          <w:sz w:val="24"/>
        </w:rPr>
        <w:t>方案的控制周期较长，假设按</w:t>
      </w:r>
      <w:smartTag w:uri="urn:schemas-microsoft-com:office:smarttags" w:element="chmetcnv">
        <w:smartTagPr>
          <w:attr w:name="TCSC" w:val="0"/>
          <w:attr w:name="NumberType" w:val="1"/>
          <w:attr w:name="Negative" w:val="False"/>
          <w:attr w:name="HasSpace" w:val="False"/>
          <w:attr w:name="SourceValue" w:val="2.5"/>
          <w:attr w:name="UnitName" w:val="m"/>
        </w:smartTagPr>
        <w:r>
          <w:rPr>
            <w:kern w:val="0"/>
            <w:sz w:val="24"/>
          </w:rPr>
          <w:t>2.5m</w:t>
        </w:r>
      </w:smartTag>
      <w:r>
        <w:rPr>
          <w:kern w:val="0"/>
          <w:sz w:val="24"/>
        </w:rPr>
        <w:t>/s</w:t>
      </w:r>
      <w:r>
        <w:rPr>
          <w:rFonts w:hint="eastAsia"/>
          <w:kern w:val="0"/>
          <w:sz w:val="24"/>
        </w:rPr>
        <w:t>的平均速度计算，则一个控制周期小车大概可以跑过</w:t>
      </w:r>
      <w:smartTag w:uri="urn:schemas-microsoft-com:office:smarttags" w:element="chmetcnv">
        <w:smartTagPr>
          <w:attr w:name="TCSC" w:val="0"/>
          <w:attr w:name="NumberType" w:val="1"/>
          <w:attr w:name="Negative" w:val="False"/>
          <w:attr w:name="HasSpace" w:val="False"/>
          <w:attr w:name="SourceValue" w:val="5"/>
          <w:attr w:name="UnitName" w:val="cm"/>
        </w:smartTagPr>
        <w:r>
          <w:rPr>
            <w:kern w:val="0"/>
            <w:sz w:val="24"/>
          </w:rPr>
          <w:t>5cm</w:t>
        </w:r>
      </w:smartTag>
      <w:r>
        <w:rPr>
          <w:rFonts w:hint="eastAsia"/>
          <w:kern w:val="0"/>
          <w:sz w:val="24"/>
        </w:rPr>
        <w:t>，如果按这种周期用上述</w:t>
      </w:r>
      <w:r>
        <w:rPr>
          <w:kern w:val="0"/>
          <w:sz w:val="24"/>
        </w:rPr>
        <w:t>PID</w:t>
      </w:r>
      <w:r>
        <w:rPr>
          <w:rFonts w:hint="eastAsia"/>
          <w:kern w:val="0"/>
          <w:sz w:val="24"/>
        </w:rPr>
        <w:t>调节速度，则会导致加速减速均过长的后果，严重的影响小车的快速性和稳定性。为了解决这个问题，可以在</w:t>
      </w:r>
      <w:r>
        <w:rPr>
          <w:kern w:val="0"/>
          <w:sz w:val="24"/>
        </w:rPr>
        <w:t>PID</w:t>
      </w:r>
      <w:r>
        <w:rPr>
          <w:rFonts w:hint="eastAsia"/>
          <w:kern w:val="0"/>
          <w:sz w:val="24"/>
        </w:rPr>
        <w:t>调速控制中适当加入</w:t>
      </w:r>
      <w:r>
        <w:rPr>
          <w:kern w:val="0"/>
          <w:sz w:val="24"/>
        </w:rPr>
        <w:t>Bang-Bang</w:t>
      </w:r>
      <w:r>
        <w:rPr>
          <w:rFonts w:hint="eastAsia"/>
          <w:kern w:val="0"/>
          <w:sz w:val="24"/>
        </w:rPr>
        <w:t>控制：根据</w:t>
      </w:r>
      <w:r>
        <w:rPr>
          <w:rFonts w:hint="eastAsia"/>
          <w:kern w:val="0"/>
          <w:sz w:val="24"/>
        </w:rPr>
        <w:t>error</w:t>
      </w:r>
      <w:r>
        <w:rPr>
          <w:rFonts w:hint="eastAsia"/>
          <w:kern w:val="0"/>
          <w:sz w:val="24"/>
        </w:rPr>
        <w:t>的大小，如果正大，则正转给全额占空比；如果负大，则自由停车或给一个反转的</w:t>
      </w:r>
      <w:r>
        <w:rPr>
          <w:kern w:val="0"/>
          <w:sz w:val="24"/>
        </w:rPr>
        <w:t>PWM</w:t>
      </w:r>
      <w:r>
        <w:rPr>
          <w:rFonts w:hint="eastAsia"/>
          <w:kern w:val="0"/>
          <w:sz w:val="24"/>
        </w:rPr>
        <w:t>，否则就采用</w:t>
      </w:r>
      <w:r>
        <w:rPr>
          <w:kern w:val="0"/>
          <w:sz w:val="24"/>
        </w:rPr>
        <w:t>PID</w:t>
      </w:r>
      <w:r>
        <w:rPr>
          <w:rFonts w:hint="eastAsia"/>
          <w:kern w:val="0"/>
          <w:sz w:val="24"/>
        </w:rPr>
        <w:t>来计算所需的占空比。</w:t>
      </w:r>
      <w:bookmarkStart w:id="202" w:name="_Toc237350242"/>
    </w:p>
    <w:p w:rsidR="0048344E" w:rsidRDefault="0048344E">
      <w:pPr>
        <w:autoSpaceDE w:val="0"/>
        <w:autoSpaceDN w:val="0"/>
        <w:adjustRightInd w:val="0"/>
        <w:spacing w:before="120" w:after="120" w:line="400" w:lineRule="exact"/>
        <w:jc w:val="left"/>
        <w:rPr>
          <w:rFonts w:hint="eastAsia"/>
          <w:kern w:val="0"/>
        </w:rPr>
      </w:pPr>
    </w:p>
    <w:p w:rsidR="0077246F" w:rsidRDefault="0077246F">
      <w:pPr>
        <w:pStyle w:val="001"/>
        <w:sectPr w:rsidR="0077246F" w:rsidSect="0077246F">
          <w:headerReference w:type="even" r:id="rId42"/>
          <w:headerReference w:type="default" r:id="rId43"/>
          <w:headerReference w:type="first" r:id="rId44"/>
          <w:pgSz w:w="11906" w:h="16838"/>
          <w:pgMar w:top="2268" w:right="1814" w:bottom="1814" w:left="1814" w:header="1588" w:footer="1247" w:gutter="0"/>
          <w:pgNumType w:start="13"/>
          <w:cols w:space="720"/>
          <w:titlePg/>
          <w:docGrid w:type="linesAndChars" w:linePitch="312"/>
        </w:sectPr>
      </w:pPr>
      <w:bookmarkStart w:id="203" w:name="_Toc237499209"/>
    </w:p>
    <w:p w:rsidR="0048344E" w:rsidRDefault="0048344E">
      <w:pPr>
        <w:pStyle w:val="001"/>
        <w:rPr>
          <w:rFonts w:hint="eastAsia"/>
        </w:rPr>
      </w:pPr>
      <w:r>
        <w:rPr>
          <w:rFonts w:hint="eastAsia"/>
        </w:rPr>
        <w:lastRenderedPageBreak/>
        <w:t>第六章 开发工具及制作调试过程</w:t>
      </w:r>
      <w:bookmarkEnd w:id="202"/>
      <w:bookmarkEnd w:id="203"/>
    </w:p>
    <w:p w:rsidR="0048344E" w:rsidRDefault="0048344E">
      <w:pPr>
        <w:pStyle w:val="002"/>
        <w:rPr>
          <w:rFonts w:hint="eastAsia"/>
        </w:rPr>
      </w:pPr>
      <w:bookmarkStart w:id="204" w:name="_Toc237350243"/>
      <w:bookmarkStart w:id="205" w:name="_Toc237499210"/>
      <w:r>
        <w:rPr>
          <w:rFonts w:hint="eastAsia"/>
        </w:rPr>
        <w:t>6.1 开发工具</w:t>
      </w:r>
      <w:bookmarkEnd w:id="204"/>
      <w:bookmarkEnd w:id="205"/>
    </w:p>
    <w:p w:rsidR="0048344E" w:rsidRDefault="0048344E">
      <w:pPr>
        <w:spacing w:before="120" w:after="120" w:line="400" w:lineRule="exact"/>
        <w:ind w:firstLine="482"/>
        <w:rPr>
          <w:rFonts w:hint="eastAsia"/>
          <w:sz w:val="24"/>
        </w:rPr>
      </w:pPr>
      <w:r>
        <w:rPr>
          <w:rFonts w:hint="eastAsia"/>
          <w:sz w:val="24"/>
        </w:rPr>
        <w:t>开发工具使用的是大赛组委会提高的</w:t>
      </w:r>
      <w:r>
        <w:rPr>
          <w:rFonts w:hint="eastAsia"/>
          <w:sz w:val="24"/>
        </w:rPr>
        <w:t>Codewarrior3.1</w:t>
      </w:r>
      <w:r>
        <w:rPr>
          <w:rFonts w:hint="eastAsia"/>
          <w:sz w:val="24"/>
        </w:rPr>
        <w:t>、</w:t>
      </w:r>
      <w:r>
        <w:rPr>
          <w:rFonts w:hint="eastAsia"/>
          <w:sz w:val="24"/>
        </w:rPr>
        <w:t>Codewarrior4.1</w:t>
      </w:r>
      <w:r>
        <w:rPr>
          <w:rFonts w:hint="eastAsia"/>
          <w:sz w:val="24"/>
        </w:rPr>
        <w:t>开发环境。它能够为单片机</w:t>
      </w:r>
      <w:r>
        <w:rPr>
          <w:rFonts w:hint="eastAsia"/>
          <w:sz w:val="24"/>
        </w:rPr>
        <w:t>MC9S12XS128</w:t>
      </w:r>
      <w:r>
        <w:rPr>
          <w:rFonts w:hint="eastAsia"/>
          <w:sz w:val="24"/>
        </w:rPr>
        <w:t>提供与之配套的应用程序开发模块。在目标程序的下载方面，通过</w:t>
      </w:r>
      <w:r>
        <w:rPr>
          <w:rFonts w:hint="eastAsia"/>
          <w:sz w:val="24"/>
        </w:rPr>
        <w:t>BDM</w:t>
      </w:r>
      <w:r>
        <w:rPr>
          <w:rFonts w:hint="eastAsia"/>
          <w:sz w:val="24"/>
        </w:rPr>
        <w:t>与单片机之间的连接下载程序。</w:t>
      </w:r>
      <w:r>
        <w:rPr>
          <w:rFonts w:hint="eastAsia"/>
          <w:sz w:val="24"/>
        </w:rPr>
        <w:t>BDM</w:t>
      </w:r>
      <w:r>
        <w:rPr>
          <w:rFonts w:hint="eastAsia"/>
          <w:sz w:val="24"/>
        </w:rPr>
        <w:t>的使用参考了清华大学的《</w:t>
      </w:r>
      <w:r>
        <w:rPr>
          <w:rFonts w:hint="eastAsia"/>
          <w:sz w:val="24"/>
        </w:rPr>
        <w:t>BDM_for_S12_TBDML_</w:t>
      </w:r>
      <w:r>
        <w:rPr>
          <w:rFonts w:hint="eastAsia"/>
          <w:sz w:val="24"/>
        </w:rPr>
        <w:t>用户手册</w:t>
      </w:r>
      <w:r>
        <w:rPr>
          <w:rFonts w:hint="eastAsia"/>
          <w:sz w:val="24"/>
        </w:rPr>
        <w:t>V1.3</w:t>
      </w:r>
      <w:r>
        <w:rPr>
          <w:rFonts w:hint="eastAsia"/>
          <w:sz w:val="24"/>
        </w:rPr>
        <w:t>》。在调试方面，使用了</w:t>
      </w:r>
      <w:r>
        <w:rPr>
          <w:rFonts w:hint="eastAsia"/>
          <w:sz w:val="24"/>
        </w:rPr>
        <w:t>MC9S12XS128</w:t>
      </w:r>
      <w:r>
        <w:rPr>
          <w:rFonts w:hint="eastAsia"/>
          <w:sz w:val="24"/>
        </w:rPr>
        <w:t>的串口，利用串口线将</w:t>
      </w:r>
      <w:r>
        <w:rPr>
          <w:rFonts w:hint="eastAsia"/>
          <w:sz w:val="24"/>
        </w:rPr>
        <w:t>MC9S12XS128</w:t>
      </w:r>
      <w:r>
        <w:rPr>
          <w:rFonts w:hint="eastAsia"/>
          <w:sz w:val="24"/>
        </w:rPr>
        <w:t>和</w:t>
      </w:r>
      <w:r>
        <w:rPr>
          <w:rFonts w:hint="eastAsia"/>
          <w:sz w:val="24"/>
        </w:rPr>
        <w:t>PC</w:t>
      </w:r>
      <w:r>
        <w:rPr>
          <w:rFonts w:hint="eastAsia"/>
          <w:sz w:val="24"/>
        </w:rPr>
        <w:t>的串口相连，使用串口调试工具或</w:t>
      </w:r>
      <w:r>
        <w:rPr>
          <w:rFonts w:hint="eastAsia"/>
          <w:sz w:val="24"/>
        </w:rPr>
        <w:t>PC</w:t>
      </w:r>
      <w:r>
        <w:rPr>
          <w:rFonts w:hint="eastAsia"/>
          <w:sz w:val="24"/>
        </w:rPr>
        <w:t>的超级终端进行程序的调试。使用</w:t>
      </w:r>
      <w:r>
        <w:rPr>
          <w:rFonts w:hint="eastAsia"/>
          <w:sz w:val="24"/>
        </w:rPr>
        <w:t>Protel DXP</w:t>
      </w:r>
      <w:r>
        <w:rPr>
          <w:rFonts w:hint="eastAsia"/>
          <w:sz w:val="24"/>
        </w:rPr>
        <w:t>作为设计硬件电路的软件工具。在调试舵机转角的时候，使用</w:t>
      </w:r>
      <w:r>
        <w:rPr>
          <w:rFonts w:hint="eastAsia"/>
          <w:sz w:val="24"/>
        </w:rPr>
        <w:t>Excel</w:t>
      </w:r>
      <w:r>
        <w:rPr>
          <w:rFonts w:hint="eastAsia"/>
          <w:sz w:val="24"/>
        </w:rPr>
        <w:t>软件进行转角的调整和分析。</w:t>
      </w:r>
    </w:p>
    <w:p w:rsidR="0048344E" w:rsidRDefault="0048344E">
      <w:pPr>
        <w:pStyle w:val="002"/>
        <w:rPr>
          <w:rFonts w:hint="eastAsia"/>
        </w:rPr>
      </w:pPr>
      <w:bookmarkStart w:id="206" w:name="_Toc237350244"/>
      <w:bookmarkStart w:id="207" w:name="_Toc237499211"/>
      <w:r>
        <w:rPr>
          <w:rFonts w:hAnsi="Times New Roman" w:hint="eastAsia"/>
        </w:rPr>
        <w:t>6.2</w:t>
      </w:r>
      <w:r>
        <w:rPr>
          <w:rFonts w:hint="eastAsia"/>
        </w:rPr>
        <w:t xml:space="preserve"> 制作调试过程</w:t>
      </w:r>
      <w:bookmarkEnd w:id="206"/>
      <w:bookmarkEnd w:id="207"/>
    </w:p>
    <w:p w:rsidR="0048344E" w:rsidRDefault="0048344E">
      <w:pPr>
        <w:spacing w:before="120" w:after="120" w:line="400" w:lineRule="exact"/>
        <w:ind w:firstLine="482"/>
        <w:rPr>
          <w:rFonts w:hint="eastAsia"/>
          <w:sz w:val="24"/>
        </w:rPr>
      </w:pPr>
      <w:r>
        <w:rPr>
          <w:rFonts w:hint="eastAsia"/>
          <w:sz w:val="24"/>
        </w:rPr>
        <w:t>在整体了解制作智能车所需要的各个模块之后，队员们进行分工，分别完成了各自所负责的模块，这其中主要包括视频采集及处理模块、测速及速度控制模块、舵机控制模块、电源的设计模块和智能车整体组装和摄像头的安装等的机械设计模块。</w:t>
      </w:r>
    </w:p>
    <w:p w:rsidR="0048344E" w:rsidRDefault="0048344E">
      <w:pPr>
        <w:autoSpaceDE w:val="0"/>
        <w:autoSpaceDN w:val="0"/>
        <w:adjustRightInd w:val="0"/>
        <w:snapToGrid w:val="0"/>
        <w:spacing w:before="120" w:after="120" w:line="400" w:lineRule="exact"/>
        <w:ind w:firstLine="482"/>
        <w:rPr>
          <w:rFonts w:hint="eastAsia"/>
          <w:sz w:val="24"/>
        </w:rPr>
      </w:pPr>
      <w:r>
        <w:rPr>
          <w:rFonts w:hint="eastAsia"/>
          <w:sz w:val="24"/>
        </w:rPr>
        <w:t>在完整组装智能车后，开始进入到调试阶段。本队主要利用串口和</w:t>
      </w:r>
      <w:r>
        <w:rPr>
          <w:rFonts w:hint="eastAsia"/>
          <w:sz w:val="24"/>
        </w:rPr>
        <w:t>PCB</w:t>
      </w:r>
      <w:r>
        <w:rPr>
          <w:rFonts w:hint="eastAsia"/>
          <w:sz w:val="24"/>
        </w:rPr>
        <w:t>板上的</w:t>
      </w:r>
      <w:r>
        <w:rPr>
          <w:rFonts w:hint="eastAsia"/>
          <w:sz w:val="24"/>
        </w:rPr>
        <w:t>8</w:t>
      </w:r>
      <w:r>
        <w:rPr>
          <w:rFonts w:hint="eastAsia"/>
          <w:sz w:val="24"/>
        </w:rPr>
        <w:t>个发光二极管进行调试。</w:t>
      </w:r>
    </w:p>
    <w:p w:rsidR="0048344E" w:rsidRDefault="0048344E" w:rsidP="006A7CB3">
      <w:pPr>
        <w:autoSpaceDE w:val="0"/>
        <w:autoSpaceDN w:val="0"/>
        <w:adjustRightInd w:val="0"/>
        <w:snapToGrid w:val="0"/>
        <w:spacing w:before="120" w:after="120" w:line="400" w:lineRule="exact"/>
        <w:ind w:firstLine="482"/>
        <w:rPr>
          <w:rFonts w:hint="eastAsia"/>
        </w:rPr>
      </w:pPr>
      <w:r>
        <w:rPr>
          <w:sz w:val="24"/>
        </w:rPr>
        <w:t>在</w:t>
      </w:r>
      <w:r>
        <w:rPr>
          <w:rFonts w:hint="eastAsia"/>
          <w:sz w:val="24"/>
        </w:rPr>
        <w:t>调试的过程中</w:t>
      </w:r>
      <w:r>
        <w:rPr>
          <w:sz w:val="24"/>
        </w:rPr>
        <w:t>，</w:t>
      </w:r>
      <w:r>
        <w:rPr>
          <w:rFonts w:hint="eastAsia"/>
          <w:sz w:val="24"/>
        </w:rPr>
        <w:t>我们也遇到了一些问题。例如在</w:t>
      </w:r>
      <w:r>
        <w:rPr>
          <w:sz w:val="24"/>
        </w:rPr>
        <w:t>调试串口程序时，总会出现串口数据不能输出，或是程序运行后自己跳出的情况。经过调试，发现这些问题的出现与</w:t>
      </w:r>
      <w:r>
        <w:rPr>
          <w:sz w:val="24"/>
        </w:rPr>
        <w:t>IRQ</w:t>
      </w:r>
      <w:r>
        <w:rPr>
          <w:sz w:val="24"/>
        </w:rPr>
        <w:t>中断有关，因为，</w:t>
      </w:r>
      <w:r>
        <w:rPr>
          <w:sz w:val="24"/>
        </w:rPr>
        <w:t>IRQ</w:t>
      </w:r>
      <w:r>
        <w:rPr>
          <w:sz w:val="24"/>
        </w:rPr>
        <w:t>中断的优先级高，如果不关闭</w:t>
      </w:r>
      <w:r>
        <w:rPr>
          <w:sz w:val="24"/>
        </w:rPr>
        <w:t>IRQ</w:t>
      </w:r>
      <w:r>
        <w:rPr>
          <w:sz w:val="24"/>
        </w:rPr>
        <w:t>中断，系统总是要进入</w:t>
      </w:r>
      <w:r>
        <w:rPr>
          <w:sz w:val="24"/>
        </w:rPr>
        <w:t>IRQ</w:t>
      </w:r>
      <w:r>
        <w:rPr>
          <w:sz w:val="24"/>
        </w:rPr>
        <w:t>中断函数，而在调试串口程序时，系统运行总是被</w:t>
      </w:r>
      <w:r>
        <w:rPr>
          <w:sz w:val="24"/>
        </w:rPr>
        <w:t>IRQ</w:t>
      </w:r>
      <w:r>
        <w:rPr>
          <w:sz w:val="24"/>
        </w:rPr>
        <w:t>中断所打断，这时就会出现上面的问题。所以，在进行调试单个程序模块时，应适当考虑关闭</w:t>
      </w:r>
      <w:r>
        <w:rPr>
          <w:sz w:val="24"/>
        </w:rPr>
        <w:t>IRQ</w:t>
      </w:r>
      <w:r>
        <w:rPr>
          <w:sz w:val="24"/>
        </w:rPr>
        <w:t>中断</w:t>
      </w:r>
      <w:r>
        <w:rPr>
          <w:rFonts w:hint="eastAsia"/>
          <w:sz w:val="24"/>
        </w:rPr>
        <w:t>（优先级高的中断）</w:t>
      </w:r>
      <w:r>
        <w:rPr>
          <w:sz w:val="24"/>
        </w:rPr>
        <w:t>使能。</w:t>
      </w:r>
    </w:p>
    <w:p w:rsidR="0077246F" w:rsidRDefault="0077246F">
      <w:pPr>
        <w:pStyle w:val="001"/>
        <w:sectPr w:rsidR="0077246F" w:rsidSect="0077246F">
          <w:headerReference w:type="first" r:id="rId45"/>
          <w:pgSz w:w="11906" w:h="16838"/>
          <w:pgMar w:top="2268" w:right="1814" w:bottom="1814" w:left="1814" w:header="1588" w:footer="1247" w:gutter="0"/>
          <w:pgNumType w:start="22"/>
          <w:cols w:space="720"/>
          <w:titlePg/>
          <w:docGrid w:type="linesAndChars" w:linePitch="312"/>
        </w:sectPr>
      </w:pPr>
      <w:bookmarkStart w:id="208" w:name="_Toc237350245"/>
      <w:bookmarkStart w:id="209" w:name="_Toc237499212"/>
    </w:p>
    <w:p w:rsidR="0048344E" w:rsidRDefault="0048344E">
      <w:pPr>
        <w:pStyle w:val="001"/>
        <w:rPr>
          <w:rFonts w:hint="eastAsia"/>
        </w:rPr>
      </w:pPr>
      <w:r>
        <w:rPr>
          <w:rFonts w:hint="eastAsia"/>
        </w:rPr>
        <w:lastRenderedPageBreak/>
        <w:t>第七章 结论</w:t>
      </w:r>
      <w:bookmarkEnd w:id="208"/>
      <w:bookmarkEnd w:id="209"/>
    </w:p>
    <w:p w:rsidR="0048344E" w:rsidRDefault="0048344E">
      <w:pPr>
        <w:pStyle w:val="002"/>
        <w:rPr>
          <w:rFonts w:hint="eastAsia"/>
        </w:rPr>
      </w:pPr>
      <w:bookmarkStart w:id="210" w:name="_Toc237350246"/>
      <w:bookmarkStart w:id="211" w:name="_Toc237499213"/>
      <w:r>
        <w:rPr>
          <w:rFonts w:hint="eastAsia"/>
        </w:rPr>
        <w:t>7.1模型车的主要技术参数说明</w:t>
      </w:r>
      <w:bookmarkEnd w:id="210"/>
      <w:bookmarkEnd w:id="2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247"/>
        <w:gridCol w:w="4247"/>
      </w:tblGrid>
      <w:tr w:rsidR="0048344E">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项目</w:t>
            </w:r>
          </w:p>
        </w:tc>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参数</w:t>
            </w:r>
          </w:p>
        </w:tc>
      </w:tr>
      <w:tr w:rsidR="0048344E">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检测方式（参赛组）</w:t>
            </w:r>
          </w:p>
        </w:tc>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摄像头组</w:t>
            </w:r>
          </w:p>
        </w:tc>
      </w:tr>
      <w:tr w:rsidR="0048344E">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车模几何尺寸（长、宽、高）（毫米）</w:t>
            </w:r>
          </w:p>
        </w:tc>
        <w:tc>
          <w:tcPr>
            <w:tcW w:w="4247" w:type="dxa"/>
            <w:tcBorders>
              <w:top w:val="single" w:sz="4" w:space="0" w:color="000000"/>
              <w:left w:val="single" w:sz="4" w:space="0" w:color="000000"/>
              <w:bottom w:val="single" w:sz="4" w:space="0" w:color="000000"/>
              <w:right w:val="single" w:sz="4" w:space="0" w:color="000000"/>
            </w:tcBorders>
          </w:tcPr>
          <w:p w:rsidR="0048344E" w:rsidRDefault="0054347D">
            <w:r>
              <w:rPr>
                <w:rFonts w:hint="eastAsia"/>
              </w:rPr>
              <w:t>345</w:t>
            </w:r>
            <w:r w:rsidR="002116CA">
              <w:rPr>
                <w:rFonts w:hint="eastAsia"/>
              </w:rPr>
              <w:t>、</w:t>
            </w:r>
            <w:r>
              <w:rPr>
                <w:rFonts w:hint="eastAsia"/>
              </w:rPr>
              <w:t>162.5</w:t>
            </w:r>
            <w:r w:rsidR="002116CA">
              <w:rPr>
                <w:rFonts w:hint="eastAsia"/>
              </w:rPr>
              <w:t>、</w:t>
            </w:r>
            <w:r>
              <w:rPr>
                <w:rFonts w:hint="eastAsia"/>
              </w:rPr>
              <w:t>31</w:t>
            </w:r>
            <w:r w:rsidR="002116CA">
              <w:rPr>
                <w:rFonts w:hint="eastAsia"/>
              </w:rPr>
              <w:t>0</w:t>
            </w:r>
          </w:p>
        </w:tc>
      </w:tr>
      <w:tr w:rsidR="0048344E">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车模平均电流（匀速）（毫安）</w:t>
            </w:r>
          </w:p>
        </w:tc>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rPr>
              <w:t>约</w:t>
            </w:r>
            <w:r>
              <w:rPr>
                <w:rFonts w:hint="eastAsia"/>
              </w:rPr>
              <w:t>14000</w:t>
            </w:r>
          </w:p>
        </w:tc>
      </w:tr>
      <w:tr w:rsidR="0048344E">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电路总电容量（微法）</w:t>
            </w:r>
          </w:p>
        </w:tc>
        <w:tc>
          <w:tcPr>
            <w:tcW w:w="4247" w:type="dxa"/>
            <w:tcBorders>
              <w:top w:val="single" w:sz="4" w:space="0" w:color="000000"/>
              <w:left w:val="single" w:sz="4" w:space="0" w:color="000000"/>
              <w:bottom w:val="single" w:sz="4" w:space="0" w:color="000000"/>
              <w:right w:val="single" w:sz="4" w:space="0" w:color="000000"/>
            </w:tcBorders>
          </w:tcPr>
          <w:p w:rsidR="0048344E" w:rsidRDefault="00A108D2">
            <w:r>
              <w:rPr>
                <w:rFonts w:hint="eastAsia"/>
              </w:rPr>
              <w:t>15</w:t>
            </w:r>
            <w:r w:rsidR="002116CA">
              <w:rPr>
                <w:rFonts w:hint="eastAsia"/>
              </w:rPr>
              <w:t>8</w:t>
            </w:r>
            <w:r>
              <w:rPr>
                <w:rFonts w:hint="eastAsia"/>
              </w:rPr>
              <w:t>0</w:t>
            </w:r>
          </w:p>
        </w:tc>
      </w:tr>
      <w:tr w:rsidR="0048344E">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传感器个数</w:t>
            </w:r>
          </w:p>
        </w:tc>
        <w:tc>
          <w:tcPr>
            <w:tcW w:w="4247" w:type="dxa"/>
            <w:tcBorders>
              <w:top w:val="single" w:sz="4" w:space="0" w:color="000000"/>
              <w:left w:val="single" w:sz="4" w:space="0" w:color="000000"/>
              <w:bottom w:val="single" w:sz="4" w:space="0" w:color="000000"/>
              <w:right w:val="single" w:sz="4" w:space="0" w:color="000000"/>
            </w:tcBorders>
          </w:tcPr>
          <w:p w:rsidR="0048344E" w:rsidRDefault="00473B3B">
            <w:pPr>
              <w:rPr>
                <w:rFonts w:hint="eastAsia"/>
              </w:rPr>
            </w:pPr>
            <w:r>
              <w:rPr>
                <w:rFonts w:hint="eastAsia"/>
                <w:kern w:val="0"/>
                <w:sz w:val="20"/>
              </w:rPr>
              <w:t>1</w:t>
            </w:r>
          </w:p>
        </w:tc>
      </w:tr>
      <w:tr w:rsidR="0048344E">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新增加私服舵机个数</w:t>
            </w:r>
          </w:p>
        </w:tc>
        <w:tc>
          <w:tcPr>
            <w:tcW w:w="4247" w:type="dxa"/>
            <w:tcBorders>
              <w:top w:val="single" w:sz="4" w:space="0" w:color="000000"/>
              <w:left w:val="single" w:sz="4" w:space="0" w:color="000000"/>
              <w:bottom w:val="single" w:sz="4" w:space="0" w:color="000000"/>
              <w:right w:val="single" w:sz="4" w:space="0" w:color="000000"/>
            </w:tcBorders>
          </w:tcPr>
          <w:p w:rsidR="0048344E" w:rsidRDefault="00473B3B">
            <w:pPr>
              <w:rPr>
                <w:rFonts w:hint="eastAsia"/>
              </w:rPr>
            </w:pPr>
            <w:r>
              <w:rPr>
                <w:rFonts w:hint="eastAsia"/>
                <w:kern w:val="0"/>
                <w:sz w:val="20"/>
              </w:rPr>
              <w:t>0</w:t>
            </w:r>
          </w:p>
        </w:tc>
      </w:tr>
      <w:tr w:rsidR="0048344E">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赛道信息检测频率（赫兹）</w:t>
            </w:r>
          </w:p>
        </w:tc>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kern w:val="0"/>
                <w:sz w:val="20"/>
              </w:rPr>
              <w:t>50</w:t>
            </w:r>
          </w:p>
        </w:tc>
      </w:tr>
      <w:tr w:rsidR="0048344E">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kern w:val="0"/>
                <w:sz w:val="20"/>
              </w:rPr>
              <w:t>车模重量</w:t>
            </w:r>
          </w:p>
        </w:tc>
        <w:tc>
          <w:tcPr>
            <w:tcW w:w="4247" w:type="dxa"/>
            <w:tcBorders>
              <w:top w:val="single" w:sz="4" w:space="0" w:color="000000"/>
              <w:left w:val="single" w:sz="4" w:space="0" w:color="000000"/>
              <w:bottom w:val="single" w:sz="4" w:space="0" w:color="000000"/>
              <w:right w:val="single" w:sz="4" w:space="0" w:color="000000"/>
            </w:tcBorders>
          </w:tcPr>
          <w:p w:rsidR="0048344E" w:rsidRDefault="0048344E">
            <w:r>
              <w:rPr>
                <w:rFonts w:hint="eastAsia"/>
              </w:rPr>
              <w:t>约</w:t>
            </w:r>
            <w:r w:rsidR="00140918">
              <w:rPr>
                <w:rFonts w:hint="eastAsia"/>
              </w:rPr>
              <w:t>1</w:t>
            </w:r>
            <w:r>
              <w:rPr>
                <w:rFonts w:hint="eastAsia"/>
              </w:rPr>
              <w:t>kg</w:t>
            </w:r>
          </w:p>
        </w:tc>
      </w:tr>
    </w:tbl>
    <w:p w:rsidR="0048344E" w:rsidRDefault="0048344E">
      <w:pPr>
        <w:pStyle w:val="002"/>
        <w:rPr>
          <w:rFonts w:hint="eastAsia"/>
        </w:rPr>
      </w:pPr>
      <w:bookmarkStart w:id="212" w:name="_Toc237350247"/>
      <w:bookmarkStart w:id="213" w:name="_Toc237499214"/>
      <w:r>
        <w:rPr>
          <w:rFonts w:hint="eastAsia"/>
        </w:rPr>
        <w:t>7.2 总结</w:t>
      </w:r>
      <w:bookmarkEnd w:id="212"/>
      <w:bookmarkEnd w:id="213"/>
    </w:p>
    <w:p w:rsidR="0048344E" w:rsidRDefault="0048344E">
      <w:pPr>
        <w:pStyle w:val="a6"/>
        <w:spacing w:before="120" w:after="120" w:line="400" w:lineRule="exact"/>
        <w:ind w:firstLine="480"/>
        <w:rPr>
          <w:rFonts w:ascii="宋体" w:hAnsi="宋体" w:hint="eastAsia"/>
        </w:rPr>
      </w:pPr>
      <w:r>
        <w:rPr>
          <w:rFonts w:ascii="宋体" w:hAnsi="宋体" w:hint="eastAsia"/>
        </w:rPr>
        <w:t>本智能车以飞思卡尔公司的16位单片机MC9S12XS128B为核心控制器，</w:t>
      </w:r>
      <w:r>
        <w:rPr>
          <w:rFonts w:ascii="宋体" w:hAnsi="宋体"/>
        </w:rPr>
        <w:t>利用CMOS视频传感器采</w:t>
      </w:r>
      <w:r>
        <w:rPr>
          <w:rFonts w:ascii="宋体" w:hAnsi="宋体"/>
          <w:color w:val="000000"/>
        </w:rPr>
        <w:t>集路况信息</w:t>
      </w:r>
      <w:r>
        <w:rPr>
          <w:rFonts w:ascii="宋体" w:hAnsi="宋体" w:hint="eastAsia"/>
          <w:color w:val="000000"/>
        </w:rPr>
        <w:t>，</w:t>
      </w:r>
      <w:r>
        <w:rPr>
          <w:rFonts w:ascii="宋体" w:hAnsi="宋体"/>
          <w:color w:val="000000"/>
        </w:rPr>
        <w:t>配合传感器、电机、舵机、电池</w:t>
      </w:r>
      <w:r>
        <w:rPr>
          <w:rFonts w:ascii="宋体" w:hAnsi="宋体" w:hint="eastAsia"/>
          <w:color w:val="000000"/>
        </w:rPr>
        <w:t>等组成的驱动</w:t>
      </w:r>
      <w:r>
        <w:rPr>
          <w:rFonts w:ascii="宋体" w:hAnsi="宋体"/>
          <w:color w:val="000000"/>
        </w:rPr>
        <w:t>电路</w:t>
      </w:r>
      <w:r>
        <w:rPr>
          <w:rFonts w:ascii="宋体" w:hAnsi="宋体" w:hint="eastAsia"/>
          <w:color w:val="000000"/>
        </w:rPr>
        <w:t>进行信息处理，以达到路径识别的目的</w:t>
      </w:r>
      <w:r>
        <w:rPr>
          <w:rFonts w:ascii="宋体" w:hAnsi="宋体"/>
          <w:color w:val="000000"/>
        </w:rPr>
        <w:t>，控制模型车高速稳</w:t>
      </w:r>
      <w:r>
        <w:rPr>
          <w:rFonts w:ascii="宋体" w:hAnsi="宋体"/>
        </w:rPr>
        <w:t>定地在跑道上行驶。</w:t>
      </w:r>
    </w:p>
    <w:p w:rsidR="00473B3B" w:rsidRDefault="0048344E">
      <w:pPr>
        <w:spacing w:before="120" w:after="120" w:line="400" w:lineRule="exact"/>
        <w:ind w:firstLineChars="200" w:firstLine="480"/>
        <w:rPr>
          <w:rFonts w:ascii="宋体" w:hAnsi="宋体" w:hint="eastAsia"/>
          <w:sz w:val="24"/>
        </w:rPr>
      </w:pPr>
      <w:r>
        <w:rPr>
          <w:rFonts w:ascii="宋体" w:hAnsi="宋体" w:hint="eastAsia"/>
          <w:sz w:val="24"/>
        </w:rPr>
        <w:t>通过对智能车的仿真和实践测试，整个系统的方案是完全可行的，系统的控制策略和软硬件基本合理。运用</w:t>
      </w:r>
      <w:r>
        <w:rPr>
          <w:rFonts w:hint="eastAsia"/>
          <w:sz w:val="24"/>
        </w:rPr>
        <w:t>灰度阈值自适应调整，获得准确的路径图像信息。</w:t>
      </w:r>
    </w:p>
    <w:p w:rsidR="0048344E" w:rsidRDefault="0048344E" w:rsidP="00710A88">
      <w:pPr>
        <w:spacing w:before="120" w:after="120" w:line="400" w:lineRule="exact"/>
        <w:ind w:firstLineChars="200" w:firstLine="480"/>
        <w:rPr>
          <w:rFonts w:hint="eastAsia"/>
        </w:rPr>
      </w:pPr>
      <w:r>
        <w:rPr>
          <w:rFonts w:hint="eastAsia"/>
          <w:sz w:val="24"/>
        </w:rPr>
        <w:t>但本车的有些方面也是有待改进的，例如，在实际的测试中，时常会出现复位的状况，这是因为当某个芯片，尤其是主控芯片的供电不稳时，造成电路中的电流不稳定，如果电流过低，就会造成系统复位的情况。因此，在电源的设计上，要使每个芯片的供电独立分开，尽量减少它们之间的干扰。由此可见，电源的设计在整个系统的设计中占有很重要的地位，所以，在以后的研究中，要十分重视对电源的设计，从而达到提高整个系统稳定性的目的。</w:t>
      </w:r>
      <w:bookmarkStart w:id="214" w:name="_Toc237350248"/>
    </w:p>
    <w:p w:rsidR="0077246F" w:rsidRDefault="0077246F">
      <w:pPr>
        <w:pStyle w:val="1"/>
        <w:adjustRightInd w:val="0"/>
        <w:snapToGrid w:val="0"/>
        <w:spacing w:before="120" w:after="400" w:line="400" w:lineRule="exact"/>
        <w:jc w:val="center"/>
        <w:rPr>
          <w:rFonts w:ascii="黑体" w:eastAsia="黑体"/>
          <w:b w:val="0"/>
          <w:sz w:val="30"/>
        </w:rPr>
        <w:sectPr w:rsidR="0077246F" w:rsidSect="0077246F">
          <w:headerReference w:type="first" r:id="rId46"/>
          <w:pgSz w:w="11906" w:h="16838"/>
          <w:pgMar w:top="2268" w:right="1814" w:bottom="1814" w:left="1814" w:header="1588" w:footer="1247" w:gutter="0"/>
          <w:pgNumType w:start="23"/>
          <w:cols w:space="720"/>
          <w:titlePg/>
          <w:docGrid w:type="linesAndChars" w:linePitch="312"/>
        </w:sectPr>
      </w:pPr>
      <w:bookmarkStart w:id="215" w:name="_Toc237499215"/>
    </w:p>
    <w:p w:rsidR="0048344E" w:rsidRDefault="0048344E">
      <w:pPr>
        <w:pStyle w:val="1"/>
        <w:adjustRightInd w:val="0"/>
        <w:snapToGrid w:val="0"/>
        <w:spacing w:before="120" w:after="400" w:line="400" w:lineRule="exact"/>
        <w:jc w:val="center"/>
        <w:rPr>
          <w:rFonts w:ascii="黑体" w:eastAsia="黑体" w:hint="eastAsia"/>
          <w:b w:val="0"/>
          <w:sz w:val="30"/>
        </w:rPr>
      </w:pPr>
      <w:r>
        <w:rPr>
          <w:rFonts w:ascii="黑体" w:eastAsia="黑体" w:hint="eastAsia"/>
          <w:b w:val="0"/>
          <w:sz w:val="30"/>
        </w:rPr>
        <w:lastRenderedPageBreak/>
        <w:t>参考文献</w:t>
      </w:r>
      <w:bookmarkEnd w:id="214"/>
      <w:bookmarkEnd w:id="215"/>
    </w:p>
    <w:p w:rsidR="0048344E" w:rsidRDefault="0048344E">
      <w:pPr>
        <w:adjustRightInd w:val="0"/>
        <w:snapToGrid w:val="0"/>
        <w:spacing w:before="60" w:line="340" w:lineRule="exact"/>
        <w:ind w:left="210" w:hangingChars="100" w:hanging="210"/>
      </w:pPr>
      <w:r>
        <w:t>1</w:t>
      </w:r>
      <w:r>
        <w:rPr>
          <w:rFonts w:hAnsi="宋体"/>
        </w:rPr>
        <w:t>．卓青，黄开胜，邵贝贝．学做智能车</w:t>
      </w:r>
      <w:r>
        <w:t>——</w:t>
      </w:r>
      <w:r>
        <w:rPr>
          <w:rFonts w:hAnsi="宋体"/>
        </w:rPr>
        <w:t>挑战</w:t>
      </w:r>
      <w:r>
        <w:t>“</w:t>
      </w:r>
      <w:r>
        <w:rPr>
          <w:rFonts w:hAnsi="宋体"/>
        </w:rPr>
        <w:t>飞思卡尔</w:t>
      </w:r>
      <w:r>
        <w:t>”</w:t>
      </w:r>
      <w:r>
        <w:rPr>
          <w:rFonts w:hAnsi="宋体"/>
        </w:rPr>
        <w:t>杯</w:t>
      </w:r>
      <w:r>
        <w:t>[M]</w:t>
      </w:r>
      <w:r>
        <w:rPr>
          <w:rFonts w:hAnsi="宋体"/>
        </w:rPr>
        <w:t>，北京：北京航空航天出版社，</w:t>
      </w:r>
      <w:r>
        <w:t>2007</w:t>
      </w:r>
      <w:r>
        <w:rPr>
          <w:rFonts w:hAnsi="宋体"/>
        </w:rPr>
        <w:t>，</w:t>
      </w:r>
      <w:r>
        <w:t>1-2</w:t>
      </w:r>
      <w:r>
        <w:rPr>
          <w:rFonts w:hAnsi="宋体"/>
        </w:rPr>
        <w:t>．</w:t>
      </w:r>
    </w:p>
    <w:p w:rsidR="0048344E" w:rsidRDefault="0048344E">
      <w:pPr>
        <w:autoSpaceDE w:val="0"/>
        <w:autoSpaceDN w:val="0"/>
        <w:adjustRightInd w:val="0"/>
        <w:spacing w:before="60" w:line="340" w:lineRule="exact"/>
        <w:ind w:left="210" w:hangingChars="100" w:hanging="210"/>
        <w:jc w:val="left"/>
        <w:rPr>
          <w:rFonts w:hint="eastAsia"/>
        </w:rPr>
      </w:pPr>
      <w:r>
        <w:rPr>
          <w:rFonts w:hint="eastAsia"/>
        </w:rPr>
        <w:t>2</w:t>
      </w:r>
      <w:r>
        <w:rPr>
          <w:rFonts w:hint="eastAsia"/>
        </w:rPr>
        <w:t>．</w:t>
      </w:r>
      <w:r>
        <w:rPr>
          <w:rFonts w:ascii="新宋体" w:eastAsia="新宋体" w:hint="eastAsia"/>
          <w:kern w:val="0"/>
        </w:rPr>
        <w:t>齐永利，鲁云峰，刘鸣．</w:t>
      </w:r>
      <w:r>
        <w:rPr>
          <w:rFonts w:ascii="DY211+ZGJDmm-211" w:hAnsi="DY211+ZGJDmm-211" w:hint="eastAsia"/>
          <w:kern w:val="0"/>
        </w:rPr>
        <w:t>LM2907</w:t>
      </w:r>
      <w:r>
        <w:rPr>
          <w:rFonts w:ascii="宋体" w:hAnsi="DY211+ZGJDmm-211" w:hint="eastAsia"/>
          <w:kern w:val="0"/>
        </w:rPr>
        <w:t>频率</w:t>
      </w:r>
      <w:r>
        <w:rPr>
          <w:rFonts w:ascii="DY211+ZGJDmm-211" w:hAnsi="DY211+ZGJDmm-211" w:hint="eastAsia"/>
          <w:kern w:val="0"/>
        </w:rPr>
        <w:t>/</w:t>
      </w:r>
      <w:r>
        <w:rPr>
          <w:rFonts w:ascii="宋体" w:hAnsi="DY211+ZGJDmm-211" w:hint="eastAsia"/>
          <w:kern w:val="0"/>
        </w:rPr>
        <w:t>电压转换器原理及应用[J]，</w:t>
      </w:r>
      <w:r>
        <w:rPr>
          <w:rFonts w:ascii="宋体" w:hint="eastAsia"/>
          <w:kern w:val="0"/>
        </w:rPr>
        <w:t>国外电子元器件</w:t>
      </w:r>
      <w:r>
        <w:rPr>
          <w:rFonts w:ascii="DY214+ZGJDmn-214" w:hAnsi="DY214+ZGJDmn-214" w:hint="eastAsia"/>
          <w:kern w:val="0"/>
        </w:rPr>
        <w:t>，</w:t>
      </w:r>
      <w:r>
        <w:rPr>
          <w:rFonts w:ascii="DY214+ZGJDmn-214" w:hAnsi="DY214+ZGJDmn-214" w:hint="eastAsia"/>
          <w:kern w:val="0"/>
        </w:rPr>
        <w:t>2005</w:t>
      </w:r>
      <w:r>
        <w:rPr>
          <w:rFonts w:ascii="新宋体" w:eastAsia="新宋体" w:hint="eastAsia"/>
          <w:kern w:val="0"/>
        </w:rPr>
        <w:t>，5．</w:t>
      </w:r>
    </w:p>
    <w:p w:rsidR="0048344E" w:rsidRDefault="0048344E">
      <w:pPr>
        <w:autoSpaceDE w:val="0"/>
        <w:autoSpaceDN w:val="0"/>
        <w:adjustRightInd w:val="0"/>
        <w:snapToGrid w:val="0"/>
        <w:spacing w:before="60" w:line="340" w:lineRule="exact"/>
        <w:ind w:left="210" w:hangingChars="100" w:hanging="210"/>
        <w:jc w:val="left"/>
      </w:pPr>
      <w:r>
        <w:t>3</w:t>
      </w:r>
      <w:r>
        <w:rPr>
          <w:rFonts w:hAnsi="宋体"/>
        </w:rPr>
        <w:t>．刘淑英，蔡胜乐，王文辉．电路与电子学（第二版）</w:t>
      </w:r>
      <w:r>
        <w:t>[M]</w:t>
      </w:r>
      <w:r>
        <w:rPr>
          <w:rFonts w:hAnsi="宋体"/>
        </w:rPr>
        <w:t>，北京：电子工业出版社，</w:t>
      </w:r>
      <w:r>
        <w:t>2003</w:t>
      </w:r>
      <w:r>
        <w:rPr>
          <w:rFonts w:hAnsi="宋体"/>
        </w:rPr>
        <w:t>．</w:t>
      </w:r>
    </w:p>
    <w:p w:rsidR="0048344E" w:rsidRDefault="0048344E">
      <w:pPr>
        <w:autoSpaceDE w:val="0"/>
        <w:autoSpaceDN w:val="0"/>
        <w:adjustRightInd w:val="0"/>
        <w:snapToGrid w:val="0"/>
        <w:spacing w:before="60" w:line="340" w:lineRule="exact"/>
        <w:ind w:left="210" w:hangingChars="100" w:hanging="210"/>
        <w:jc w:val="left"/>
      </w:pPr>
      <w:r>
        <w:t>4</w:t>
      </w:r>
      <w:r>
        <w:rPr>
          <w:rFonts w:hAnsi="宋体"/>
        </w:rPr>
        <w:t>．邵贝贝．单片机嵌入式应用的在线开发方法</w:t>
      </w:r>
      <w:r>
        <w:t>[M]</w:t>
      </w:r>
      <w:r>
        <w:rPr>
          <w:rFonts w:hAnsi="宋体"/>
        </w:rPr>
        <w:t>，北京：清华大学出版社，</w:t>
      </w:r>
      <w:r>
        <w:t>2004</w:t>
      </w:r>
      <w:r>
        <w:rPr>
          <w:rFonts w:hAnsi="宋体"/>
        </w:rPr>
        <w:t>．</w:t>
      </w:r>
    </w:p>
    <w:p w:rsidR="0048344E" w:rsidRDefault="0048344E">
      <w:pPr>
        <w:autoSpaceDE w:val="0"/>
        <w:autoSpaceDN w:val="0"/>
        <w:adjustRightInd w:val="0"/>
        <w:snapToGrid w:val="0"/>
        <w:spacing w:before="60" w:line="340" w:lineRule="exact"/>
        <w:ind w:left="210" w:hangingChars="100" w:hanging="210"/>
        <w:jc w:val="left"/>
      </w:pPr>
      <w:r>
        <w:t>5</w:t>
      </w:r>
      <w:r>
        <w:rPr>
          <w:rFonts w:hAnsi="宋体"/>
        </w:rPr>
        <w:t>．俞斯乐，侯正信，冯启明等．电视原理（第</w:t>
      </w:r>
      <w:r>
        <w:t>5</w:t>
      </w:r>
      <w:r>
        <w:rPr>
          <w:rFonts w:hAnsi="宋体"/>
        </w:rPr>
        <w:t>版）</w:t>
      </w:r>
      <w:r>
        <w:t>[M]</w:t>
      </w:r>
      <w:r>
        <w:rPr>
          <w:rFonts w:hAnsi="宋体"/>
        </w:rPr>
        <w:t>，北京：国防工业出版社，</w:t>
      </w:r>
      <w:r>
        <w:t>2004</w:t>
      </w:r>
      <w:r>
        <w:rPr>
          <w:rFonts w:hAnsi="宋体"/>
        </w:rPr>
        <w:t>．</w:t>
      </w:r>
    </w:p>
    <w:p w:rsidR="0048344E" w:rsidRDefault="0048344E">
      <w:pPr>
        <w:adjustRightInd w:val="0"/>
        <w:snapToGrid w:val="0"/>
        <w:spacing w:before="60" w:line="340" w:lineRule="exact"/>
      </w:pPr>
      <w:r>
        <w:t>6</w:t>
      </w:r>
      <w:r>
        <w:rPr>
          <w:rFonts w:hAnsi="宋体"/>
        </w:rPr>
        <w:t>．谭浩强．</w:t>
      </w:r>
      <w:r>
        <w:t>C</w:t>
      </w:r>
      <w:r>
        <w:rPr>
          <w:rFonts w:hAnsi="宋体"/>
        </w:rPr>
        <w:t>语言程序设计（第二版）</w:t>
      </w:r>
      <w:r>
        <w:t>[M]</w:t>
      </w:r>
      <w:r>
        <w:rPr>
          <w:rFonts w:hAnsi="宋体"/>
        </w:rPr>
        <w:t>，北京：清华大学出版社，</w:t>
      </w:r>
      <w:r>
        <w:t>2003</w:t>
      </w:r>
      <w:r>
        <w:rPr>
          <w:rFonts w:hAnsi="宋体"/>
        </w:rPr>
        <w:t>．</w:t>
      </w:r>
    </w:p>
    <w:p w:rsidR="0048344E" w:rsidRDefault="0048344E">
      <w:pPr>
        <w:adjustRightInd w:val="0"/>
        <w:snapToGrid w:val="0"/>
        <w:spacing w:before="60" w:line="340" w:lineRule="exact"/>
      </w:pPr>
      <w:r>
        <w:rPr>
          <w:rFonts w:hint="eastAsia"/>
        </w:rPr>
        <w:t>7</w:t>
      </w:r>
      <w:r>
        <w:rPr>
          <w:rFonts w:hAnsi="宋体"/>
        </w:rPr>
        <w:t>．</w:t>
      </w:r>
      <w:r>
        <w:t>MOTOROLA</w:t>
      </w:r>
      <w:r>
        <w:rPr>
          <w:rFonts w:hAnsi="宋体"/>
        </w:rPr>
        <w:t>．</w:t>
      </w:r>
      <w:r>
        <w:rPr>
          <w:kern w:val="0"/>
        </w:rPr>
        <w:t>MC68HC912DG128 Advance Information[M]</w:t>
      </w:r>
      <w:r>
        <w:rPr>
          <w:rFonts w:hAnsi="宋体"/>
          <w:kern w:val="0"/>
        </w:rPr>
        <w:t>，</w:t>
      </w:r>
      <w:r>
        <w:rPr>
          <w:kern w:val="0"/>
        </w:rPr>
        <w:t>2000</w:t>
      </w:r>
      <w:r>
        <w:rPr>
          <w:rFonts w:hAnsi="宋体"/>
          <w:kern w:val="0"/>
        </w:rPr>
        <w:t>．</w:t>
      </w:r>
    </w:p>
    <w:p w:rsidR="0048344E" w:rsidRDefault="0048344E">
      <w:pPr>
        <w:adjustRightInd w:val="0"/>
        <w:snapToGrid w:val="0"/>
        <w:spacing w:before="60" w:line="340" w:lineRule="exact"/>
        <w:ind w:left="210" w:hangingChars="100" w:hanging="210"/>
      </w:pPr>
      <w:r>
        <w:t>8</w:t>
      </w:r>
      <w:r>
        <w:rPr>
          <w:rFonts w:hAnsi="宋体"/>
        </w:rPr>
        <w:t>．蔡萍，赵辉．现代检测技术与系统</w:t>
      </w:r>
      <w:r>
        <w:t>[M]</w:t>
      </w:r>
      <w:r>
        <w:rPr>
          <w:rFonts w:hAnsi="宋体"/>
        </w:rPr>
        <w:t>，北京：高等教育出版社，</w:t>
      </w:r>
      <w:r>
        <w:t>2005</w:t>
      </w:r>
      <w:r>
        <w:rPr>
          <w:rFonts w:hAnsi="宋体"/>
        </w:rPr>
        <w:t>．</w:t>
      </w:r>
    </w:p>
    <w:p w:rsidR="0048344E" w:rsidRDefault="0048344E">
      <w:pPr>
        <w:adjustRightInd w:val="0"/>
        <w:snapToGrid w:val="0"/>
        <w:spacing w:before="60" w:line="340" w:lineRule="exact"/>
        <w:ind w:left="210" w:hangingChars="100" w:hanging="210"/>
      </w:pPr>
      <w:r>
        <w:rPr>
          <w:kern w:val="0"/>
        </w:rPr>
        <w:t>9</w:t>
      </w:r>
      <w:r>
        <w:rPr>
          <w:rFonts w:hAnsi="宋体"/>
          <w:kern w:val="0"/>
        </w:rPr>
        <w:t>．</w:t>
      </w:r>
      <w:r>
        <w:rPr>
          <w:rFonts w:hAnsi="宋体"/>
        </w:rPr>
        <w:t>张国范，顾树生，王明顺</w:t>
      </w:r>
      <w:r>
        <w:rPr>
          <w:rFonts w:hint="eastAsia"/>
        </w:rPr>
        <w:t>．</w:t>
      </w:r>
      <w:r>
        <w:rPr>
          <w:rFonts w:hAnsi="宋体"/>
        </w:rPr>
        <w:t>计算机控制系统</w:t>
      </w:r>
      <w:r>
        <w:rPr>
          <w:rFonts w:hint="eastAsia"/>
        </w:rPr>
        <w:t>．</w:t>
      </w:r>
      <w:r>
        <w:rPr>
          <w:rFonts w:hAnsi="宋体"/>
        </w:rPr>
        <w:t>北京：冶金工业出版社，</w:t>
      </w:r>
      <w:r>
        <w:t>2004</w:t>
      </w:r>
      <w:r>
        <w:rPr>
          <w:rFonts w:hAnsi="宋体"/>
        </w:rPr>
        <w:t>．</w:t>
      </w:r>
    </w:p>
    <w:p w:rsidR="0048344E" w:rsidRDefault="0048344E">
      <w:pPr>
        <w:autoSpaceDE w:val="0"/>
        <w:autoSpaceDN w:val="0"/>
        <w:adjustRightInd w:val="0"/>
        <w:snapToGrid w:val="0"/>
        <w:spacing w:before="60" w:line="340" w:lineRule="exact"/>
        <w:ind w:left="210" w:hangingChars="100" w:hanging="210"/>
        <w:rPr>
          <w:kern w:val="0"/>
        </w:rPr>
      </w:pPr>
      <w:r>
        <w:rPr>
          <w:kern w:val="0"/>
        </w:rPr>
        <w:t>10</w:t>
      </w:r>
      <w:r>
        <w:rPr>
          <w:rFonts w:hAnsi="宋体"/>
          <w:kern w:val="0"/>
        </w:rPr>
        <w:t>．刘金琨．先进</w:t>
      </w:r>
      <w:r>
        <w:rPr>
          <w:kern w:val="0"/>
        </w:rPr>
        <w:t>PID</w:t>
      </w:r>
      <w:r>
        <w:rPr>
          <w:rFonts w:hAnsi="宋体"/>
          <w:kern w:val="0"/>
        </w:rPr>
        <w:t>控制</w:t>
      </w:r>
      <w:r>
        <w:rPr>
          <w:kern w:val="0"/>
        </w:rPr>
        <w:t>MATLAB</w:t>
      </w:r>
      <w:r>
        <w:rPr>
          <w:rFonts w:hAnsi="宋体"/>
          <w:kern w:val="0"/>
        </w:rPr>
        <w:t>仿真</w:t>
      </w:r>
      <w:r>
        <w:rPr>
          <w:kern w:val="0"/>
        </w:rPr>
        <w:t>[M]</w:t>
      </w:r>
      <w:r>
        <w:rPr>
          <w:rFonts w:hAnsi="宋体"/>
          <w:kern w:val="0"/>
        </w:rPr>
        <w:t>，北京：电子工业出版社，</w:t>
      </w:r>
      <w:r>
        <w:rPr>
          <w:kern w:val="0"/>
        </w:rPr>
        <w:t>2004</w:t>
      </w:r>
      <w:r>
        <w:rPr>
          <w:rFonts w:hAnsi="宋体"/>
          <w:kern w:val="0"/>
        </w:rPr>
        <w:t>．</w:t>
      </w:r>
      <w:r>
        <w:rPr>
          <w:kern w:val="0"/>
        </w:rPr>
        <w:t xml:space="preserve"> </w:t>
      </w:r>
    </w:p>
    <w:p w:rsidR="0048344E" w:rsidRDefault="0048344E">
      <w:pPr>
        <w:adjustRightInd w:val="0"/>
        <w:snapToGrid w:val="0"/>
        <w:spacing w:before="60" w:line="340" w:lineRule="exact"/>
        <w:ind w:left="210" w:hangingChars="100" w:hanging="210"/>
      </w:pPr>
      <w:r>
        <w:rPr>
          <w:kern w:val="0"/>
        </w:rPr>
        <w:t>11</w:t>
      </w:r>
      <w:r>
        <w:rPr>
          <w:rFonts w:hAnsi="宋体"/>
          <w:kern w:val="0"/>
        </w:rPr>
        <w:t>．</w:t>
      </w:r>
      <w:r>
        <w:rPr>
          <w:rFonts w:hAnsi="宋体"/>
        </w:rPr>
        <w:t>孙增圻，张再兴．智能控制的理论与技术</w:t>
      </w:r>
      <w:r>
        <w:t>[J]</w:t>
      </w:r>
      <w:r>
        <w:rPr>
          <w:rFonts w:hAnsi="宋体"/>
        </w:rPr>
        <w:t>，</w:t>
      </w:r>
      <w:r>
        <w:rPr>
          <w:rStyle w:val="simjour"/>
          <w:rFonts w:hAnsi="宋体"/>
        </w:rPr>
        <w:t>控制与决策</w:t>
      </w:r>
      <w:r>
        <w:rPr>
          <w:rFonts w:hAnsi="宋体"/>
        </w:rPr>
        <w:t>，</w:t>
      </w:r>
      <w:r>
        <w:rPr>
          <w:rStyle w:val="simjour"/>
        </w:rPr>
        <w:t>1996</w:t>
      </w:r>
      <w:r>
        <w:rPr>
          <w:rStyle w:val="simjour"/>
          <w:rFonts w:hAnsi="宋体"/>
        </w:rPr>
        <w:t>，</w:t>
      </w:r>
      <w:r>
        <w:rPr>
          <w:rStyle w:val="simjour"/>
        </w:rPr>
        <w:t>2(01)</w:t>
      </w:r>
      <w:r>
        <w:rPr>
          <w:rStyle w:val="simjour"/>
          <w:rFonts w:hAnsi="宋体"/>
        </w:rPr>
        <w:t>．</w:t>
      </w:r>
      <w:r>
        <w:t xml:space="preserve"> </w:t>
      </w:r>
    </w:p>
    <w:p w:rsidR="0048344E" w:rsidRDefault="0048344E">
      <w:pPr>
        <w:autoSpaceDE w:val="0"/>
        <w:autoSpaceDN w:val="0"/>
        <w:adjustRightInd w:val="0"/>
        <w:snapToGrid w:val="0"/>
        <w:spacing w:before="60" w:line="340" w:lineRule="exact"/>
        <w:rPr>
          <w:kern w:val="0"/>
        </w:rPr>
      </w:pPr>
      <w:r>
        <w:rPr>
          <w:kern w:val="0"/>
        </w:rPr>
        <w:t>12</w:t>
      </w:r>
      <w:r>
        <w:rPr>
          <w:rFonts w:hAnsi="宋体"/>
          <w:kern w:val="0"/>
        </w:rPr>
        <w:t>．</w:t>
      </w:r>
      <w:r>
        <w:rPr>
          <w:rFonts w:hAnsi="宋体"/>
        </w:rPr>
        <w:t>王明顺，沈谋全．传感器与智能车路径识别</w:t>
      </w:r>
      <w:r>
        <w:t>[J]</w:t>
      </w:r>
      <w:r>
        <w:rPr>
          <w:rFonts w:hAnsi="宋体"/>
        </w:rPr>
        <w:t>，</w:t>
      </w:r>
      <w:r>
        <w:rPr>
          <w:rStyle w:val="simjour"/>
          <w:rFonts w:hAnsi="宋体"/>
        </w:rPr>
        <w:t>电子产品世界</w:t>
      </w:r>
      <w:r>
        <w:rPr>
          <w:rFonts w:hAnsi="宋体"/>
        </w:rPr>
        <w:t>，</w:t>
      </w:r>
      <w:r>
        <w:rPr>
          <w:rStyle w:val="simjour"/>
        </w:rPr>
        <w:t>2007</w:t>
      </w:r>
      <w:r>
        <w:rPr>
          <w:rStyle w:val="simjour"/>
          <w:rFonts w:hAnsi="宋体"/>
        </w:rPr>
        <w:t>，</w:t>
      </w:r>
      <w:r>
        <w:rPr>
          <w:rStyle w:val="simjour"/>
        </w:rPr>
        <w:t>4(04)</w:t>
      </w:r>
      <w:r>
        <w:rPr>
          <w:rStyle w:val="simjour"/>
          <w:rFonts w:hAnsi="宋体"/>
        </w:rPr>
        <w:t>．</w:t>
      </w:r>
      <w:r>
        <w:rPr>
          <w:kern w:val="0"/>
        </w:rPr>
        <w:t xml:space="preserve"> </w:t>
      </w:r>
    </w:p>
    <w:p w:rsidR="0048344E" w:rsidRDefault="0048344E">
      <w:pPr>
        <w:adjustRightInd w:val="0"/>
        <w:snapToGrid w:val="0"/>
        <w:spacing w:before="60" w:line="340" w:lineRule="exact"/>
        <w:ind w:left="210" w:hangingChars="100" w:hanging="210"/>
      </w:pPr>
      <w:r>
        <w:t>13</w:t>
      </w:r>
      <w:r>
        <w:rPr>
          <w:rFonts w:hAnsi="宋体"/>
        </w:rPr>
        <w:t>．王永军，李景华．数字逻辑与数字系统（第二版）</w:t>
      </w:r>
      <w:r>
        <w:t>[M]</w:t>
      </w:r>
      <w:r>
        <w:rPr>
          <w:rFonts w:hAnsi="宋体"/>
        </w:rPr>
        <w:t>，北京：电子工业出版社，</w:t>
      </w:r>
      <w:r>
        <w:t>2003</w:t>
      </w:r>
      <w:r>
        <w:rPr>
          <w:rFonts w:hAnsi="宋体"/>
        </w:rPr>
        <w:t>．</w:t>
      </w:r>
    </w:p>
    <w:p w:rsidR="0048344E" w:rsidRDefault="0048344E">
      <w:pPr>
        <w:adjustRightInd w:val="0"/>
        <w:snapToGrid w:val="0"/>
        <w:spacing w:before="60" w:line="340" w:lineRule="exact"/>
        <w:ind w:left="210" w:hangingChars="100" w:hanging="210"/>
      </w:pPr>
      <w:r>
        <w:rPr>
          <w:kern w:val="0"/>
        </w:rPr>
        <w:t>14</w:t>
      </w:r>
      <w:r>
        <w:rPr>
          <w:rFonts w:hAnsi="宋体"/>
          <w:kern w:val="0"/>
        </w:rPr>
        <w:t>．</w:t>
      </w:r>
      <w:r>
        <w:rPr>
          <w:rFonts w:hAnsi="宋体"/>
        </w:rPr>
        <w:t>孙浩，程磊，黄卫华．</w:t>
      </w:r>
      <w:r>
        <w:rPr>
          <w:rStyle w:val="datatitle1"/>
          <w:rFonts w:hAnsi="宋体"/>
          <w:b w:val="0"/>
          <w:color w:val="auto"/>
        </w:rPr>
        <w:t>基于</w:t>
      </w:r>
      <w:r>
        <w:rPr>
          <w:rStyle w:val="datatitle1"/>
          <w:b w:val="0"/>
          <w:color w:val="auto"/>
        </w:rPr>
        <w:t>HCS12</w:t>
      </w:r>
      <w:r>
        <w:rPr>
          <w:rStyle w:val="datatitle1"/>
          <w:rFonts w:hAnsi="宋体"/>
          <w:b w:val="0"/>
          <w:color w:val="auto"/>
        </w:rPr>
        <w:t>的小车智能控制系统设计</w:t>
      </w:r>
      <w:r>
        <w:rPr>
          <w:rStyle w:val="datatitle1"/>
          <w:b w:val="0"/>
          <w:color w:val="auto"/>
        </w:rPr>
        <w:t>[J]</w:t>
      </w:r>
      <w:r>
        <w:rPr>
          <w:rStyle w:val="datatitle1"/>
          <w:rFonts w:hAnsi="宋体"/>
          <w:b w:val="0"/>
          <w:color w:val="auto"/>
        </w:rPr>
        <w:t>，</w:t>
      </w:r>
      <w:r>
        <w:rPr>
          <w:rFonts w:hAnsi="宋体"/>
        </w:rPr>
        <w:t>单片机与嵌入式系统应用，</w:t>
      </w:r>
      <w:r>
        <w:t>2007</w:t>
      </w:r>
      <w:r>
        <w:rPr>
          <w:rFonts w:hAnsi="宋体"/>
        </w:rPr>
        <w:t>，</w:t>
      </w:r>
      <w:r>
        <w:t>2(03)</w:t>
      </w:r>
      <w:r>
        <w:rPr>
          <w:rFonts w:hAnsi="宋体"/>
        </w:rPr>
        <w:t>．</w:t>
      </w:r>
    </w:p>
    <w:p w:rsidR="0048344E" w:rsidRDefault="0048344E">
      <w:pPr>
        <w:autoSpaceDE w:val="0"/>
        <w:autoSpaceDN w:val="0"/>
        <w:adjustRightInd w:val="0"/>
        <w:snapToGrid w:val="0"/>
        <w:spacing w:before="60" w:line="340" w:lineRule="exact"/>
        <w:ind w:left="210" w:hangingChars="100" w:hanging="210"/>
        <w:rPr>
          <w:kern w:val="0"/>
        </w:rPr>
      </w:pPr>
      <w:r>
        <w:rPr>
          <w:kern w:val="0"/>
        </w:rPr>
        <w:t>15</w:t>
      </w:r>
      <w:r>
        <w:rPr>
          <w:rFonts w:hAnsi="宋体"/>
          <w:kern w:val="0"/>
        </w:rPr>
        <w:t>．孙涵，任明武，唐振民等．基于机器视觉的智能车辆导航综述</w:t>
      </w:r>
      <w:r>
        <w:rPr>
          <w:kern w:val="0"/>
        </w:rPr>
        <w:t>[J]</w:t>
      </w:r>
      <w:r>
        <w:rPr>
          <w:rFonts w:hAnsi="宋体"/>
          <w:kern w:val="0"/>
        </w:rPr>
        <w:t>，公路交通科技，</w:t>
      </w:r>
      <w:r>
        <w:rPr>
          <w:kern w:val="0"/>
        </w:rPr>
        <w:t>2005</w:t>
      </w:r>
      <w:r>
        <w:rPr>
          <w:rFonts w:hAnsi="宋体"/>
          <w:kern w:val="0"/>
        </w:rPr>
        <w:t>．</w:t>
      </w:r>
    </w:p>
    <w:p w:rsidR="0048344E" w:rsidRDefault="0048344E" w:rsidP="006B3BDC">
      <w:pPr>
        <w:tabs>
          <w:tab w:val="left" w:pos="525"/>
        </w:tabs>
        <w:adjustRightInd w:val="0"/>
        <w:snapToGrid w:val="0"/>
        <w:spacing w:before="60" w:line="340" w:lineRule="exact"/>
        <w:ind w:left="630" w:rightChars="25" w:right="53" w:hangingChars="300" w:hanging="630"/>
      </w:pPr>
      <w:r>
        <w:t>16</w:t>
      </w:r>
      <w:r>
        <w:rPr>
          <w:rFonts w:hAnsi="宋体"/>
        </w:rPr>
        <w:t>．葛亚明，刘涛，王宗义．视频同步分离芯片</w:t>
      </w:r>
      <w:r>
        <w:t>LM1881</w:t>
      </w:r>
      <w:r>
        <w:rPr>
          <w:rFonts w:hAnsi="宋体"/>
        </w:rPr>
        <w:t>及其应用</w:t>
      </w:r>
      <w:r>
        <w:t>[M]</w:t>
      </w:r>
      <w:r>
        <w:rPr>
          <w:rFonts w:hAnsi="宋体"/>
        </w:rPr>
        <w:t>，哈尔滨工程大学</w:t>
      </w:r>
      <w:r>
        <w:t>,2004.</w:t>
      </w:r>
    </w:p>
    <w:p w:rsidR="0048344E" w:rsidRDefault="0048344E" w:rsidP="006B3BDC">
      <w:pPr>
        <w:tabs>
          <w:tab w:val="left" w:pos="525"/>
        </w:tabs>
        <w:adjustRightInd w:val="0"/>
        <w:snapToGrid w:val="0"/>
        <w:spacing w:before="60" w:line="340" w:lineRule="exact"/>
        <w:ind w:left="630" w:rightChars="25" w:right="53" w:hangingChars="300" w:hanging="630"/>
      </w:pPr>
      <w:r>
        <w:t>17</w:t>
      </w:r>
      <w:r>
        <w:rPr>
          <w:rFonts w:hAnsi="宋体"/>
        </w:rPr>
        <w:t>．李兰友，万振凯，李静东．微型计算机原理与接口技术</w:t>
      </w:r>
      <w:r>
        <w:t>[M]</w:t>
      </w:r>
      <w:r>
        <w:rPr>
          <w:rFonts w:hAnsi="宋体"/>
        </w:rPr>
        <w:t>，北京：北方交通大学出版社，</w:t>
      </w:r>
      <w:r>
        <w:t>2003</w:t>
      </w:r>
      <w:r>
        <w:rPr>
          <w:rFonts w:hAnsi="宋体"/>
        </w:rPr>
        <w:t>．</w:t>
      </w:r>
    </w:p>
    <w:p w:rsidR="0048344E" w:rsidRDefault="0048344E" w:rsidP="006B3BDC">
      <w:pPr>
        <w:tabs>
          <w:tab w:val="left" w:pos="525"/>
        </w:tabs>
        <w:adjustRightInd w:val="0"/>
        <w:snapToGrid w:val="0"/>
        <w:spacing w:before="60" w:line="340" w:lineRule="exact"/>
        <w:ind w:rightChars="25" w:right="53"/>
      </w:pPr>
      <w:r>
        <w:t>18</w:t>
      </w:r>
      <w:r>
        <w:rPr>
          <w:rFonts w:hAnsi="宋体"/>
        </w:rPr>
        <w:t>．陈杰，黄鸿</w:t>
      </w:r>
      <w:r>
        <w:t>.</w:t>
      </w:r>
      <w:r>
        <w:rPr>
          <w:rFonts w:hAnsi="宋体"/>
        </w:rPr>
        <w:t>传感器与检测技术</w:t>
      </w:r>
      <w:r>
        <w:t>[M]</w:t>
      </w:r>
      <w:r>
        <w:rPr>
          <w:rFonts w:hAnsi="宋体"/>
        </w:rPr>
        <w:t>，北京：高等教育出版社，</w:t>
      </w:r>
      <w:r>
        <w:t>2002.</w:t>
      </w:r>
    </w:p>
    <w:p w:rsidR="0048344E" w:rsidRDefault="0048344E">
      <w:pPr>
        <w:adjustRightInd w:val="0"/>
        <w:snapToGrid w:val="0"/>
        <w:spacing w:before="60" w:line="340" w:lineRule="exact"/>
        <w:ind w:left="630" w:hangingChars="300" w:hanging="630"/>
      </w:pPr>
      <w:r>
        <w:t>19</w:t>
      </w:r>
      <w:r>
        <w:rPr>
          <w:rFonts w:hAnsi="宋体"/>
        </w:rPr>
        <w:t>．</w:t>
      </w:r>
      <w:r>
        <w:t>Freescale Semiconductor Technical Data  Document order number: MC33886 Rev 7.0, 07/2005</w:t>
      </w:r>
    </w:p>
    <w:p w:rsidR="0048344E" w:rsidRDefault="0048344E" w:rsidP="00710A88">
      <w:pPr>
        <w:adjustRightInd w:val="0"/>
        <w:snapToGrid w:val="0"/>
        <w:spacing w:before="60" w:line="340" w:lineRule="exact"/>
        <w:rPr>
          <w:kern w:val="0"/>
        </w:rPr>
      </w:pPr>
      <w:r>
        <w:t>20</w:t>
      </w:r>
      <w:r>
        <w:rPr>
          <w:rFonts w:hAnsi="宋体"/>
        </w:rPr>
        <w:t>．</w:t>
      </w:r>
      <w:r>
        <w:rPr>
          <w:kern w:val="0"/>
        </w:rPr>
        <w:t>TPS7350Q LOW-DROPOUT VOLTAGE REGULATORS WITH INTEGRATE-D DELAYED RESET FUNCTION SLVS</w:t>
      </w:r>
      <w:smartTag w:uri="urn:schemas-microsoft-com:office:smarttags" w:element="chmetcnv">
        <w:smartTagPr>
          <w:attr w:name="TCSC" w:val="0"/>
          <w:attr w:name="NumberType" w:val="1"/>
          <w:attr w:name="Negative" w:val="False"/>
          <w:attr w:name="HasSpace" w:val="False"/>
          <w:attr w:name="SourceValue" w:val="124"/>
          <w:attr w:name="UnitName" w:val="F"/>
        </w:smartTagPr>
        <w:r>
          <w:rPr>
            <w:kern w:val="0"/>
          </w:rPr>
          <w:t>124F</w:t>
        </w:r>
      </w:smartTag>
      <w:r>
        <w:rPr>
          <w:kern w:val="0"/>
        </w:rPr>
        <w:t xml:space="preserve"> – JUNE 1995 – REVISED JANUARY 1999</w:t>
      </w:r>
    </w:p>
    <w:p w:rsidR="0048344E" w:rsidRDefault="0048344E">
      <w:pPr>
        <w:adjustRightInd w:val="0"/>
        <w:snapToGrid w:val="0"/>
        <w:spacing w:before="60" w:line="340" w:lineRule="exact"/>
      </w:pPr>
      <w:r>
        <w:rPr>
          <w:kern w:val="0"/>
        </w:rPr>
        <w:t>21</w:t>
      </w:r>
      <w:r>
        <w:rPr>
          <w:rFonts w:hAnsi="宋体"/>
          <w:kern w:val="0"/>
        </w:rPr>
        <w:t>．</w:t>
      </w:r>
      <w:r>
        <w:rPr>
          <w:rFonts w:hAnsi="宋体"/>
        </w:rPr>
        <w:t>姜志玲．简易智能电动车的设计</w:t>
      </w:r>
      <w:r>
        <w:t>[J]</w:t>
      </w:r>
      <w:r>
        <w:rPr>
          <w:rFonts w:hAnsi="宋体"/>
        </w:rPr>
        <w:t>，</w:t>
      </w:r>
      <w:r>
        <w:rPr>
          <w:rStyle w:val="simjour"/>
          <w:rFonts w:hAnsi="宋体"/>
        </w:rPr>
        <w:t>华东交通大学学报</w:t>
      </w:r>
      <w:r>
        <w:rPr>
          <w:rFonts w:hAnsi="宋体"/>
        </w:rPr>
        <w:t>，</w:t>
      </w:r>
      <w:r>
        <w:rPr>
          <w:rStyle w:val="simjour"/>
        </w:rPr>
        <w:t>2005</w:t>
      </w:r>
      <w:r>
        <w:t>.</w:t>
      </w:r>
    </w:p>
    <w:p w:rsidR="0048344E" w:rsidRDefault="0048344E">
      <w:pPr>
        <w:adjustRightInd w:val="0"/>
        <w:snapToGrid w:val="0"/>
        <w:spacing w:before="60" w:line="340" w:lineRule="exact"/>
        <w:ind w:left="210" w:hangingChars="100" w:hanging="210"/>
        <w:rPr>
          <w:rFonts w:hint="eastAsia"/>
        </w:rPr>
      </w:pPr>
      <w:r>
        <w:t>22</w:t>
      </w:r>
      <w:r>
        <w:rPr>
          <w:rFonts w:hAnsi="宋体"/>
        </w:rPr>
        <w:t>．</w:t>
      </w:r>
      <w:r>
        <w:t>MAXIM +12V</w:t>
      </w:r>
      <w:r>
        <w:rPr>
          <w:rFonts w:hAnsi="宋体"/>
        </w:rPr>
        <w:t>，</w:t>
      </w:r>
      <w:r>
        <w:t>120mA Flash Memory Programming Supply  Rev2 1993.1</w:t>
      </w:r>
    </w:p>
    <w:p w:rsidR="0048344E" w:rsidRDefault="0048344E" w:rsidP="006A7CB3">
      <w:pPr>
        <w:adjustRightInd w:val="0"/>
        <w:snapToGrid w:val="0"/>
        <w:spacing w:before="60" w:line="340" w:lineRule="exact"/>
        <w:ind w:left="210" w:hangingChars="100" w:hanging="210"/>
        <w:rPr>
          <w:rFonts w:hint="eastAsia"/>
        </w:rPr>
      </w:pPr>
      <w:r>
        <w:rPr>
          <w:rFonts w:hint="eastAsia"/>
        </w:rPr>
        <w:t>23</w:t>
      </w:r>
      <w:r>
        <w:t>．</w:t>
      </w:r>
      <w:r>
        <w:rPr>
          <w:kern w:val="0"/>
        </w:rPr>
        <w:t>吴建平，殷战国，曹思榕等．红外反射式传感器在自主式寻迹机器人导航中的应用</w:t>
      </w:r>
      <w:r>
        <w:rPr>
          <w:kern w:val="0"/>
        </w:rPr>
        <w:t>[J]</w:t>
      </w:r>
      <w:r>
        <w:rPr>
          <w:kern w:val="0"/>
        </w:rPr>
        <w:t>，中国测试技术，</w:t>
      </w:r>
      <w:r>
        <w:rPr>
          <w:kern w:val="0"/>
        </w:rPr>
        <w:t>2004</w:t>
      </w:r>
      <w:r>
        <w:rPr>
          <w:kern w:val="0"/>
        </w:rPr>
        <w:t>，</w:t>
      </w:r>
      <w:r>
        <w:rPr>
          <w:kern w:val="0"/>
        </w:rPr>
        <w:t>30(6)</w:t>
      </w:r>
      <w:r>
        <w:rPr>
          <w:kern w:val="0"/>
        </w:rPr>
        <w:t>．</w:t>
      </w:r>
      <w:bookmarkStart w:id="216" w:name="_Toc237350249"/>
    </w:p>
    <w:p w:rsidR="00710A88" w:rsidRDefault="00710A88">
      <w:pPr>
        <w:pStyle w:val="1"/>
        <w:spacing w:before="120" w:after="400" w:line="400" w:lineRule="exact"/>
        <w:jc w:val="center"/>
        <w:rPr>
          <w:rFonts w:ascii="黑体" w:eastAsia="黑体" w:hAnsi="黑体"/>
          <w:b w:val="0"/>
          <w:sz w:val="30"/>
        </w:rPr>
        <w:sectPr w:rsidR="00710A88" w:rsidSect="00B078F2">
          <w:headerReference w:type="first" r:id="rId47"/>
          <w:pgSz w:w="11906" w:h="16838"/>
          <w:pgMar w:top="2268" w:right="1814" w:bottom="1814" w:left="1814" w:header="1588" w:footer="1247" w:gutter="0"/>
          <w:pgNumType w:start="24"/>
          <w:cols w:space="720"/>
          <w:titlePg/>
          <w:docGrid w:type="linesAndChars" w:linePitch="312"/>
        </w:sectPr>
      </w:pPr>
      <w:bookmarkStart w:id="217" w:name="_Toc237499216"/>
    </w:p>
    <w:p w:rsidR="0048344E" w:rsidRDefault="0048344E">
      <w:pPr>
        <w:pStyle w:val="1"/>
        <w:spacing w:before="120" w:after="400" w:line="400" w:lineRule="exact"/>
        <w:jc w:val="center"/>
        <w:rPr>
          <w:rFonts w:ascii="黑体" w:eastAsia="黑体" w:hAnsi="黑体" w:hint="eastAsia"/>
          <w:b w:val="0"/>
          <w:sz w:val="30"/>
        </w:rPr>
      </w:pPr>
      <w:r>
        <w:rPr>
          <w:rFonts w:ascii="黑体" w:eastAsia="黑体" w:hAnsi="黑体" w:hint="eastAsia"/>
          <w:b w:val="0"/>
          <w:sz w:val="30"/>
        </w:rPr>
        <w:lastRenderedPageBreak/>
        <w:t>附录A：程序源代码</w:t>
      </w:r>
      <w:bookmarkEnd w:id="216"/>
      <w:bookmarkEnd w:id="217"/>
    </w:p>
    <w:p w:rsidR="004F5037" w:rsidRDefault="004F5037" w:rsidP="004F5037">
      <w:r>
        <w:t>#include &lt;hidef.h&gt;      /* common defines and macros */</w:t>
      </w:r>
    </w:p>
    <w:p w:rsidR="004F5037" w:rsidRDefault="004F5037" w:rsidP="004F5037">
      <w:r>
        <w:t>#include &lt;MC9S12XS128.h&gt;     /* derivative information */</w:t>
      </w:r>
    </w:p>
    <w:p w:rsidR="004F5037" w:rsidRDefault="004F5037" w:rsidP="004F5037">
      <w:r>
        <w:t>#pragma LINK_INFO DERIVATIVE "mc9s12xs128"</w:t>
      </w:r>
    </w:p>
    <w:p w:rsidR="004F5037" w:rsidRDefault="004F5037" w:rsidP="004F5037">
      <w:pPr>
        <w:rPr>
          <w:rFonts w:hint="eastAsia"/>
        </w:rPr>
      </w:pPr>
      <w:r>
        <w:rPr>
          <w:rFonts w:hint="eastAsia"/>
        </w:rPr>
        <w:t>/**********************</w:t>
      </w:r>
      <w:r>
        <w:rPr>
          <w:rFonts w:hint="eastAsia"/>
        </w:rPr>
        <w:t>变量声明</w:t>
      </w:r>
      <w:r>
        <w:rPr>
          <w:rFonts w:hint="eastAsia"/>
        </w:rPr>
        <w:t>**********************/</w:t>
      </w:r>
    </w:p>
    <w:p w:rsidR="004F5037" w:rsidRDefault="004F5037" w:rsidP="004F5037"/>
    <w:p w:rsidR="00E97436" w:rsidRDefault="00E97436" w:rsidP="00E97436">
      <w:pPr>
        <w:rPr>
          <w:rFonts w:hint="eastAsia"/>
        </w:rPr>
      </w:pPr>
      <w:r>
        <w:rPr>
          <w:rFonts w:hint="eastAsia"/>
        </w:rPr>
        <w:t>//</w:t>
      </w:r>
      <w:r>
        <w:rPr>
          <w:rFonts w:hint="eastAsia"/>
        </w:rPr>
        <w:t>采集头像信息</w:t>
      </w:r>
    </w:p>
    <w:p w:rsidR="00E97436" w:rsidRDefault="00E97436" w:rsidP="00E97436">
      <w:pPr>
        <w:rPr>
          <w:rFonts w:hint="eastAsia"/>
        </w:rPr>
      </w:pPr>
      <w:r>
        <w:rPr>
          <w:rFonts w:hint="eastAsia"/>
        </w:rPr>
        <w:t>#define VIDEO_WIDTH         100   //</w:t>
      </w:r>
      <w:r>
        <w:rPr>
          <w:rFonts w:hint="eastAsia"/>
        </w:rPr>
        <w:t>图像宽度</w:t>
      </w:r>
    </w:p>
    <w:p w:rsidR="00E97436" w:rsidRDefault="00E97436" w:rsidP="00E97436">
      <w:pPr>
        <w:rPr>
          <w:rFonts w:hint="eastAsia"/>
        </w:rPr>
      </w:pPr>
      <w:r>
        <w:rPr>
          <w:rFonts w:hint="eastAsia"/>
        </w:rPr>
        <w:t>#define VIDEO_HEIGHT        40    //</w:t>
      </w:r>
      <w:r>
        <w:rPr>
          <w:rFonts w:hint="eastAsia"/>
        </w:rPr>
        <w:t>图像高度</w:t>
      </w:r>
    </w:p>
    <w:p w:rsidR="00E97436" w:rsidRDefault="00E97436" w:rsidP="00E97436">
      <w:pPr>
        <w:rPr>
          <w:rFonts w:hint="eastAsia"/>
        </w:rPr>
      </w:pPr>
      <w:r>
        <w:rPr>
          <w:rFonts w:hint="eastAsia"/>
        </w:rPr>
        <w:t>#define VIDEO_INIT_DATA     251   //</w:t>
      </w:r>
      <w:r>
        <w:rPr>
          <w:rFonts w:hint="eastAsia"/>
        </w:rPr>
        <w:t>图像各像素初始值</w:t>
      </w:r>
      <w:r>
        <w:rPr>
          <w:rFonts w:hint="eastAsia"/>
        </w:rPr>
        <w:t xml:space="preserve"> </w:t>
      </w:r>
    </w:p>
    <w:p w:rsidR="00E97436" w:rsidRDefault="00E97436" w:rsidP="00E97436">
      <w:pPr>
        <w:rPr>
          <w:rFonts w:hint="eastAsia"/>
        </w:rPr>
      </w:pPr>
      <w:r>
        <w:rPr>
          <w:rFonts w:hint="eastAsia"/>
        </w:rPr>
        <w:t>#define VIDEO_INIT_DATA_8S  150   //</w:t>
      </w:r>
      <w:r>
        <w:rPr>
          <w:rFonts w:hint="eastAsia"/>
        </w:rPr>
        <w:t>图像各像素初始值</w:t>
      </w:r>
      <w:r>
        <w:rPr>
          <w:rFonts w:hint="eastAsia"/>
        </w:rPr>
        <w:t xml:space="preserve"> </w:t>
      </w:r>
    </w:p>
    <w:p w:rsidR="00E97436" w:rsidRDefault="00E97436" w:rsidP="00E97436">
      <w:pPr>
        <w:rPr>
          <w:rFonts w:hint="eastAsia"/>
        </w:rPr>
      </w:pPr>
      <w:r>
        <w:rPr>
          <w:rFonts w:hint="eastAsia"/>
        </w:rPr>
        <w:t>#define VIDEO_INIT_DATA_16S 30000   //</w:t>
      </w:r>
      <w:r>
        <w:rPr>
          <w:rFonts w:hint="eastAsia"/>
        </w:rPr>
        <w:t>图像各像素初始值</w:t>
      </w:r>
      <w:r>
        <w:rPr>
          <w:rFonts w:hint="eastAsia"/>
        </w:rPr>
        <w:t xml:space="preserve"> </w:t>
      </w:r>
    </w:p>
    <w:p w:rsidR="00E97436" w:rsidRDefault="00E97436" w:rsidP="00E97436">
      <w:pPr>
        <w:rPr>
          <w:rFonts w:hint="eastAsia"/>
        </w:rPr>
      </w:pPr>
      <w:r>
        <w:rPr>
          <w:rFonts w:hint="eastAsia"/>
        </w:rPr>
        <w:t>#define VIDEO_COLOR_MIDDLE  120   //</w:t>
      </w:r>
      <w:r>
        <w:rPr>
          <w:rFonts w:hint="eastAsia"/>
        </w:rPr>
        <w:t>二值化阈值</w:t>
      </w:r>
    </w:p>
    <w:p w:rsidR="00E97436" w:rsidRDefault="00E97436" w:rsidP="00E97436"/>
    <w:p w:rsidR="00E97436" w:rsidRDefault="00E97436" w:rsidP="00E97436"/>
    <w:p w:rsidR="00E97436" w:rsidRDefault="00E97436" w:rsidP="00E97436"/>
    <w:p w:rsidR="00E97436" w:rsidRDefault="00E97436" w:rsidP="00E97436">
      <w:pPr>
        <w:rPr>
          <w:rFonts w:hint="eastAsia"/>
        </w:rPr>
      </w:pPr>
      <w:r>
        <w:rPr>
          <w:rFonts w:hint="eastAsia"/>
        </w:rPr>
        <w:t>//</w:t>
      </w:r>
      <w:r>
        <w:rPr>
          <w:rFonts w:hint="eastAsia"/>
        </w:rPr>
        <w:t>舵机参数</w:t>
      </w:r>
    </w:p>
    <w:p w:rsidR="00E97436" w:rsidRDefault="00E97436" w:rsidP="00E97436">
      <w:pPr>
        <w:rPr>
          <w:rFonts w:hint="eastAsia"/>
        </w:rPr>
      </w:pPr>
      <w:r>
        <w:rPr>
          <w:rFonts w:hint="eastAsia"/>
        </w:rPr>
        <w:t>#define STEER_PWM_MIDDLE    1790     //</w:t>
      </w:r>
      <w:r>
        <w:rPr>
          <w:rFonts w:hint="eastAsia"/>
        </w:rPr>
        <w:t>舵机</w:t>
      </w:r>
      <w:r>
        <w:rPr>
          <w:rFonts w:hint="eastAsia"/>
        </w:rPr>
        <w:t>PWM</w:t>
      </w:r>
      <w:r>
        <w:rPr>
          <w:rFonts w:hint="eastAsia"/>
        </w:rPr>
        <w:t>中值</w:t>
      </w:r>
      <w:r>
        <w:rPr>
          <w:rFonts w:hint="eastAsia"/>
        </w:rPr>
        <w:t xml:space="preserve"> </w:t>
      </w:r>
    </w:p>
    <w:p w:rsidR="00E97436" w:rsidRDefault="00E97436" w:rsidP="00E97436">
      <w:r>
        <w:t>#define STEER_RANGE         310</w:t>
      </w:r>
    </w:p>
    <w:p w:rsidR="00E97436" w:rsidRDefault="00E97436" w:rsidP="00E97436">
      <w:pPr>
        <w:rPr>
          <w:rFonts w:hint="eastAsia"/>
        </w:rPr>
      </w:pPr>
      <w:r>
        <w:rPr>
          <w:rFonts w:hint="eastAsia"/>
        </w:rPr>
        <w:t>#define STEER_PWM_MIN       STEER_PWM_MIDDLE-STEER_RANGE    //</w:t>
      </w:r>
      <w:r>
        <w:rPr>
          <w:rFonts w:hint="eastAsia"/>
        </w:rPr>
        <w:t>舵机</w:t>
      </w:r>
      <w:r>
        <w:rPr>
          <w:rFonts w:hint="eastAsia"/>
        </w:rPr>
        <w:t>PWM</w:t>
      </w:r>
      <w:r>
        <w:rPr>
          <w:rFonts w:hint="eastAsia"/>
        </w:rPr>
        <w:t>最小值</w:t>
      </w:r>
      <w:r>
        <w:rPr>
          <w:rFonts w:hint="eastAsia"/>
        </w:rPr>
        <w:t xml:space="preserve">  </w:t>
      </w:r>
      <w:r>
        <w:rPr>
          <w:rFonts w:hint="eastAsia"/>
        </w:rPr>
        <w:t>向右最大</w:t>
      </w:r>
    </w:p>
    <w:p w:rsidR="00E97436" w:rsidRDefault="00E97436" w:rsidP="00E97436">
      <w:pPr>
        <w:rPr>
          <w:rFonts w:hint="eastAsia"/>
        </w:rPr>
      </w:pPr>
      <w:r>
        <w:rPr>
          <w:rFonts w:hint="eastAsia"/>
        </w:rPr>
        <w:t>#define STEER_PWM_MAX       STEER_PWM_MIDDLE+STEER_RANGE    //</w:t>
      </w:r>
      <w:r>
        <w:rPr>
          <w:rFonts w:hint="eastAsia"/>
        </w:rPr>
        <w:t>舵机</w:t>
      </w:r>
      <w:r>
        <w:rPr>
          <w:rFonts w:hint="eastAsia"/>
        </w:rPr>
        <w:t>PWM</w:t>
      </w:r>
      <w:r>
        <w:rPr>
          <w:rFonts w:hint="eastAsia"/>
        </w:rPr>
        <w:t>最大值</w:t>
      </w:r>
      <w:r>
        <w:rPr>
          <w:rFonts w:hint="eastAsia"/>
        </w:rPr>
        <w:t xml:space="preserve">  </w:t>
      </w:r>
      <w:r>
        <w:rPr>
          <w:rFonts w:hint="eastAsia"/>
        </w:rPr>
        <w:t>向左最大</w:t>
      </w:r>
    </w:p>
    <w:p w:rsidR="00E97436" w:rsidRDefault="00E97436" w:rsidP="00E97436"/>
    <w:p w:rsidR="00E97436" w:rsidRDefault="00E97436" w:rsidP="00E97436"/>
    <w:p w:rsidR="00E97436" w:rsidRDefault="00E97436" w:rsidP="00E97436">
      <w:pPr>
        <w:rPr>
          <w:rFonts w:hint="eastAsia"/>
        </w:rPr>
      </w:pPr>
      <w:r>
        <w:rPr>
          <w:rFonts w:hint="eastAsia"/>
        </w:rPr>
        <w:t>#define STEER_PWM           PWMDTY67//</w:t>
      </w:r>
      <w:r>
        <w:rPr>
          <w:rFonts w:hint="eastAsia"/>
        </w:rPr>
        <w:t>舵机</w:t>
      </w:r>
      <w:r>
        <w:rPr>
          <w:rFonts w:hint="eastAsia"/>
        </w:rPr>
        <w:t>PWM</w:t>
      </w:r>
    </w:p>
    <w:p w:rsidR="00E97436" w:rsidRDefault="00E97436" w:rsidP="00E97436"/>
    <w:p w:rsidR="00E97436" w:rsidRDefault="00E97436" w:rsidP="00E97436">
      <w:pPr>
        <w:rPr>
          <w:rFonts w:hint="eastAsia"/>
        </w:rPr>
      </w:pPr>
      <w:r>
        <w:rPr>
          <w:rFonts w:hint="eastAsia"/>
        </w:rPr>
        <w:t>//</w:t>
      </w:r>
      <w:r>
        <w:rPr>
          <w:rFonts w:hint="eastAsia"/>
        </w:rPr>
        <w:t>电机</w:t>
      </w:r>
      <w:r>
        <w:rPr>
          <w:rFonts w:hint="eastAsia"/>
        </w:rPr>
        <w:t xml:space="preserve">   </w:t>
      </w:r>
    </w:p>
    <w:p w:rsidR="00E97436" w:rsidRDefault="00E97436" w:rsidP="00E97436">
      <w:pPr>
        <w:rPr>
          <w:rFonts w:hint="eastAsia"/>
        </w:rPr>
      </w:pPr>
      <w:r>
        <w:rPr>
          <w:rFonts w:hint="eastAsia"/>
        </w:rPr>
        <w:t>#define MOTOR_PWM_MIN       300     //</w:t>
      </w:r>
      <w:r>
        <w:rPr>
          <w:rFonts w:hint="eastAsia"/>
        </w:rPr>
        <w:t>电机</w:t>
      </w:r>
      <w:r>
        <w:rPr>
          <w:rFonts w:hint="eastAsia"/>
        </w:rPr>
        <w:t>PWM</w:t>
      </w:r>
      <w:r>
        <w:rPr>
          <w:rFonts w:hint="eastAsia"/>
        </w:rPr>
        <w:t>最小值</w:t>
      </w:r>
    </w:p>
    <w:p w:rsidR="00E97436" w:rsidRDefault="00E97436" w:rsidP="00E97436">
      <w:pPr>
        <w:rPr>
          <w:rFonts w:hint="eastAsia"/>
        </w:rPr>
      </w:pPr>
      <w:r>
        <w:rPr>
          <w:rFonts w:hint="eastAsia"/>
        </w:rPr>
        <w:t>#define MOTOR_PWM_MAX       700     //</w:t>
      </w:r>
      <w:r>
        <w:rPr>
          <w:rFonts w:hint="eastAsia"/>
        </w:rPr>
        <w:t>电机</w:t>
      </w:r>
      <w:r>
        <w:rPr>
          <w:rFonts w:hint="eastAsia"/>
        </w:rPr>
        <w:t>PWM</w:t>
      </w:r>
      <w:r>
        <w:rPr>
          <w:rFonts w:hint="eastAsia"/>
        </w:rPr>
        <w:t>最大值</w:t>
      </w:r>
    </w:p>
    <w:p w:rsidR="00E97436" w:rsidRDefault="00E97436" w:rsidP="00E97436">
      <w:pPr>
        <w:rPr>
          <w:rFonts w:hint="eastAsia"/>
        </w:rPr>
      </w:pPr>
      <w:r>
        <w:rPr>
          <w:rFonts w:hint="eastAsia"/>
        </w:rPr>
        <w:t>#define MOTOR_PWM_MIDDLE    500     //</w:t>
      </w:r>
      <w:r>
        <w:rPr>
          <w:rFonts w:hint="eastAsia"/>
        </w:rPr>
        <w:t>电机</w:t>
      </w:r>
      <w:r>
        <w:rPr>
          <w:rFonts w:hint="eastAsia"/>
        </w:rPr>
        <w:t>PWM</w:t>
      </w:r>
      <w:r>
        <w:rPr>
          <w:rFonts w:hint="eastAsia"/>
        </w:rPr>
        <w:t>中值</w:t>
      </w:r>
      <w:r>
        <w:rPr>
          <w:rFonts w:hint="eastAsia"/>
        </w:rPr>
        <w:t xml:space="preserve"> </w:t>
      </w:r>
      <w:r>
        <w:rPr>
          <w:rFonts w:hint="eastAsia"/>
        </w:rPr>
        <w:t>此时停车</w:t>
      </w:r>
    </w:p>
    <w:p w:rsidR="00E97436" w:rsidRDefault="00E97436" w:rsidP="00E97436"/>
    <w:p w:rsidR="00E97436" w:rsidRDefault="00E97436" w:rsidP="00E97436">
      <w:pPr>
        <w:rPr>
          <w:rFonts w:hint="eastAsia"/>
        </w:rPr>
      </w:pPr>
      <w:r>
        <w:rPr>
          <w:rFonts w:hint="eastAsia"/>
        </w:rPr>
        <w:t>#define MOTOR_FORWARD(pwm)    PWMDTY0=pwm;PWMDTY1=0   //</w:t>
      </w:r>
      <w:r>
        <w:rPr>
          <w:rFonts w:hint="eastAsia"/>
        </w:rPr>
        <w:t>右轮前进</w:t>
      </w:r>
    </w:p>
    <w:p w:rsidR="00E97436" w:rsidRDefault="00E97436" w:rsidP="00E97436">
      <w:pPr>
        <w:rPr>
          <w:rFonts w:hint="eastAsia"/>
        </w:rPr>
      </w:pPr>
      <w:r>
        <w:rPr>
          <w:rFonts w:hint="eastAsia"/>
        </w:rPr>
        <w:t>#define MOTOR_BACKWARD(pwm)   PWMDTY1=pwm;PWMDTY0=0   //</w:t>
      </w:r>
      <w:r>
        <w:rPr>
          <w:rFonts w:hint="eastAsia"/>
        </w:rPr>
        <w:t>右轮后退</w:t>
      </w:r>
    </w:p>
    <w:p w:rsidR="00E97436" w:rsidRDefault="00E97436" w:rsidP="00E97436"/>
    <w:p w:rsidR="00E97436" w:rsidRDefault="00E97436" w:rsidP="00E97436"/>
    <w:p w:rsidR="00E97436" w:rsidRDefault="00E97436" w:rsidP="00E97436"/>
    <w:p w:rsidR="00E97436" w:rsidRDefault="00E97436" w:rsidP="00E97436">
      <w:pPr>
        <w:rPr>
          <w:rFonts w:hint="eastAsia"/>
        </w:rPr>
      </w:pPr>
      <w:r>
        <w:rPr>
          <w:rFonts w:hint="eastAsia"/>
        </w:rPr>
        <w:t>//</w:t>
      </w:r>
      <w:r>
        <w:rPr>
          <w:rFonts w:hint="eastAsia"/>
        </w:rPr>
        <w:t>图像处理</w:t>
      </w:r>
    </w:p>
    <w:p w:rsidR="00E97436" w:rsidRDefault="00E97436" w:rsidP="00E97436">
      <w:pPr>
        <w:rPr>
          <w:rFonts w:hint="eastAsia"/>
        </w:rPr>
      </w:pPr>
      <w:r>
        <w:rPr>
          <w:rFonts w:hint="eastAsia"/>
        </w:rPr>
        <w:t>#define BLACK_BLOCK_MAX_NUM               5   //</w:t>
      </w:r>
      <w:r>
        <w:rPr>
          <w:rFonts w:hint="eastAsia"/>
        </w:rPr>
        <w:t>图像处理时候每行最都搜寻</w:t>
      </w:r>
      <w:r>
        <w:rPr>
          <w:rFonts w:hint="eastAsia"/>
        </w:rPr>
        <w:lastRenderedPageBreak/>
        <w:t>的黑块个数</w:t>
      </w:r>
    </w:p>
    <w:p w:rsidR="00E97436" w:rsidRDefault="00E97436" w:rsidP="00E97436">
      <w:pPr>
        <w:rPr>
          <w:rFonts w:hint="eastAsia"/>
        </w:rPr>
      </w:pPr>
      <w:r>
        <w:rPr>
          <w:rFonts w:hint="eastAsia"/>
        </w:rPr>
        <w:t>#define BLACK_BLOCK_MIN_LEN               2   //</w:t>
      </w:r>
      <w:r>
        <w:rPr>
          <w:rFonts w:hint="eastAsia"/>
        </w:rPr>
        <w:t>搜寻黑块最小长度，该值为基行黑块长度，向上会逐渐递减</w:t>
      </w:r>
    </w:p>
    <w:p w:rsidR="00E97436" w:rsidRDefault="00E97436" w:rsidP="00E97436">
      <w:pPr>
        <w:rPr>
          <w:rFonts w:hint="eastAsia"/>
        </w:rPr>
      </w:pPr>
      <w:r>
        <w:rPr>
          <w:rFonts w:hint="eastAsia"/>
        </w:rPr>
        <w:t>#define BLACK_BLOCK_MAX_LEN               15  //</w:t>
      </w:r>
      <w:r>
        <w:rPr>
          <w:rFonts w:hint="eastAsia"/>
        </w:rPr>
        <w:t>搜寻黑块最大长度，该值为基行黑块长度，向上会逐渐递减</w:t>
      </w:r>
    </w:p>
    <w:p w:rsidR="00E97436" w:rsidRDefault="00E97436" w:rsidP="00E97436">
      <w:pPr>
        <w:rPr>
          <w:rFonts w:hint="eastAsia"/>
        </w:rPr>
      </w:pPr>
      <w:r>
        <w:rPr>
          <w:rFonts w:hint="eastAsia"/>
        </w:rPr>
        <w:t>#define ADJACENCY_FRAME_BASELINES_LIMIT   30  //</w:t>
      </w:r>
      <w:r>
        <w:rPr>
          <w:rFonts w:hint="eastAsia"/>
        </w:rPr>
        <w:t>相邻两场基行平均值相差限制</w:t>
      </w:r>
    </w:p>
    <w:p w:rsidR="00E97436" w:rsidRDefault="00E97436" w:rsidP="00E97436">
      <w:r>
        <w:t xml:space="preserve"> </w:t>
      </w:r>
    </w:p>
    <w:p w:rsidR="00E97436" w:rsidRDefault="00E97436" w:rsidP="00E97436">
      <w:pPr>
        <w:rPr>
          <w:rFonts w:hint="eastAsia"/>
        </w:rPr>
      </w:pPr>
      <w:r>
        <w:rPr>
          <w:rFonts w:hint="eastAsia"/>
        </w:rPr>
        <w:t>//</w:t>
      </w:r>
      <w:r>
        <w:rPr>
          <w:rFonts w:hint="eastAsia"/>
        </w:rPr>
        <w:t>摄像头状态</w:t>
      </w:r>
    </w:p>
    <w:p w:rsidR="00E97436" w:rsidRDefault="00E97436" w:rsidP="00E97436">
      <w:r>
        <w:t>#define VIDEO_EVEN_STATUS   PORTE_PE2</w:t>
      </w:r>
    </w:p>
    <w:p w:rsidR="00E97436" w:rsidRDefault="00E97436" w:rsidP="00E97436">
      <w:r>
        <w:t xml:space="preserve">#define VIDEO_WAIT          0x01             </w:t>
      </w:r>
    </w:p>
    <w:p w:rsidR="00E97436" w:rsidRDefault="00E97436" w:rsidP="00E97436">
      <w:r>
        <w:t>#define VIDEO_ACQUISITION   0x02</w:t>
      </w:r>
    </w:p>
    <w:p w:rsidR="00E97436" w:rsidRDefault="00E97436" w:rsidP="00E97436"/>
    <w:p w:rsidR="00E97436" w:rsidRDefault="00E97436" w:rsidP="00E97436">
      <w:pPr>
        <w:rPr>
          <w:rFonts w:hint="eastAsia"/>
        </w:rPr>
      </w:pPr>
      <w:r>
        <w:rPr>
          <w:rFonts w:hint="eastAsia"/>
        </w:rPr>
        <w:t>//</w:t>
      </w:r>
      <w:r>
        <w:rPr>
          <w:rFonts w:hint="eastAsia"/>
        </w:rPr>
        <w:t>智能车状态</w:t>
      </w:r>
      <w:r>
        <w:rPr>
          <w:rFonts w:hint="eastAsia"/>
        </w:rPr>
        <w:t xml:space="preserve"> </w:t>
      </w:r>
    </w:p>
    <w:p w:rsidR="00E97436" w:rsidRDefault="00E97436" w:rsidP="00E97436">
      <w:r>
        <w:t xml:space="preserve">#define CAR_RUN             0x01 </w:t>
      </w:r>
    </w:p>
    <w:p w:rsidR="00E97436" w:rsidRDefault="00E97436" w:rsidP="00E97436">
      <w:r>
        <w:t>#define CAR_NORMAL_STOP     0x02</w:t>
      </w:r>
    </w:p>
    <w:p w:rsidR="00E97436" w:rsidRDefault="00E97436" w:rsidP="00E97436">
      <w:r>
        <w:t>#define CAR_ERROR_STOP      0x03</w:t>
      </w:r>
    </w:p>
    <w:p w:rsidR="00E97436" w:rsidRDefault="00E97436" w:rsidP="00E97436"/>
    <w:p w:rsidR="00E97436" w:rsidRDefault="00E97436" w:rsidP="00E97436">
      <w:pPr>
        <w:rPr>
          <w:rFonts w:hint="eastAsia"/>
        </w:rPr>
      </w:pPr>
      <w:r>
        <w:rPr>
          <w:rFonts w:hint="eastAsia"/>
        </w:rPr>
        <w:t>//</w:t>
      </w:r>
      <w:r>
        <w:rPr>
          <w:rFonts w:hint="eastAsia"/>
        </w:rPr>
        <w:t>道路状况</w:t>
      </w:r>
    </w:p>
    <w:p w:rsidR="00E97436" w:rsidRDefault="00E97436" w:rsidP="00E97436">
      <w:pPr>
        <w:rPr>
          <w:rFonts w:hint="eastAsia"/>
        </w:rPr>
      </w:pPr>
      <w:r>
        <w:rPr>
          <w:rFonts w:hint="eastAsia"/>
        </w:rPr>
        <w:t>#define ROAD_ZhiDao        0x0001   //</w:t>
      </w:r>
      <w:r>
        <w:rPr>
          <w:rFonts w:hint="eastAsia"/>
        </w:rPr>
        <w:t>直道</w:t>
      </w:r>
    </w:p>
    <w:p w:rsidR="00E97436" w:rsidRDefault="00E97436" w:rsidP="00E97436">
      <w:pPr>
        <w:rPr>
          <w:rFonts w:hint="eastAsia"/>
        </w:rPr>
      </w:pPr>
      <w:r>
        <w:rPr>
          <w:rFonts w:hint="eastAsia"/>
        </w:rPr>
        <w:t>#define ROAD_ZhiDaoRuWan   0x0002   //</w:t>
      </w:r>
      <w:r>
        <w:rPr>
          <w:rFonts w:hint="eastAsia"/>
        </w:rPr>
        <w:t>直道入弯</w:t>
      </w:r>
    </w:p>
    <w:p w:rsidR="00E97436" w:rsidRDefault="00E97436" w:rsidP="00E97436"/>
    <w:p w:rsidR="00E97436" w:rsidRDefault="00E97436" w:rsidP="00E97436">
      <w:r>
        <w:t>#define SetRoadStatus(s)      RoadStatus|=s</w:t>
      </w:r>
    </w:p>
    <w:p w:rsidR="00E97436" w:rsidRDefault="00E97436" w:rsidP="00E97436">
      <w:r>
        <w:t>#define UnsetRoadStatus(s)    RoadStatus&amp;=(~s)</w:t>
      </w:r>
    </w:p>
    <w:p w:rsidR="00E97436" w:rsidRDefault="00E97436" w:rsidP="00E97436">
      <w:r>
        <w:t>#define HaveRoadStatus(s)     (RoadStatus&amp;s)</w:t>
      </w:r>
    </w:p>
    <w:p w:rsidR="00E97436" w:rsidRDefault="00E97436" w:rsidP="00E97436">
      <w:r>
        <w:t>#define PrevHaveRoadStatus(s)     (RoadStatusPrev&amp;s)</w:t>
      </w:r>
    </w:p>
    <w:p w:rsidR="00E97436" w:rsidRDefault="00E97436" w:rsidP="00E97436">
      <w:r>
        <w:t>#define ResetRoadStatus       RoadStatus=0</w:t>
      </w:r>
    </w:p>
    <w:p w:rsidR="00E97436" w:rsidRDefault="00E97436" w:rsidP="00E97436"/>
    <w:p w:rsidR="00E97436" w:rsidRDefault="00E97436" w:rsidP="00E97436"/>
    <w:p w:rsidR="00E97436" w:rsidRDefault="00E97436" w:rsidP="00E97436">
      <w:r>
        <w:t>#define HaltAndLedAlert      for(;;){MOTOR_LEFT_FORWARD(0);MOTOR_RIGHT_FORWARD(0);STEER_PWM = STEER_PWM_MIDDLE;Led1On;Led2On;Led3On;Led4On;Delay1ms(100);Led1Off;Led2Off;Led3Off;Led4Off;Delay1ms(100);}</w:t>
      </w:r>
    </w:p>
    <w:p w:rsidR="00E97436" w:rsidRDefault="00E97436" w:rsidP="00E97436">
      <w:r>
        <w:t>#define AllLedOn             Led1On;Led2On;Led3On;Led4On;Led5On;Led6On;Led7On;Led8On;Led9On;Led10On;Led11On;Led12On</w:t>
      </w:r>
    </w:p>
    <w:p w:rsidR="00E97436" w:rsidRDefault="00E97436" w:rsidP="00E97436">
      <w:r>
        <w:t>#define AllLedOff            Led1Off;Led2Off;Led3Off;Led4Off;Led5Off;Led6Off;Led7Off;Led8Off;Led9Off;Led10Off;Led11Off;Led12Off</w:t>
      </w:r>
    </w:p>
    <w:p w:rsidR="00E97436" w:rsidRDefault="00E97436" w:rsidP="00E97436"/>
    <w:p w:rsidR="00E97436" w:rsidRDefault="00E97436" w:rsidP="00E97436">
      <w:pPr>
        <w:rPr>
          <w:rFonts w:hint="eastAsia"/>
        </w:rPr>
      </w:pPr>
      <w:r>
        <w:rPr>
          <w:rFonts w:hint="eastAsia"/>
        </w:rPr>
        <w:lastRenderedPageBreak/>
        <w:t>//</w:t>
      </w:r>
      <w:r>
        <w:rPr>
          <w:rFonts w:hint="eastAsia"/>
        </w:rPr>
        <w:t>无线发送模块</w:t>
      </w:r>
    </w:p>
    <w:p w:rsidR="00E97436" w:rsidRDefault="00E97436" w:rsidP="00E97436">
      <w:pPr>
        <w:rPr>
          <w:rFonts w:hint="eastAsia"/>
        </w:rPr>
      </w:pPr>
      <w:r>
        <w:rPr>
          <w:rFonts w:hint="eastAsia"/>
        </w:rPr>
        <w:t>//</w:t>
      </w:r>
      <w:r>
        <w:rPr>
          <w:rFonts w:hint="eastAsia"/>
        </w:rPr>
        <w:t>检查无线模块是否还有剩余数据未发送并且发送</w:t>
      </w:r>
    </w:p>
    <w:p w:rsidR="00E97436" w:rsidRDefault="00E97436" w:rsidP="00E97436">
      <w:r>
        <w:t xml:space="preserve">#define CHECK_LEFT_AND_SEND         if(nRF905Index!=0){TxPacket();nRF905Index=0;Delay1ms(9);} </w:t>
      </w:r>
    </w:p>
    <w:p w:rsidR="00E97436" w:rsidRDefault="00E97436" w:rsidP="00E97436">
      <w:pPr>
        <w:rPr>
          <w:rFonts w:hint="eastAsia"/>
        </w:rPr>
      </w:pPr>
      <w:r>
        <w:rPr>
          <w:rFonts w:hint="eastAsia"/>
        </w:rPr>
        <w:t>//</w:t>
      </w:r>
      <w:r>
        <w:rPr>
          <w:rFonts w:hint="eastAsia"/>
        </w:rPr>
        <w:t>立即发送</w:t>
      </w:r>
    </w:p>
    <w:p w:rsidR="00E97436" w:rsidRDefault="00E97436" w:rsidP="00E97436">
      <w:r>
        <w:t xml:space="preserve">#define SEND_NOW                    TxPacket();nRF905Index=0     </w:t>
      </w:r>
    </w:p>
    <w:p w:rsidR="00E97436" w:rsidRDefault="00E97436" w:rsidP="00E97436">
      <w:pPr>
        <w:rPr>
          <w:rFonts w:hint="eastAsia"/>
        </w:rPr>
      </w:pPr>
      <w:r>
        <w:rPr>
          <w:rFonts w:hint="eastAsia"/>
        </w:rPr>
        <w:t>//</w:t>
      </w:r>
      <w:r>
        <w:rPr>
          <w:rFonts w:hint="eastAsia"/>
        </w:rPr>
        <w:t>写入发送流</w:t>
      </w:r>
    </w:p>
    <w:p w:rsidR="00E97436" w:rsidRDefault="00E97436" w:rsidP="00E97436">
      <w:r>
        <w:t>#define WRITE_SEND_BYTE(c)          nRF905TxBuf[nRF905Index++]=c;if(nRF905Index==32){TxPacket();nRF905Index=0;Delay1ms(9);}</w:t>
      </w:r>
    </w:p>
    <w:p w:rsidR="00E97436" w:rsidRDefault="00E97436" w:rsidP="00E97436">
      <w:pPr>
        <w:rPr>
          <w:rFonts w:hint="eastAsia"/>
        </w:rPr>
      </w:pPr>
      <w:r>
        <w:rPr>
          <w:rFonts w:hint="eastAsia"/>
        </w:rPr>
        <w:t>//</w:t>
      </w:r>
      <w:r>
        <w:rPr>
          <w:rFonts w:hint="eastAsia"/>
        </w:rPr>
        <w:t>写入命令字</w:t>
      </w:r>
    </w:p>
    <w:p w:rsidR="00E97436" w:rsidRDefault="00E97436" w:rsidP="00E97436">
      <w:r>
        <w:t>#define WRITE_COMMAND(c)            WRITE_SEND_BYTE(0);WRITE_SEND_BYTE(255);WRITE_SEND_BYTE(c);WRITE_SEND_BYTE(0)</w:t>
      </w:r>
    </w:p>
    <w:p w:rsidR="00E97436" w:rsidRDefault="00E97436" w:rsidP="00E97436"/>
    <w:p w:rsidR="00E97436" w:rsidRDefault="00E97436" w:rsidP="00E97436">
      <w:pPr>
        <w:rPr>
          <w:rFonts w:hint="eastAsia"/>
        </w:rPr>
      </w:pPr>
      <w:r>
        <w:rPr>
          <w:rFonts w:hint="eastAsia"/>
        </w:rPr>
        <w:t>//</w:t>
      </w:r>
      <w:r>
        <w:rPr>
          <w:rFonts w:hint="eastAsia"/>
        </w:rPr>
        <w:t>分析参数</w:t>
      </w:r>
    </w:p>
    <w:p w:rsidR="00E97436" w:rsidRDefault="00E97436" w:rsidP="00E97436">
      <w:pPr>
        <w:rPr>
          <w:rFonts w:hint="eastAsia"/>
        </w:rPr>
      </w:pPr>
      <w:r>
        <w:rPr>
          <w:rFonts w:hint="eastAsia"/>
        </w:rPr>
        <w:t>#define CM_PER_10000_PULSE  453//712   //</w:t>
      </w:r>
      <w:r>
        <w:rPr>
          <w:rFonts w:hint="eastAsia"/>
        </w:rPr>
        <w:t>每</w:t>
      </w:r>
      <w:r>
        <w:rPr>
          <w:rFonts w:hint="eastAsia"/>
        </w:rPr>
        <w:t>10000</w:t>
      </w:r>
      <w:r>
        <w:rPr>
          <w:rFonts w:hint="eastAsia"/>
        </w:rPr>
        <w:t>个脉冲对应距离（单位</w:t>
      </w:r>
      <w:r>
        <w:rPr>
          <w:rFonts w:hint="eastAsia"/>
        </w:rPr>
        <w:t>cm</w:t>
      </w:r>
      <w:r>
        <w:rPr>
          <w:rFonts w:hint="eastAsia"/>
        </w:rPr>
        <w:t>）</w:t>
      </w:r>
    </w:p>
    <w:p w:rsidR="00E97436" w:rsidRDefault="00E97436" w:rsidP="00E97436">
      <w:r>
        <w:t>#define BACKUP_PULSE(int16s)      int16s=PACNT</w:t>
      </w:r>
    </w:p>
    <w:p w:rsidR="00E97436" w:rsidRDefault="00E97436" w:rsidP="00E97436">
      <w:r>
        <w:t>#define RESTORE_PULSE(int16s)     PACNT=int16s</w:t>
      </w:r>
    </w:p>
    <w:p w:rsidR="00E97436" w:rsidRDefault="00E97436" w:rsidP="00E97436"/>
    <w:p w:rsidR="00E97436" w:rsidRDefault="00E97436" w:rsidP="00E97436">
      <w:pPr>
        <w:rPr>
          <w:rFonts w:hint="eastAsia"/>
        </w:rPr>
      </w:pPr>
      <w:r>
        <w:rPr>
          <w:rFonts w:hint="eastAsia"/>
        </w:rPr>
        <w:t>//</w:t>
      </w:r>
      <w:r>
        <w:rPr>
          <w:rFonts w:hint="eastAsia"/>
        </w:rPr>
        <w:t>其他</w:t>
      </w:r>
    </w:p>
    <w:p w:rsidR="004F5037" w:rsidRDefault="00E97436" w:rsidP="00E97436">
      <w:r>
        <w:t>#define ConfirmKey  (Key3||Key1)</w:t>
      </w:r>
    </w:p>
    <w:p w:rsidR="004F5037" w:rsidRDefault="004F5037" w:rsidP="004F5037">
      <w:pPr>
        <w:rPr>
          <w:rFonts w:hint="eastAsia"/>
        </w:rPr>
      </w:pPr>
      <w:r>
        <w:rPr>
          <w:rFonts w:hint="eastAsia"/>
        </w:rPr>
        <w:t>/*</w:t>
      </w:r>
      <w:r>
        <w:rPr>
          <w:rFonts w:hint="eastAsia"/>
        </w:rPr>
        <w:t>函数声明结束</w:t>
      </w:r>
      <w:r>
        <w:rPr>
          <w:rFonts w:hint="eastAsia"/>
        </w:rPr>
        <w:t xml:space="preserve">*/ </w:t>
      </w:r>
    </w:p>
    <w:p w:rsidR="004F5037" w:rsidRDefault="004F5037" w:rsidP="004F5037"/>
    <w:p w:rsidR="004F5037" w:rsidRDefault="004F5037" w:rsidP="004F5037">
      <w:pPr>
        <w:rPr>
          <w:rFonts w:hint="eastAsia"/>
        </w:rPr>
      </w:pPr>
      <w:r>
        <w:rPr>
          <w:rFonts w:hint="eastAsia"/>
        </w:rPr>
        <w:t>/*************************</w:t>
      </w:r>
      <w:r>
        <w:rPr>
          <w:rFonts w:hint="eastAsia"/>
        </w:rPr>
        <w:t>初始化程序</w:t>
      </w:r>
      <w:r>
        <w:rPr>
          <w:rFonts w:hint="eastAsia"/>
        </w:rPr>
        <w:t>**********************/</w:t>
      </w:r>
    </w:p>
    <w:p w:rsidR="004F5037" w:rsidRDefault="004F5037" w:rsidP="004F5037">
      <w:r>
        <w:t>/*Clock Init*/</w:t>
      </w:r>
    </w:p>
    <w:p w:rsidR="004F5037" w:rsidRDefault="004F5037" w:rsidP="004F5037"/>
    <w:p w:rsidR="00E97436" w:rsidRDefault="00E97436" w:rsidP="00E97436">
      <w:r>
        <w:t xml:space="preserve">void TIMInit(void) </w:t>
      </w:r>
    </w:p>
    <w:p w:rsidR="00E97436" w:rsidRDefault="00E97436" w:rsidP="00E97436">
      <w:r>
        <w:t xml:space="preserve">{     </w:t>
      </w:r>
    </w:p>
    <w:p w:rsidR="00E97436" w:rsidRDefault="00E97436" w:rsidP="00E97436">
      <w:r>
        <w:t xml:space="preserve">    TIOS_IOS7 = 0;    //The corresponding channel acts as an input capture.</w:t>
      </w:r>
    </w:p>
    <w:p w:rsidR="00E97436" w:rsidRDefault="00E97436" w:rsidP="00E97436">
      <w:r>
        <w:t xml:space="preserve">    OC7M_OC7M7 = 0;   //</w:t>
      </w:r>
    </w:p>
    <w:p w:rsidR="00E97436" w:rsidRDefault="00E97436" w:rsidP="00E97436">
      <w:r>
        <w:t xml:space="preserve">    TCTL1 = 0;        //OMx = 0 and OLx = 0</w:t>
      </w:r>
    </w:p>
    <w:p w:rsidR="00E97436" w:rsidRDefault="00E97436" w:rsidP="00E97436"/>
    <w:p w:rsidR="00E97436" w:rsidRDefault="00E97436" w:rsidP="00E97436">
      <w:r>
        <w:t xml:space="preserve">    PACTL_PAEN = 1;   //Pulse Accumulator system enabled.</w:t>
      </w:r>
    </w:p>
    <w:p w:rsidR="00E97436" w:rsidRDefault="00E97436" w:rsidP="00E97436">
      <w:r>
        <w:t xml:space="preserve">    PACTL_PAMOD = 0;  //Event counter mode.</w:t>
      </w:r>
    </w:p>
    <w:p w:rsidR="00E97436" w:rsidRDefault="00E97436" w:rsidP="00E97436">
      <w:r>
        <w:t xml:space="preserve">    PACTL_PEDGE = 0;  //Falling edges on IOC7 pin cause the count to be incremented.</w:t>
      </w:r>
    </w:p>
    <w:p w:rsidR="00E97436" w:rsidRDefault="00E97436" w:rsidP="00E97436">
      <w:r>
        <w:t xml:space="preserve">    TSCR1_TFFCA = 1;  //Any access to the PACNT registers (0x0022, 0x0023) clears the PAOVF and PAIF flags in the PAFLG register (0x0021).</w:t>
      </w:r>
    </w:p>
    <w:p w:rsidR="00E97436" w:rsidRDefault="00E97436" w:rsidP="00E97436"/>
    <w:p w:rsidR="00E97436" w:rsidRDefault="00E97436" w:rsidP="00E97436">
      <w:r>
        <w:t>}</w:t>
      </w:r>
    </w:p>
    <w:p w:rsidR="00E97436" w:rsidRDefault="00E97436" w:rsidP="00E97436"/>
    <w:p w:rsidR="00E97436" w:rsidRDefault="00E97436" w:rsidP="00E97436"/>
    <w:p w:rsidR="00E97436" w:rsidRDefault="00E97436" w:rsidP="00E97436">
      <w:pPr>
        <w:rPr>
          <w:rFonts w:hint="eastAsia"/>
        </w:rPr>
      </w:pPr>
      <w:r>
        <w:rPr>
          <w:rFonts w:hint="eastAsia"/>
        </w:rPr>
        <w:t>void Timerch0Init(void)   //</w:t>
      </w:r>
      <w:r>
        <w:rPr>
          <w:rFonts w:hint="eastAsia"/>
        </w:rPr>
        <w:t>通道</w:t>
      </w:r>
      <w:r>
        <w:rPr>
          <w:rFonts w:hint="eastAsia"/>
        </w:rPr>
        <w:t>0</w:t>
      </w:r>
      <w:r>
        <w:rPr>
          <w:rFonts w:hint="eastAsia"/>
        </w:rPr>
        <w:t>产生</w:t>
      </w:r>
      <w:r>
        <w:rPr>
          <w:rFonts w:hint="eastAsia"/>
        </w:rPr>
        <w:t>10ms</w:t>
      </w:r>
      <w:r>
        <w:rPr>
          <w:rFonts w:hint="eastAsia"/>
        </w:rPr>
        <w:t>中断</w:t>
      </w:r>
    </w:p>
    <w:p w:rsidR="00E97436" w:rsidRDefault="00E97436" w:rsidP="00E97436">
      <w:r>
        <w:t>{</w:t>
      </w:r>
    </w:p>
    <w:p w:rsidR="00E97436" w:rsidRDefault="00E97436" w:rsidP="00E97436">
      <w:r>
        <w:t xml:space="preserve">   TSCR2_PR   =5;  //prescale factor is 32, bus clock/32=40Mhz/32=1250000</w:t>
      </w:r>
    </w:p>
    <w:p w:rsidR="00E97436" w:rsidRDefault="00E97436" w:rsidP="00E97436">
      <w:r>
        <w:t xml:space="preserve">   TIOS_IOS0  =0x01;  //0 channel output compare</w:t>
      </w:r>
    </w:p>
    <w:p w:rsidR="00E97436" w:rsidRDefault="00E97436" w:rsidP="00E97436">
      <w:r>
        <w:t xml:space="preserve">   TC0        =0x30D4;//channel 0 output compare holding register 0x30D4*(1/1250000)=10ms</w:t>
      </w:r>
    </w:p>
    <w:p w:rsidR="00E97436" w:rsidRDefault="00E97436" w:rsidP="00E97436">
      <w:r>
        <w:t xml:space="preserve">   TCTL2      =0x02;</w:t>
      </w:r>
      <w:r>
        <w:tab/>
        <w:t xml:space="preserve"> //output  low level</w:t>
      </w:r>
    </w:p>
    <w:p w:rsidR="00E97436" w:rsidRDefault="00E97436" w:rsidP="00E97436">
      <w:r>
        <w:t xml:space="preserve">   TSCR1_TFFCA=1;  </w:t>
      </w:r>
      <w:r>
        <w:tab/>
        <w:t xml:space="preserve"> // if set, TFLG1 can be cleared auto, manual clear is useless</w:t>
      </w:r>
    </w:p>
    <w:p w:rsidR="00E97436" w:rsidRDefault="00E97436" w:rsidP="00E97436">
      <w:r>
        <w:t xml:space="preserve">   TIE_C0I=1;  //Timer0 Interrupt enable </w:t>
      </w:r>
    </w:p>
    <w:p w:rsidR="00E97436" w:rsidRDefault="00E97436" w:rsidP="00E97436">
      <w:r>
        <w:t xml:space="preserve">   TSCR1_TEN  = 1;      //Timer enable</w:t>
      </w:r>
    </w:p>
    <w:p w:rsidR="00E97436" w:rsidRDefault="00E97436" w:rsidP="00E97436"/>
    <w:p w:rsidR="00E97436" w:rsidRDefault="00E97436" w:rsidP="00E97436">
      <w:r>
        <w:t xml:space="preserve">} </w:t>
      </w:r>
    </w:p>
    <w:p w:rsidR="00E97436" w:rsidRDefault="00E97436" w:rsidP="00E97436"/>
    <w:p w:rsidR="00E97436" w:rsidRDefault="00E97436" w:rsidP="00E97436">
      <w:r>
        <w:t>INT16U GetPulse(void)</w:t>
      </w:r>
    </w:p>
    <w:p w:rsidR="00E97436" w:rsidRDefault="00E97436" w:rsidP="00E97436">
      <w:r>
        <w:t>{</w:t>
      </w:r>
    </w:p>
    <w:p w:rsidR="00E97436" w:rsidRDefault="00E97436" w:rsidP="00E97436">
      <w:r>
        <w:t xml:space="preserve">    INT16U l_Pulse;</w:t>
      </w:r>
    </w:p>
    <w:p w:rsidR="00E97436" w:rsidRDefault="00E97436" w:rsidP="00E97436">
      <w:r>
        <w:t xml:space="preserve">    l_Pulse = PACNT;</w:t>
      </w:r>
    </w:p>
    <w:p w:rsidR="00E97436" w:rsidRDefault="00E97436" w:rsidP="00E97436">
      <w:pPr>
        <w:rPr>
          <w:rFonts w:hint="eastAsia"/>
        </w:rPr>
      </w:pPr>
      <w:r>
        <w:rPr>
          <w:rFonts w:hint="eastAsia"/>
        </w:rPr>
        <w:t xml:space="preserve">    //PACNT=10;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读出脉冲计数值</w:t>
      </w:r>
    </w:p>
    <w:p w:rsidR="00E97436" w:rsidRDefault="00E97436" w:rsidP="00E97436">
      <w:r>
        <w:t xml:space="preserve">    //PACNT = 0;</w:t>
      </w:r>
    </w:p>
    <w:p w:rsidR="00E97436" w:rsidRDefault="00E97436" w:rsidP="00E97436">
      <w:r>
        <w:t xml:space="preserve">    return l_Pulse;</w:t>
      </w:r>
    </w:p>
    <w:p w:rsidR="00E97436" w:rsidRDefault="00E97436" w:rsidP="00E97436">
      <w:r>
        <w:t>}</w:t>
      </w:r>
    </w:p>
    <w:p w:rsidR="00E97436" w:rsidRDefault="00E97436" w:rsidP="00E97436"/>
    <w:p w:rsidR="00E97436" w:rsidRDefault="00E97436" w:rsidP="00E97436">
      <w:pPr>
        <w:rPr>
          <w:rFonts w:hint="eastAsia"/>
        </w:rPr>
      </w:pPr>
      <w:r>
        <w:t>/*TIM_C END*/</w:t>
      </w:r>
    </w:p>
    <w:p w:rsidR="00E97436" w:rsidRDefault="00E97436" w:rsidP="00E97436">
      <w:pPr>
        <w:rPr>
          <w:rFonts w:hint="eastAsia"/>
        </w:rPr>
      </w:pPr>
    </w:p>
    <w:p w:rsidR="004F5037" w:rsidRDefault="004F5037" w:rsidP="00E97436">
      <w:r>
        <w:t>/*PWM7 Init*/</w:t>
      </w:r>
    </w:p>
    <w:p w:rsidR="004F5037" w:rsidRDefault="004F5037" w:rsidP="004F5037"/>
    <w:p w:rsidR="00E97436" w:rsidRDefault="00E97436" w:rsidP="00E97436">
      <w:r>
        <w:t>void PWM67Init(void)</w:t>
      </w:r>
    </w:p>
    <w:p w:rsidR="00E97436" w:rsidRDefault="00E97436" w:rsidP="00E97436">
      <w:r>
        <w:t xml:space="preserve">{ </w:t>
      </w:r>
    </w:p>
    <w:p w:rsidR="00E97436" w:rsidRDefault="00E97436" w:rsidP="00E97436">
      <w:r>
        <w:t xml:space="preserve">    PWMCTL_CON67 = 1;             //use 16 bit pwm channel</w:t>
      </w:r>
    </w:p>
    <w:p w:rsidR="00E97436" w:rsidRDefault="00E97436" w:rsidP="00E97436">
      <w:r>
        <w:t xml:space="preserve">    PWME_PWME7 = 0;</w:t>
      </w:r>
      <w:r>
        <w:tab/>
      </w:r>
      <w:r>
        <w:tab/>
      </w:r>
      <w:r>
        <w:tab/>
      </w:r>
      <w:r>
        <w:tab/>
        <w:t xml:space="preserve">  //Disable</w:t>
      </w:r>
      <w:r>
        <w:tab/>
      </w:r>
      <w:r>
        <w:tab/>
      </w:r>
      <w:r>
        <w:tab/>
      </w:r>
      <w:r>
        <w:tab/>
      </w:r>
      <w:r>
        <w:tab/>
        <w:t xml:space="preserve"> </w:t>
      </w:r>
    </w:p>
    <w:p w:rsidR="00E97436" w:rsidRDefault="00E97436" w:rsidP="00E97436">
      <w:r>
        <w:t xml:space="preserve">    PWMPRCLK_PCKB = 3;            //Clock A = Bus / PWMPRCLK_PCKA;        </w:t>
      </w:r>
    </w:p>
    <w:p w:rsidR="00E97436" w:rsidRDefault="00E97436" w:rsidP="00E97436">
      <w:r>
        <w:t xml:space="preserve">    PWMSCLB = 2;</w:t>
      </w:r>
      <w:r>
        <w:tab/>
      </w:r>
      <w:r>
        <w:tab/>
      </w:r>
      <w:r>
        <w:tab/>
      </w:r>
      <w:r>
        <w:tab/>
        <w:t xml:space="preserve">  //Clock SA = Clock A /(2 * PWMSCLA)      </w:t>
      </w:r>
    </w:p>
    <w:p w:rsidR="00E97436" w:rsidRDefault="00E97436" w:rsidP="00E97436">
      <w:pPr>
        <w:rPr>
          <w:rFonts w:hint="eastAsia"/>
        </w:rPr>
      </w:pPr>
      <w:r>
        <w:rPr>
          <w:rFonts w:hint="eastAsia"/>
        </w:rPr>
        <w:t xml:space="preserve">    PWMCLK_PCLK7 = 1;             //</w:t>
      </w:r>
      <w:r>
        <w:rPr>
          <w:rFonts w:hint="eastAsia"/>
        </w:rPr>
        <w:t>选择</w:t>
      </w:r>
      <w:r>
        <w:rPr>
          <w:rFonts w:hint="eastAsia"/>
        </w:rPr>
        <w:t xml:space="preserve"> PWM3</w:t>
      </w:r>
      <w:r>
        <w:rPr>
          <w:rFonts w:hint="eastAsia"/>
        </w:rPr>
        <w:t>口的时钟源为</w:t>
      </w:r>
      <w:r>
        <w:rPr>
          <w:rFonts w:hint="eastAsia"/>
        </w:rPr>
        <w:t xml:space="preserve">Clock SA </w:t>
      </w:r>
      <w:r>
        <w:rPr>
          <w:rFonts w:hint="eastAsia"/>
        </w:rPr>
        <w:t>若置为</w:t>
      </w:r>
      <w:r>
        <w:rPr>
          <w:rFonts w:hint="eastAsia"/>
        </w:rPr>
        <w:t>0</w:t>
      </w:r>
      <w:r>
        <w:rPr>
          <w:rFonts w:hint="eastAsia"/>
        </w:rPr>
        <w:t>，则时钟源为</w:t>
      </w:r>
      <w:r>
        <w:rPr>
          <w:rFonts w:hint="eastAsia"/>
        </w:rPr>
        <w:t xml:space="preserve">Clock A       </w:t>
      </w:r>
    </w:p>
    <w:p w:rsidR="00E97436" w:rsidRDefault="00E97436" w:rsidP="00E97436">
      <w:pPr>
        <w:rPr>
          <w:rFonts w:hint="eastAsia"/>
        </w:rPr>
      </w:pPr>
      <w:r>
        <w:rPr>
          <w:rFonts w:hint="eastAsia"/>
        </w:rPr>
        <w:t xml:space="preserve">    PWMPOL_PPOL7 = 1;</w:t>
      </w:r>
      <w:r>
        <w:rPr>
          <w:rFonts w:hint="eastAsia"/>
        </w:rPr>
        <w:tab/>
      </w:r>
      <w:r>
        <w:rPr>
          <w:rFonts w:hint="eastAsia"/>
        </w:rPr>
        <w:tab/>
      </w:r>
      <w:r>
        <w:rPr>
          <w:rFonts w:hint="eastAsia"/>
        </w:rPr>
        <w:tab/>
        <w:t xml:space="preserve">  //</w:t>
      </w:r>
      <w:r>
        <w:rPr>
          <w:rFonts w:hint="eastAsia"/>
        </w:rPr>
        <w:t>设置</w:t>
      </w:r>
      <w:r>
        <w:rPr>
          <w:rFonts w:hint="eastAsia"/>
        </w:rPr>
        <w:t>PWM</w:t>
      </w:r>
      <w:r>
        <w:rPr>
          <w:rFonts w:hint="eastAsia"/>
        </w:rPr>
        <w:t>波的一个周期开始时是高电平</w:t>
      </w:r>
      <w:r>
        <w:rPr>
          <w:rFonts w:hint="eastAsia"/>
        </w:rPr>
        <w:tab/>
      </w:r>
      <w:r>
        <w:rPr>
          <w:rFonts w:hint="eastAsia"/>
        </w:rPr>
        <w:tab/>
      </w:r>
      <w:r>
        <w:rPr>
          <w:rFonts w:hint="eastAsia"/>
        </w:rPr>
        <w:tab/>
      </w:r>
    </w:p>
    <w:p w:rsidR="00E97436" w:rsidRDefault="00E97436" w:rsidP="00E97436">
      <w:pPr>
        <w:rPr>
          <w:rFonts w:hint="eastAsia"/>
        </w:rPr>
      </w:pPr>
      <w:r>
        <w:rPr>
          <w:rFonts w:hint="eastAsia"/>
        </w:rPr>
        <w:t xml:space="preserve">    PWMCNT67 = 0;                 //PWMDTY</w:t>
      </w:r>
      <w:r>
        <w:rPr>
          <w:rFonts w:hint="eastAsia"/>
        </w:rPr>
        <w:t>的计数器，用于改变</w:t>
      </w:r>
      <w:r>
        <w:rPr>
          <w:rFonts w:hint="eastAsia"/>
        </w:rPr>
        <w:t>PWM</w:t>
      </w:r>
      <w:r>
        <w:rPr>
          <w:rFonts w:hint="eastAsia"/>
        </w:rPr>
        <w:t>波电平。</w:t>
      </w:r>
    </w:p>
    <w:p w:rsidR="00E97436" w:rsidRDefault="00E97436" w:rsidP="00E97436">
      <w:pPr>
        <w:rPr>
          <w:rFonts w:hint="eastAsia"/>
        </w:rPr>
      </w:pPr>
      <w:r>
        <w:rPr>
          <w:rFonts w:hint="eastAsia"/>
        </w:rPr>
        <w:t xml:space="preserve">    PWMDTY67 = 0;                 //</w:t>
      </w:r>
      <w:r>
        <w:rPr>
          <w:rFonts w:hint="eastAsia"/>
        </w:rPr>
        <w:t>设置占空比，</w:t>
      </w:r>
      <w:r>
        <w:rPr>
          <w:rFonts w:hint="eastAsia"/>
        </w:rPr>
        <w:t xml:space="preserve">Duty Cycle = [PWMDTY / </w:t>
      </w:r>
      <w:r>
        <w:rPr>
          <w:rFonts w:hint="eastAsia"/>
        </w:rPr>
        <w:lastRenderedPageBreak/>
        <w:t xml:space="preserve">PWMPER] * 100%      </w:t>
      </w:r>
    </w:p>
    <w:p w:rsidR="00E97436" w:rsidRDefault="00E97436" w:rsidP="00E97436">
      <w:pPr>
        <w:rPr>
          <w:rFonts w:hint="eastAsia"/>
        </w:rPr>
      </w:pPr>
      <w:r>
        <w:rPr>
          <w:rFonts w:hint="eastAsia"/>
        </w:rPr>
        <w:t xml:space="preserve">    PWMPER67 = 18750;             //</w:t>
      </w:r>
      <w:r>
        <w:rPr>
          <w:rFonts w:hint="eastAsia"/>
        </w:rPr>
        <w:t>设置</w:t>
      </w:r>
      <w:r>
        <w:rPr>
          <w:rFonts w:hint="eastAsia"/>
        </w:rPr>
        <w:t>PWM</w:t>
      </w:r>
      <w:r>
        <w:rPr>
          <w:rFonts w:hint="eastAsia"/>
        </w:rPr>
        <w:t>频率，</w:t>
      </w:r>
      <w:r>
        <w:rPr>
          <w:rFonts w:hint="eastAsia"/>
        </w:rPr>
        <w:t xml:space="preserve">PWM Frequency = Clock SA / PWMPER </w:t>
      </w:r>
      <w:r>
        <w:rPr>
          <w:rFonts w:hint="eastAsia"/>
        </w:rPr>
        <w:t>初始值为</w:t>
      </w:r>
      <w:r>
        <w:rPr>
          <w:rFonts w:hint="eastAsia"/>
        </w:rPr>
        <w:t xml:space="preserve"> 200Hz</w:t>
      </w:r>
    </w:p>
    <w:p w:rsidR="00E97436" w:rsidRDefault="00E97436" w:rsidP="00E97436">
      <w:r>
        <w:t xml:space="preserve">    PWME_PWME7 = 1;               //Enable       </w:t>
      </w:r>
    </w:p>
    <w:p w:rsidR="00E97436" w:rsidRDefault="00E97436" w:rsidP="00E97436">
      <w:r>
        <w:t>}</w:t>
      </w:r>
    </w:p>
    <w:p w:rsidR="00E97436" w:rsidRDefault="00E97436" w:rsidP="00E97436"/>
    <w:p w:rsidR="00E97436" w:rsidRDefault="00E97436" w:rsidP="00E97436"/>
    <w:p w:rsidR="00E97436" w:rsidRDefault="00E97436" w:rsidP="00E97436">
      <w:r>
        <w:t>void PWM01Init(void)</w:t>
      </w:r>
    </w:p>
    <w:p w:rsidR="00E97436" w:rsidRDefault="00E97436" w:rsidP="00E97436">
      <w:r>
        <w:t xml:space="preserve">{ </w:t>
      </w:r>
    </w:p>
    <w:p w:rsidR="00E97436" w:rsidRDefault="00E97436" w:rsidP="00E97436">
      <w:pPr>
        <w:rPr>
          <w:rFonts w:hint="eastAsia"/>
        </w:rPr>
      </w:pPr>
      <w:r>
        <w:rPr>
          <w:rFonts w:hint="eastAsia"/>
        </w:rPr>
        <w:t xml:space="preserve">    PWMPRCLK_PCKA = 3;          //</w:t>
      </w:r>
      <w:r>
        <w:rPr>
          <w:rFonts w:hint="eastAsia"/>
        </w:rPr>
        <w:t>不使能总线分频，</w:t>
      </w:r>
      <w:r>
        <w:rPr>
          <w:rFonts w:hint="eastAsia"/>
        </w:rPr>
        <w:t>Clock A</w:t>
      </w:r>
      <w:r>
        <w:rPr>
          <w:rFonts w:hint="eastAsia"/>
        </w:rPr>
        <w:t>为总线频率</w:t>
      </w:r>
      <w:r>
        <w:rPr>
          <w:rFonts w:hint="eastAsia"/>
        </w:rPr>
        <w:t xml:space="preserve"> </w:t>
      </w:r>
      <w:r>
        <w:rPr>
          <w:rFonts w:hint="eastAsia"/>
        </w:rPr>
        <w:t>注意改变此初会影响舵机的分频特性</w:t>
      </w:r>
    </w:p>
    <w:p w:rsidR="00E97436" w:rsidRDefault="00E97436" w:rsidP="00E97436">
      <w:pPr>
        <w:rPr>
          <w:rFonts w:hint="eastAsia"/>
        </w:rPr>
      </w:pPr>
      <w:r>
        <w:rPr>
          <w:rFonts w:hint="eastAsia"/>
        </w:rPr>
        <w:t xml:space="preserve">    PWMPRCLK_PCKB = 3;          //</w:t>
      </w:r>
      <w:r>
        <w:rPr>
          <w:rFonts w:hint="eastAsia"/>
        </w:rPr>
        <w:t>不使能总线分频，</w:t>
      </w:r>
      <w:r>
        <w:rPr>
          <w:rFonts w:hint="eastAsia"/>
        </w:rPr>
        <w:t>Clock B</w:t>
      </w:r>
      <w:r>
        <w:rPr>
          <w:rFonts w:hint="eastAsia"/>
        </w:rPr>
        <w:t>为总线频率</w:t>
      </w:r>
      <w:r>
        <w:rPr>
          <w:rFonts w:hint="eastAsia"/>
        </w:rPr>
        <w:t xml:space="preserve">                      </w:t>
      </w:r>
    </w:p>
    <w:p w:rsidR="00E97436" w:rsidRDefault="00E97436" w:rsidP="00E97436">
      <w:r>
        <w:t xml:space="preserve">    //01 45 Clock A</w:t>
      </w:r>
    </w:p>
    <w:p w:rsidR="00E97436" w:rsidRDefault="00E97436" w:rsidP="00E97436">
      <w:r>
        <w:t xml:space="preserve">    //23 67 Clock B</w:t>
      </w:r>
    </w:p>
    <w:p w:rsidR="00E97436" w:rsidRDefault="00E97436" w:rsidP="00E97436">
      <w:r>
        <w:t xml:space="preserve">    </w:t>
      </w:r>
    </w:p>
    <w:p w:rsidR="00E97436" w:rsidRDefault="00E97436" w:rsidP="00E97436">
      <w:r>
        <w:t xml:space="preserve">    PWMPRCLK_PCKA = 3;            //Clock A = Bus / PWMPRCLK_PCKA;        </w:t>
      </w:r>
    </w:p>
    <w:p w:rsidR="00E97436" w:rsidRDefault="00E97436" w:rsidP="00E97436">
      <w:r>
        <w:t xml:space="preserve">    PWMSCLA = 2;</w:t>
      </w:r>
      <w:r>
        <w:tab/>
      </w:r>
      <w:r>
        <w:tab/>
      </w:r>
      <w:r>
        <w:tab/>
      </w:r>
      <w:r>
        <w:tab/>
        <w:t xml:space="preserve">  //Clock SA = Clock A /(2 * PWMSCLA) </w:t>
      </w:r>
    </w:p>
    <w:p w:rsidR="00E97436" w:rsidRDefault="00E97436" w:rsidP="00E97436">
      <w:r>
        <w:t xml:space="preserve">    </w:t>
      </w:r>
    </w:p>
    <w:p w:rsidR="00E97436" w:rsidRDefault="00E97436" w:rsidP="00E97436">
      <w:r>
        <w:t xml:space="preserve">    PWMPRCLK_PCKB = 3;            //Clock B = Bus / PWMPRCLK_PCKB;        </w:t>
      </w:r>
    </w:p>
    <w:p w:rsidR="00E97436" w:rsidRDefault="00E97436" w:rsidP="00E97436">
      <w:r>
        <w:t xml:space="preserve">    PWMSCLB = 2;</w:t>
      </w:r>
      <w:r>
        <w:tab/>
      </w:r>
      <w:r>
        <w:tab/>
      </w:r>
      <w:r>
        <w:tab/>
      </w:r>
      <w:r>
        <w:tab/>
        <w:t xml:space="preserve">  //Clock SB = Clock B /(2 * PWMSCLB) </w:t>
      </w:r>
    </w:p>
    <w:p w:rsidR="00E97436" w:rsidRDefault="00E97436" w:rsidP="00E97436">
      <w:r>
        <w:t xml:space="preserve">    </w:t>
      </w:r>
    </w:p>
    <w:p w:rsidR="00E97436" w:rsidRDefault="00E97436" w:rsidP="00E97436">
      <w:r>
        <w:t xml:space="preserve">    </w:t>
      </w:r>
    </w:p>
    <w:p w:rsidR="00E97436" w:rsidRDefault="00E97436" w:rsidP="00E97436">
      <w:r>
        <w:t xml:space="preserve">    PWMCTL_CON01 = 0;          </w:t>
      </w:r>
    </w:p>
    <w:p w:rsidR="00E97436" w:rsidRDefault="00E97436" w:rsidP="00E97436">
      <w:r>
        <w:t xml:space="preserve">    </w:t>
      </w:r>
    </w:p>
    <w:p w:rsidR="00E97436" w:rsidRDefault="00E97436" w:rsidP="00E97436">
      <w:r>
        <w:t xml:space="preserve">    PWME_PWME0 = 0;             </w:t>
      </w:r>
    </w:p>
    <w:p w:rsidR="00E97436" w:rsidRDefault="00E97436" w:rsidP="00E97436">
      <w:r>
        <w:t xml:space="preserve">    PWMCLK_PCLK0 = 1;                   </w:t>
      </w:r>
    </w:p>
    <w:p w:rsidR="00E97436" w:rsidRDefault="00E97436" w:rsidP="00E97436">
      <w:r>
        <w:t xml:space="preserve">    PWMPOL_PPOL0 = 1;           </w:t>
      </w:r>
    </w:p>
    <w:p w:rsidR="00E97436" w:rsidRDefault="00E97436" w:rsidP="00E97436">
      <w:r>
        <w:t xml:space="preserve">    PWMCNT0 = 0;</w:t>
      </w:r>
    </w:p>
    <w:p w:rsidR="00E97436" w:rsidRDefault="00E97436" w:rsidP="00E97436">
      <w:r>
        <w:t xml:space="preserve">    PWMDTY0 = 0;                </w:t>
      </w:r>
    </w:p>
    <w:p w:rsidR="00E97436" w:rsidRDefault="00E97436" w:rsidP="00E97436">
      <w:r>
        <w:t xml:space="preserve">    PWMPER0 = 255;              </w:t>
      </w:r>
    </w:p>
    <w:p w:rsidR="00E97436" w:rsidRDefault="00E97436" w:rsidP="00E97436">
      <w:r>
        <w:t xml:space="preserve">    PWME_PWME0 = 1;             </w:t>
      </w:r>
    </w:p>
    <w:p w:rsidR="00E97436" w:rsidRDefault="00E97436" w:rsidP="00E97436">
      <w:r>
        <w:t xml:space="preserve">    </w:t>
      </w:r>
    </w:p>
    <w:p w:rsidR="00E97436" w:rsidRDefault="00E97436" w:rsidP="00E97436">
      <w:r>
        <w:t xml:space="preserve">    </w:t>
      </w:r>
    </w:p>
    <w:p w:rsidR="00E97436" w:rsidRDefault="00E97436" w:rsidP="00E97436">
      <w:r>
        <w:t xml:space="preserve">    PWME_PWME1 = 0;</w:t>
      </w:r>
    </w:p>
    <w:p w:rsidR="00E97436" w:rsidRDefault="00E97436" w:rsidP="00E97436">
      <w:r>
        <w:t xml:space="preserve">    PWMCLK_PCLK1 = 1;                  </w:t>
      </w:r>
    </w:p>
    <w:p w:rsidR="00E97436" w:rsidRDefault="00E97436" w:rsidP="00E97436">
      <w:r>
        <w:t xml:space="preserve">    PWMPOL_PPOL1 = 1;           </w:t>
      </w:r>
    </w:p>
    <w:p w:rsidR="00E97436" w:rsidRDefault="00E97436" w:rsidP="00E97436">
      <w:r>
        <w:t xml:space="preserve">    PWMCNT1 = 0;</w:t>
      </w:r>
    </w:p>
    <w:p w:rsidR="00E97436" w:rsidRDefault="00E97436" w:rsidP="00E97436">
      <w:r>
        <w:t xml:space="preserve">    PWMDTY1 = 0;</w:t>
      </w:r>
    </w:p>
    <w:p w:rsidR="00E97436" w:rsidRDefault="00E97436" w:rsidP="00E97436">
      <w:r>
        <w:t xml:space="preserve">    PWMPER1 = 255;</w:t>
      </w:r>
    </w:p>
    <w:p w:rsidR="00E97436" w:rsidRDefault="00E97436" w:rsidP="00E97436">
      <w:r>
        <w:t xml:space="preserve">    PWME_PWME1 = 1;   </w:t>
      </w:r>
    </w:p>
    <w:p w:rsidR="004F5037" w:rsidRDefault="00E97436" w:rsidP="00E97436">
      <w:r>
        <w:lastRenderedPageBreak/>
        <w:t>}</w:t>
      </w:r>
    </w:p>
    <w:p w:rsidR="004F5037" w:rsidRDefault="004F5037" w:rsidP="004F5037"/>
    <w:p w:rsidR="004F5037" w:rsidRDefault="00E97436" w:rsidP="004F5037">
      <w:r>
        <w:t>/*</w:t>
      </w:r>
      <w:r>
        <w:rPr>
          <w:rFonts w:hint="eastAsia"/>
        </w:rPr>
        <w:t>IRQ</w:t>
      </w:r>
      <w:r w:rsidR="004F5037">
        <w:t xml:space="preserve"> Init*/</w:t>
      </w:r>
    </w:p>
    <w:p w:rsidR="004F5037" w:rsidRDefault="004F5037" w:rsidP="004F5037"/>
    <w:p w:rsidR="00E97436" w:rsidRDefault="00E97436" w:rsidP="00E97436">
      <w:r>
        <w:t>#include "IRQ.h"</w:t>
      </w:r>
    </w:p>
    <w:p w:rsidR="00E97436" w:rsidRDefault="00E97436" w:rsidP="00E97436"/>
    <w:p w:rsidR="00E97436" w:rsidRDefault="00E97436" w:rsidP="00E97436"/>
    <w:p w:rsidR="00E97436" w:rsidRDefault="00E97436" w:rsidP="00E97436">
      <w:r>
        <w:t>void IRQInit(void)</w:t>
      </w:r>
    </w:p>
    <w:p w:rsidR="00E97436" w:rsidRDefault="00E97436" w:rsidP="00E97436">
      <w:r>
        <w:t xml:space="preserve">{     </w:t>
      </w:r>
    </w:p>
    <w:p w:rsidR="00E97436" w:rsidRDefault="00E97436" w:rsidP="00E97436">
      <w:r>
        <w:t xml:space="preserve">    INT_CFADDR = 0xF0;    //Interrupt Request Configuration Address Register</w:t>
      </w:r>
    </w:p>
    <w:p w:rsidR="00E97436" w:rsidRDefault="00E97436" w:rsidP="00E97436">
      <w:r>
        <w:t xml:space="preserve">    INT_CFDATA1 = 0x07;   //IRQ have the highest priority.</w:t>
      </w:r>
    </w:p>
    <w:p w:rsidR="00E97436" w:rsidRDefault="00E97436" w:rsidP="00E97436">
      <w:r>
        <w:t xml:space="preserve">    IRQCR_IRQEN = 0;      //IRQ off  </w:t>
      </w:r>
      <w:r>
        <w:tab/>
      </w:r>
    </w:p>
    <w:p w:rsidR="00E97436" w:rsidRDefault="00E97436" w:rsidP="00E97436">
      <w:r>
        <w:t xml:space="preserve">    IRQCR_IRQE = 1;</w:t>
      </w:r>
      <w:r>
        <w:tab/>
        <w:t xml:space="preserve">      // Failing sensitive only</w:t>
      </w:r>
    </w:p>
    <w:p w:rsidR="004F5037" w:rsidRDefault="00E97436" w:rsidP="00E97436">
      <w:r>
        <w:t>}</w:t>
      </w:r>
    </w:p>
    <w:p w:rsidR="004F5037" w:rsidRDefault="004F5037" w:rsidP="004F5037"/>
    <w:p w:rsidR="004F5037" w:rsidRDefault="004F5037" w:rsidP="004F5037"/>
    <w:p w:rsidR="004F5037" w:rsidRDefault="004F5037" w:rsidP="004F5037">
      <w:r>
        <w:t>/*</w:t>
      </w:r>
      <w:r w:rsidR="00E97436" w:rsidRPr="00E97436">
        <w:t>Keyboard</w:t>
      </w:r>
      <w:r>
        <w:t xml:space="preserve"> Init*/</w:t>
      </w:r>
    </w:p>
    <w:p w:rsidR="004F5037" w:rsidRDefault="004F5037" w:rsidP="004F5037"/>
    <w:p w:rsidR="00E97436" w:rsidRDefault="00E97436" w:rsidP="00E97436">
      <w:r>
        <w:t>#include "Keyboard.h"</w:t>
      </w:r>
    </w:p>
    <w:p w:rsidR="00E97436" w:rsidRDefault="00E97436" w:rsidP="00E97436"/>
    <w:p w:rsidR="00E97436" w:rsidRDefault="00E97436" w:rsidP="00E97436"/>
    <w:p w:rsidR="00E97436" w:rsidRDefault="00E97436" w:rsidP="00E97436"/>
    <w:p w:rsidR="00E97436" w:rsidRDefault="00E97436" w:rsidP="00E97436">
      <w:pPr>
        <w:rPr>
          <w:rFonts w:hint="eastAsia"/>
        </w:rPr>
      </w:pPr>
      <w:r>
        <w:rPr>
          <w:rFonts w:hint="eastAsia"/>
        </w:rPr>
        <w:t>//</w:t>
      </w:r>
      <w:r>
        <w:rPr>
          <w:rFonts w:hint="eastAsia"/>
        </w:rPr>
        <w:t>初始化按键键盘端口</w:t>
      </w:r>
    </w:p>
    <w:p w:rsidR="00E97436" w:rsidRDefault="00E97436" w:rsidP="00E97436">
      <w:r>
        <w:t>void InitKeyboard(void)</w:t>
      </w:r>
    </w:p>
    <w:p w:rsidR="00E97436" w:rsidRDefault="00E97436" w:rsidP="00E97436">
      <w:r>
        <w:t>{</w:t>
      </w:r>
    </w:p>
    <w:p w:rsidR="00E97436" w:rsidRDefault="00E97436" w:rsidP="00E97436">
      <w:r>
        <w:t xml:space="preserve">    Led1Init;</w:t>
      </w:r>
    </w:p>
    <w:p w:rsidR="00E97436" w:rsidRDefault="00E97436" w:rsidP="00E97436">
      <w:r>
        <w:t xml:space="preserve">    Led2Init;</w:t>
      </w:r>
    </w:p>
    <w:p w:rsidR="00E97436" w:rsidRDefault="00E97436" w:rsidP="00E97436">
      <w:r>
        <w:t xml:space="preserve">    Led3Init;</w:t>
      </w:r>
    </w:p>
    <w:p w:rsidR="00E97436" w:rsidRDefault="00E97436" w:rsidP="00E97436">
      <w:r>
        <w:t xml:space="preserve">    Led4Init; </w:t>
      </w:r>
    </w:p>
    <w:p w:rsidR="00E97436" w:rsidRDefault="00E97436" w:rsidP="00E97436">
      <w:r>
        <w:t xml:space="preserve">    Led5Init;</w:t>
      </w:r>
    </w:p>
    <w:p w:rsidR="00E97436" w:rsidRDefault="00E97436" w:rsidP="00E97436">
      <w:r>
        <w:t xml:space="preserve">    Led6Init; </w:t>
      </w:r>
    </w:p>
    <w:p w:rsidR="00E97436" w:rsidRDefault="00E97436" w:rsidP="00E97436">
      <w:r>
        <w:t xml:space="preserve">    Led7Init;</w:t>
      </w:r>
    </w:p>
    <w:p w:rsidR="00E97436" w:rsidRDefault="00E97436" w:rsidP="00E97436">
      <w:r>
        <w:t xml:space="preserve">    Led8Init;</w:t>
      </w:r>
    </w:p>
    <w:p w:rsidR="00E97436" w:rsidRDefault="00E97436" w:rsidP="00E97436">
      <w:r>
        <w:t xml:space="preserve">    Led9Init;</w:t>
      </w:r>
    </w:p>
    <w:p w:rsidR="00E97436" w:rsidRDefault="00E97436" w:rsidP="00E97436">
      <w:r>
        <w:t xml:space="preserve">    Led10Init;</w:t>
      </w:r>
    </w:p>
    <w:p w:rsidR="00E97436" w:rsidRDefault="00E97436" w:rsidP="00E97436">
      <w:r>
        <w:t xml:space="preserve">    Led11Init;</w:t>
      </w:r>
    </w:p>
    <w:p w:rsidR="00E97436" w:rsidRDefault="00E97436" w:rsidP="00E97436">
      <w:r>
        <w:t xml:space="preserve">    Led12Init;</w:t>
      </w:r>
    </w:p>
    <w:p w:rsidR="00E97436" w:rsidRDefault="00E97436" w:rsidP="00E97436">
      <w:r>
        <w:t xml:space="preserve">    </w:t>
      </w:r>
    </w:p>
    <w:p w:rsidR="00E97436" w:rsidRDefault="00E97436" w:rsidP="00E97436">
      <w:r>
        <w:t xml:space="preserve">    Key1Init;</w:t>
      </w:r>
    </w:p>
    <w:p w:rsidR="00E97436" w:rsidRDefault="00E97436" w:rsidP="00E97436">
      <w:r>
        <w:t xml:space="preserve">    Key2Init;</w:t>
      </w:r>
    </w:p>
    <w:p w:rsidR="00E97436" w:rsidRDefault="00E97436" w:rsidP="00E97436">
      <w:r>
        <w:lastRenderedPageBreak/>
        <w:t xml:space="preserve">    Key3Init;</w:t>
      </w:r>
    </w:p>
    <w:p w:rsidR="00E97436" w:rsidRDefault="00E97436" w:rsidP="00E97436">
      <w:r>
        <w:t xml:space="preserve">    Key4Init;</w:t>
      </w:r>
    </w:p>
    <w:p w:rsidR="00E97436" w:rsidRDefault="00E97436" w:rsidP="00E97436">
      <w:r>
        <w:t xml:space="preserve">    </w:t>
      </w:r>
    </w:p>
    <w:p w:rsidR="00E97436" w:rsidRDefault="00E97436" w:rsidP="00E97436">
      <w:r>
        <w:t xml:space="preserve">    Sw1Init;</w:t>
      </w:r>
    </w:p>
    <w:p w:rsidR="00E97436" w:rsidRDefault="00E97436" w:rsidP="00E97436">
      <w:r>
        <w:t xml:space="preserve">    Sw2Init;</w:t>
      </w:r>
    </w:p>
    <w:p w:rsidR="00E97436" w:rsidRDefault="00E97436" w:rsidP="00E97436">
      <w:r>
        <w:t xml:space="preserve">    Sw3Init;</w:t>
      </w:r>
    </w:p>
    <w:p w:rsidR="00E97436" w:rsidRDefault="00E97436" w:rsidP="00E97436">
      <w:r>
        <w:t xml:space="preserve">    Sw4Init;</w:t>
      </w:r>
    </w:p>
    <w:p w:rsidR="00E97436" w:rsidRDefault="00E97436" w:rsidP="00E97436">
      <w:r>
        <w:t xml:space="preserve">    Sw5Init;</w:t>
      </w:r>
    </w:p>
    <w:p w:rsidR="00E97436" w:rsidRDefault="00E97436" w:rsidP="00E97436">
      <w:r>
        <w:t xml:space="preserve">    </w:t>
      </w:r>
    </w:p>
    <w:p w:rsidR="00E97436" w:rsidRDefault="00E97436" w:rsidP="00E97436">
      <w:r>
        <w:t>}</w:t>
      </w:r>
    </w:p>
    <w:p w:rsidR="004F5037" w:rsidRDefault="00E97436" w:rsidP="00E97436">
      <w:r>
        <w:t xml:space="preserve">    </w:t>
      </w:r>
    </w:p>
    <w:p w:rsidR="004F5037" w:rsidRDefault="004F5037" w:rsidP="004F5037">
      <w:r>
        <w:t>/*</w:t>
      </w:r>
      <w:r w:rsidR="00E97436" w:rsidRPr="00E97436">
        <w:t xml:space="preserve"> PLL</w:t>
      </w:r>
      <w:r>
        <w:t xml:space="preserve"> Init*/</w:t>
      </w:r>
    </w:p>
    <w:p w:rsidR="004F5037" w:rsidRDefault="004F5037" w:rsidP="004F5037"/>
    <w:p w:rsidR="00E97436" w:rsidRDefault="00E97436" w:rsidP="00E97436">
      <w:r>
        <w:t>void PLLInit(void)</w:t>
      </w:r>
    </w:p>
    <w:p w:rsidR="00E97436" w:rsidRDefault="00E97436" w:rsidP="00E97436">
      <w:r>
        <w:t>{</w:t>
      </w:r>
    </w:p>
    <w:p w:rsidR="00E97436" w:rsidRDefault="00E97436" w:rsidP="00E97436">
      <w:r>
        <w:t xml:space="preserve">    CLKSEL = 0;                 </w:t>
      </w:r>
    </w:p>
    <w:p w:rsidR="00E97436" w:rsidRDefault="00E97436" w:rsidP="00E97436"/>
    <w:p w:rsidR="00E97436" w:rsidRDefault="00E97436" w:rsidP="00E97436">
      <w:r>
        <w:t xml:space="preserve">    PLLCTL_PLLON=1; // turn on PLL</w:t>
      </w:r>
    </w:p>
    <w:p w:rsidR="00E97436" w:rsidRDefault="00E97436" w:rsidP="00E97436"/>
    <w:p w:rsidR="00E97436" w:rsidRDefault="00E97436" w:rsidP="00E97436">
      <w:r>
        <w:t xml:space="preserve">    #if FREQUENCE == BUS26PLL52  </w:t>
      </w:r>
    </w:p>
    <w:p w:rsidR="00E97436" w:rsidRDefault="00E97436" w:rsidP="00E97436">
      <w:r>
        <w:t xml:space="preserve">    SYNR = 63|0xC0;</w:t>
      </w:r>
    </w:p>
    <w:p w:rsidR="00E97436" w:rsidRDefault="00E97436" w:rsidP="00E97436">
      <w:r>
        <w:t xml:space="preserve">    REFDV = 26|0x40;</w:t>
      </w:r>
    </w:p>
    <w:p w:rsidR="00E97436" w:rsidRDefault="00E97436" w:rsidP="00E97436">
      <w:r>
        <w:t xml:space="preserve">    #endif</w:t>
      </w:r>
    </w:p>
    <w:p w:rsidR="00E97436" w:rsidRDefault="00E97436" w:rsidP="00E97436"/>
    <w:p w:rsidR="00E97436" w:rsidRDefault="00E97436" w:rsidP="00E97436">
      <w:r>
        <w:t xml:space="preserve">    #if FREQUENCE == BUS36PLL73  </w:t>
      </w:r>
    </w:p>
    <w:p w:rsidR="00E97436" w:rsidRDefault="00E97436" w:rsidP="00E97436">
      <w:r>
        <w:t xml:space="preserve">    SYNR = 9|0xC0;</w:t>
      </w:r>
    </w:p>
    <w:p w:rsidR="00E97436" w:rsidRDefault="00E97436" w:rsidP="00E97436">
      <w:r>
        <w:t xml:space="preserve">    REFDV = 2|0x40;</w:t>
      </w:r>
    </w:p>
    <w:p w:rsidR="00E97436" w:rsidRDefault="00E97436" w:rsidP="00E97436">
      <w:r>
        <w:t xml:space="preserve">    #endif</w:t>
      </w:r>
    </w:p>
    <w:p w:rsidR="00E97436" w:rsidRDefault="00E97436" w:rsidP="00E97436"/>
    <w:p w:rsidR="00E97436" w:rsidRDefault="00E97436" w:rsidP="00E97436">
      <w:r>
        <w:t xml:space="preserve">    #if FREQUENCE == BUS58PLL117  </w:t>
      </w:r>
    </w:p>
    <w:p w:rsidR="00E97436" w:rsidRDefault="00E97436" w:rsidP="00E97436">
      <w:r>
        <w:t xml:space="preserve">    SYNR = 15|0xC0;</w:t>
      </w:r>
    </w:p>
    <w:p w:rsidR="00E97436" w:rsidRDefault="00E97436" w:rsidP="00E97436">
      <w:r>
        <w:t xml:space="preserve">    REFDV = 2|0x40;</w:t>
      </w:r>
    </w:p>
    <w:p w:rsidR="00E97436" w:rsidRDefault="00E97436" w:rsidP="00E97436">
      <w:r>
        <w:t xml:space="preserve">    #endif</w:t>
      </w:r>
    </w:p>
    <w:p w:rsidR="00E97436" w:rsidRDefault="00E97436" w:rsidP="00E97436"/>
    <w:p w:rsidR="00E97436" w:rsidRDefault="00E97436" w:rsidP="00E97436"/>
    <w:p w:rsidR="00E97436" w:rsidRDefault="00E97436" w:rsidP="00E97436">
      <w:r>
        <w:t xml:space="preserve">    #if FREQUENCE == BUS72PLL144  </w:t>
      </w:r>
    </w:p>
    <w:p w:rsidR="00E97436" w:rsidRDefault="00E97436" w:rsidP="00E97436">
      <w:r>
        <w:t xml:space="preserve">    SYNR = 17|0xC0;</w:t>
      </w:r>
    </w:p>
    <w:p w:rsidR="00E97436" w:rsidRDefault="00E97436" w:rsidP="00E97436">
      <w:r>
        <w:t xml:space="preserve">    REFDV = 3|0x40;</w:t>
      </w:r>
    </w:p>
    <w:p w:rsidR="00E97436" w:rsidRDefault="00E97436" w:rsidP="00E97436">
      <w:r>
        <w:t xml:space="preserve">    #endif</w:t>
      </w:r>
    </w:p>
    <w:p w:rsidR="00E97436" w:rsidRDefault="00E97436" w:rsidP="00E97436"/>
    <w:p w:rsidR="00E97436" w:rsidRDefault="00E97436" w:rsidP="00E97436">
      <w:r>
        <w:lastRenderedPageBreak/>
        <w:t xml:space="preserve">    #if FREQUENCE == BUS40PLL80  </w:t>
      </w:r>
    </w:p>
    <w:p w:rsidR="00E97436" w:rsidRDefault="00E97436" w:rsidP="00E97436">
      <w:r>
        <w:t xml:space="preserve">    SYNR = 9|0xC0;</w:t>
      </w:r>
    </w:p>
    <w:p w:rsidR="00E97436" w:rsidRDefault="00E97436" w:rsidP="00E97436">
      <w:r>
        <w:t xml:space="preserve">    REFDV = 3|0x40;</w:t>
      </w:r>
    </w:p>
    <w:p w:rsidR="00E97436" w:rsidRDefault="00E97436" w:rsidP="00E97436">
      <w:r>
        <w:t xml:space="preserve">    #endif  </w:t>
      </w:r>
    </w:p>
    <w:p w:rsidR="00E97436" w:rsidRDefault="00E97436" w:rsidP="00E97436">
      <w:r>
        <w:t xml:space="preserve">    </w:t>
      </w:r>
    </w:p>
    <w:p w:rsidR="00E97436" w:rsidRDefault="00E97436" w:rsidP="00E97436">
      <w:r>
        <w:t xml:space="preserve">    #if FREQUENCE == BUS48PLL96 </w:t>
      </w:r>
    </w:p>
    <w:p w:rsidR="00E97436" w:rsidRDefault="00E97436" w:rsidP="00E97436">
      <w:r>
        <w:t xml:space="preserve">    SYNR = 5|0xC0;</w:t>
      </w:r>
    </w:p>
    <w:p w:rsidR="00E97436" w:rsidRDefault="00E97436" w:rsidP="00E97436">
      <w:r>
        <w:t xml:space="preserve">    REFDV = 1|0x40;</w:t>
      </w:r>
    </w:p>
    <w:p w:rsidR="00E97436" w:rsidRDefault="00E97436" w:rsidP="00E97436">
      <w:r>
        <w:t xml:space="preserve">    #endif</w:t>
      </w:r>
    </w:p>
    <w:p w:rsidR="00E97436" w:rsidRDefault="00E97436" w:rsidP="00E97436"/>
    <w:p w:rsidR="00E97436" w:rsidRDefault="00E97436" w:rsidP="00E97436">
      <w:r>
        <w:t xml:space="preserve">    #if FREQUENCE == BUS60PLL120  </w:t>
      </w:r>
    </w:p>
    <w:p w:rsidR="00E97436" w:rsidRDefault="00E97436" w:rsidP="00E97436">
      <w:r>
        <w:t xml:space="preserve">    SYNR = 14|0xC0;</w:t>
      </w:r>
    </w:p>
    <w:p w:rsidR="00E97436" w:rsidRDefault="00E97436" w:rsidP="00E97436">
      <w:r>
        <w:t xml:space="preserve">    REFDV = 3|0x40;</w:t>
      </w:r>
    </w:p>
    <w:p w:rsidR="00E97436" w:rsidRDefault="00E97436" w:rsidP="00E97436">
      <w:r>
        <w:t xml:space="preserve">    #endif</w:t>
      </w:r>
    </w:p>
    <w:p w:rsidR="00E97436" w:rsidRDefault="00E97436" w:rsidP="00E97436"/>
    <w:p w:rsidR="00E97436" w:rsidRDefault="00E97436" w:rsidP="00E97436">
      <w:r>
        <w:t xml:space="preserve">    #if FREQUENCE == BUS64PLL128  </w:t>
      </w:r>
    </w:p>
    <w:p w:rsidR="00E97436" w:rsidRDefault="00E97436" w:rsidP="00E97436">
      <w:r>
        <w:t xml:space="preserve">    SYNR = 15|0xC0;</w:t>
      </w:r>
    </w:p>
    <w:p w:rsidR="00E97436" w:rsidRDefault="00E97436" w:rsidP="00E97436">
      <w:r>
        <w:t xml:space="preserve">    REFDV = 3|0x40;</w:t>
      </w:r>
    </w:p>
    <w:p w:rsidR="00E97436" w:rsidRDefault="00E97436" w:rsidP="00E97436">
      <w:r>
        <w:t xml:space="preserve">    #endif</w:t>
      </w:r>
    </w:p>
    <w:p w:rsidR="00E97436" w:rsidRDefault="00E97436" w:rsidP="00E97436"/>
    <w:p w:rsidR="00E97436" w:rsidRDefault="00E97436" w:rsidP="00E97436">
      <w:r>
        <w:t xml:space="preserve">    #if FREQUENCE == BUS80PLL160  </w:t>
      </w:r>
    </w:p>
    <w:p w:rsidR="00E97436" w:rsidRDefault="00E97436" w:rsidP="00E97436">
      <w:r>
        <w:t xml:space="preserve">    SYNR = 19|0xC0;</w:t>
      </w:r>
    </w:p>
    <w:p w:rsidR="00E97436" w:rsidRDefault="00E97436" w:rsidP="00E97436">
      <w:r>
        <w:t xml:space="preserve">    REFDV = 3|0x40;</w:t>
      </w:r>
    </w:p>
    <w:p w:rsidR="00E97436" w:rsidRDefault="00E97436" w:rsidP="00E97436">
      <w:r>
        <w:t xml:space="preserve">    #endif</w:t>
      </w:r>
    </w:p>
    <w:p w:rsidR="00E97436" w:rsidRDefault="00E97436" w:rsidP="00E97436"/>
    <w:p w:rsidR="00E97436" w:rsidRDefault="00E97436" w:rsidP="00E97436">
      <w:r>
        <w:t xml:space="preserve">    POSTDIV = 0; </w:t>
      </w:r>
    </w:p>
    <w:p w:rsidR="00E97436" w:rsidRDefault="00E97436" w:rsidP="00E97436">
      <w:r>
        <w:t xml:space="preserve">         </w:t>
      </w:r>
    </w:p>
    <w:p w:rsidR="00E97436" w:rsidRDefault="00E97436" w:rsidP="00E97436">
      <w:r>
        <w:t xml:space="preserve">    _asm(nop);        </w:t>
      </w:r>
    </w:p>
    <w:p w:rsidR="00E97436" w:rsidRDefault="00E97436" w:rsidP="00E97436">
      <w:r>
        <w:t xml:space="preserve">    _asm(nop);</w:t>
      </w:r>
    </w:p>
    <w:p w:rsidR="00E97436" w:rsidRDefault="00E97436" w:rsidP="00E97436">
      <w:r>
        <w:t xml:space="preserve">    </w:t>
      </w:r>
    </w:p>
    <w:p w:rsidR="00E97436" w:rsidRDefault="00E97436" w:rsidP="00E97436">
      <w:r>
        <w:t xml:space="preserve">    while(0 == CRGFLG_LOCK);</w:t>
      </w:r>
    </w:p>
    <w:p w:rsidR="00E97436" w:rsidRDefault="00E97436" w:rsidP="00E97436">
      <w:r>
        <w:t xml:space="preserve">    //CLKSEL = 0x80;</w:t>
      </w:r>
    </w:p>
    <w:p w:rsidR="00E97436" w:rsidRDefault="00E97436" w:rsidP="00E97436">
      <w:r>
        <w:t xml:space="preserve">    </w:t>
      </w:r>
    </w:p>
    <w:p w:rsidR="00E97436" w:rsidRDefault="00E97436" w:rsidP="00E97436">
      <w:r>
        <w:t xml:space="preserve">    CLKSEL_PLLSEL =1; </w:t>
      </w:r>
    </w:p>
    <w:p w:rsidR="00E97436" w:rsidRDefault="00E97436" w:rsidP="00E97436">
      <w:r>
        <w:t xml:space="preserve">        </w:t>
      </w:r>
    </w:p>
    <w:p w:rsidR="004F5037" w:rsidRDefault="00E97436" w:rsidP="00E97436">
      <w:r>
        <w:t xml:space="preserve">}      </w:t>
      </w:r>
    </w:p>
    <w:p w:rsidR="004F5037" w:rsidRDefault="004F5037" w:rsidP="004F5037"/>
    <w:p w:rsidR="004F5037" w:rsidRDefault="004F5037" w:rsidP="004F5037">
      <w:r>
        <w:t>/*</w:t>
      </w:r>
      <w:r w:rsidR="00E97436" w:rsidRPr="00E97436">
        <w:t xml:space="preserve"> SCI</w:t>
      </w:r>
      <w:r>
        <w:t xml:space="preserve"> Init*/</w:t>
      </w:r>
    </w:p>
    <w:p w:rsidR="004F5037" w:rsidRDefault="004F5037" w:rsidP="004F5037"/>
    <w:p w:rsidR="00E97436" w:rsidRDefault="00E97436" w:rsidP="00E97436">
      <w:r>
        <w:t xml:space="preserve">void SCI0Init(void) </w:t>
      </w:r>
    </w:p>
    <w:p w:rsidR="00E97436" w:rsidRDefault="00E97436" w:rsidP="00E97436">
      <w:r>
        <w:lastRenderedPageBreak/>
        <w:t>{</w:t>
      </w:r>
    </w:p>
    <w:p w:rsidR="00E97436" w:rsidRDefault="00E97436" w:rsidP="00E97436">
      <w:r>
        <w:t xml:space="preserve">    SCI0BDL = (INT8U)((BUS_FREQUENCE / 16 / SCI0_BAUDRATE));</w:t>
      </w:r>
    </w:p>
    <w:p w:rsidR="00E97436" w:rsidRDefault="00E97436" w:rsidP="00E97436">
      <w:r>
        <w:t xml:space="preserve">    SCI0BDH = 0x00;</w:t>
      </w:r>
    </w:p>
    <w:p w:rsidR="00E97436" w:rsidRDefault="00E97436" w:rsidP="00E97436">
      <w:r>
        <w:t xml:space="preserve">    SCI0CR1 = 0x00;</w:t>
      </w:r>
    </w:p>
    <w:p w:rsidR="00E97436" w:rsidRDefault="00E97436" w:rsidP="00E97436">
      <w:r>
        <w:t xml:space="preserve">    SCI0CR2 = 0x0C;</w:t>
      </w:r>
    </w:p>
    <w:p w:rsidR="00E97436" w:rsidRDefault="00E97436" w:rsidP="00E97436">
      <w:r>
        <w:t>}</w:t>
      </w:r>
    </w:p>
    <w:p w:rsidR="00E97436" w:rsidRDefault="00E97436" w:rsidP="00E97436"/>
    <w:p w:rsidR="00E97436" w:rsidRDefault="00E97436" w:rsidP="00E97436"/>
    <w:p w:rsidR="00E97436" w:rsidRDefault="00E97436" w:rsidP="00E97436">
      <w:r>
        <w:t>void SCI0SendByte(INT8U out_byte)</w:t>
      </w:r>
    </w:p>
    <w:p w:rsidR="00E97436" w:rsidRDefault="00E97436" w:rsidP="00E97436">
      <w:r>
        <w:t xml:space="preserve">{    </w:t>
      </w:r>
    </w:p>
    <w:p w:rsidR="00E97436" w:rsidRDefault="00E97436" w:rsidP="00E97436">
      <w:r>
        <w:t xml:space="preserve">    while(SCI0SR1_TC != 1);</w:t>
      </w:r>
    </w:p>
    <w:p w:rsidR="00E97436" w:rsidRDefault="00E97436" w:rsidP="00E97436">
      <w:r>
        <w:t xml:space="preserve">    while(SCI0SR1_TDRE != 1);      </w:t>
      </w:r>
    </w:p>
    <w:p w:rsidR="00E97436" w:rsidRDefault="00E97436" w:rsidP="00E97436">
      <w:r>
        <w:t xml:space="preserve">    SCI0DRL = out_byte;</w:t>
      </w:r>
    </w:p>
    <w:p w:rsidR="00E97436" w:rsidRDefault="00E97436" w:rsidP="00E97436">
      <w:r>
        <w:t>}</w:t>
      </w:r>
    </w:p>
    <w:p w:rsidR="00E97436" w:rsidRDefault="00E97436" w:rsidP="00E97436"/>
    <w:p w:rsidR="00E97436" w:rsidRDefault="00E97436" w:rsidP="00E97436"/>
    <w:p w:rsidR="00E97436" w:rsidRDefault="00E97436" w:rsidP="00E97436">
      <w:r>
        <w:t>INT8U SCI0ReceiveByte(void)</w:t>
      </w:r>
    </w:p>
    <w:p w:rsidR="00E97436" w:rsidRDefault="00E97436" w:rsidP="00E97436">
      <w:r>
        <w:t>{</w:t>
      </w:r>
    </w:p>
    <w:p w:rsidR="00E97436" w:rsidRDefault="00E97436" w:rsidP="00E97436">
      <w:r>
        <w:t xml:space="preserve">    while(1 == SCI0SR1_RDRF);</w:t>
      </w:r>
    </w:p>
    <w:p w:rsidR="00E97436" w:rsidRDefault="00E97436" w:rsidP="00E97436">
      <w:r>
        <w:t xml:space="preserve">    return SCI0DRL;</w:t>
      </w:r>
    </w:p>
    <w:p w:rsidR="00E97436" w:rsidRDefault="00E97436" w:rsidP="00E97436">
      <w:r>
        <w:t>}</w:t>
      </w:r>
    </w:p>
    <w:p w:rsidR="00E97436" w:rsidRDefault="00E97436" w:rsidP="00E97436"/>
    <w:p w:rsidR="00E97436" w:rsidRDefault="00E97436" w:rsidP="00E97436"/>
    <w:p w:rsidR="00E97436" w:rsidRDefault="00E97436" w:rsidP="00E97436">
      <w:r>
        <w:t>void SCI0SendString(INT8U *str)</w:t>
      </w:r>
    </w:p>
    <w:p w:rsidR="00E97436" w:rsidRDefault="00E97436" w:rsidP="00E97436">
      <w:r>
        <w:t>{</w:t>
      </w:r>
    </w:p>
    <w:p w:rsidR="00E97436" w:rsidRDefault="00E97436" w:rsidP="00E97436">
      <w:r>
        <w:t xml:space="preserve">    while(*str){</w:t>
      </w:r>
    </w:p>
    <w:p w:rsidR="00E97436" w:rsidRDefault="00E97436" w:rsidP="00E97436">
      <w:r>
        <w:t xml:space="preserve">        SCI0SendByte(*str);</w:t>
      </w:r>
    </w:p>
    <w:p w:rsidR="00E97436" w:rsidRDefault="00E97436" w:rsidP="00E97436">
      <w:r>
        <w:t xml:space="preserve">        str++;</w:t>
      </w:r>
    </w:p>
    <w:p w:rsidR="00E97436" w:rsidRDefault="00E97436" w:rsidP="00E97436">
      <w:r>
        <w:t xml:space="preserve">    }</w:t>
      </w:r>
    </w:p>
    <w:p w:rsidR="00E97436" w:rsidRDefault="00E97436" w:rsidP="00E97436">
      <w:r>
        <w:t>}</w:t>
      </w:r>
    </w:p>
    <w:p w:rsidR="00E97436" w:rsidRDefault="00E97436" w:rsidP="00E97436"/>
    <w:p w:rsidR="00E97436" w:rsidRDefault="00E97436" w:rsidP="00E97436"/>
    <w:p w:rsidR="00E97436" w:rsidRDefault="00E97436" w:rsidP="00E97436">
      <w:r>
        <w:t>void SCISendCmd(INT8U c)</w:t>
      </w:r>
    </w:p>
    <w:p w:rsidR="00E97436" w:rsidRDefault="00E97436" w:rsidP="00E97436">
      <w:r>
        <w:t>{</w:t>
      </w:r>
    </w:p>
    <w:p w:rsidR="00E97436" w:rsidRDefault="00E97436" w:rsidP="00E97436">
      <w:r>
        <w:t xml:space="preserve">    SCI0SendByte(1);</w:t>
      </w:r>
    </w:p>
    <w:p w:rsidR="00E97436" w:rsidRDefault="00E97436" w:rsidP="00E97436">
      <w:r>
        <w:t xml:space="preserve">    SCI0SendByte(255);</w:t>
      </w:r>
    </w:p>
    <w:p w:rsidR="00E97436" w:rsidRDefault="00E97436" w:rsidP="00E97436">
      <w:r>
        <w:t xml:space="preserve">    SCI0SendByte(c);</w:t>
      </w:r>
    </w:p>
    <w:p w:rsidR="00E97436" w:rsidRDefault="00E97436" w:rsidP="00E97436">
      <w:r>
        <w:t xml:space="preserve">    SCI0SendByte(1);</w:t>
      </w:r>
    </w:p>
    <w:p w:rsidR="00E97436" w:rsidRDefault="00E97436" w:rsidP="00E97436">
      <w:pPr>
        <w:rPr>
          <w:rFonts w:hint="eastAsia"/>
        </w:rPr>
      </w:pPr>
      <w:r>
        <w:t>}</w:t>
      </w:r>
    </w:p>
    <w:p w:rsidR="00E97436" w:rsidRDefault="00E97436" w:rsidP="00E97436">
      <w:pPr>
        <w:rPr>
          <w:rFonts w:hint="eastAsia"/>
        </w:rPr>
      </w:pPr>
    </w:p>
    <w:p w:rsidR="00E97436" w:rsidRDefault="00E97436" w:rsidP="00E97436"/>
    <w:p w:rsidR="004F5037" w:rsidRDefault="004F5037" w:rsidP="004F5037">
      <w:pPr>
        <w:rPr>
          <w:rFonts w:hint="eastAsia"/>
        </w:rPr>
      </w:pPr>
      <w:r>
        <w:rPr>
          <w:rFonts w:hint="eastAsia"/>
        </w:rPr>
        <w:t>/**************</w:t>
      </w:r>
      <w:r w:rsidR="000C274B">
        <w:rPr>
          <w:rFonts w:hint="eastAsia"/>
        </w:rPr>
        <w:t>延时部分</w:t>
      </w:r>
      <w:r>
        <w:rPr>
          <w:rFonts w:hint="eastAsia"/>
        </w:rPr>
        <w:t>******************/</w:t>
      </w:r>
    </w:p>
    <w:p w:rsidR="004F5037" w:rsidRDefault="004F5037" w:rsidP="004F5037"/>
    <w:p w:rsidR="000C274B" w:rsidRDefault="000C274B" w:rsidP="000C274B">
      <w:r>
        <w:t xml:space="preserve">   INT8U best;</w:t>
      </w:r>
    </w:p>
    <w:p w:rsidR="000C274B" w:rsidRDefault="000C274B" w:rsidP="000C274B">
      <w:r>
        <w:t xml:space="preserve">void Delay1us(INT16U t) </w:t>
      </w:r>
    </w:p>
    <w:p w:rsidR="000C274B" w:rsidRDefault="000C274B" w:rsidP="000C274B">
      <w:r>
        <w:t>{</w:t>
      </w:r>
    </w:p>
    <w:p w:rsidR="000C274B" w:rsidRDefault="000C274B" w:rsidP="000C274B">
      <w:r>
        <w:t xml:space="preserve">    while(t--);  </w:t>
      </w:r>
    </w:p>
    <w:p w:rsidR="000C274B" w:rsidRDefault="000C274B" w:rsidP="000C274B">
      <w:r>
        <w:t>}</w:t>
      </w:r>
    </w:p>
    <w:p w:rsidR="000C274B" w:rsidRDefault="000C274B" w:rsidP="000C274B"/>
    <w:p w:rsidR="000C274B" w:rsidRDefault="000C274B" w:rsidP="000C274B">
      <w:r>
        <w:t xml:space="preserve">void Delay5us(INT16U t) </w:t>
      </w:r>
    </w:p>
    <w:p w:rsidR="000C274B" w:rsidRDefault="000C274B" w:rsidP="000C274B">
      <w:r>
        <w:t>{</w:t>
      </w:r>
    </w:p>
    <w:p w:rsidR="000C274B" w:rsidRDefault="000C274B" w:rsidP="000C274B">
      <w:r>
        <w:t xml:space="preserve">    INT8U i;</w:t>
      </w:r>
    </w:p>
    <w:p w:rsidR="000C274B" w:rsidRDefault="000C274B" w:rsidP="000C274B">
      <w:r>
        <w:t xml:space="preserve">    while(t--){</w:t>
      </w:r>
    </w:p>
    <w:p w:rsidR="000C274B" w:rsidRDefault="000C274B" w:rsidP="000C274B">
      <w:r>
        <w:t xml:space="preserve">       for(best = 0;best&lt;30;i++);      </w:t>
      </w:r>
    </w:p>
    <w:p w:rsidR="000C274B" w:rsidRDefault="000C274B" w:rsidP="000C274B">
      <w:r>
        <w:t xml:space="preserve">    }                </w:t>
      </w:r>
    </w:p>
    <w:p w:rsidR="000C274B" w:rsidRDefault="000C274B" w:rsidP="000C274B">
      <w:r>
        <w:t>}</w:t>
      </w:r>
    </w:p>
    <w:p w:rsidR="000C274B" w:rsidRDefault="000C274B" w:rsidP="000C274B"/>
    <w:p w:rsidR="000C274B" w:rsidRDefault="000C274B" w:rsidP="000C274B">
      <w:r>
        <w:t>void Delay1ms(INT16U t)</w:t>
      </w:r>
    </w:p>
    <w:p w:rsidR="000C274B" w:rsidRDefault="000C274B" w:rsidP="000C274B">
      <w:r>
        <w:t>{</w:t>
      </w:r>
    </w:p>
    <w:p w:rsidR="000C274B" w:rsidRDefault="000C274B" w:rsidP="000C274B">
      <w:r>
        <w:t xml:space="preserve">    INT16U i;</w:t>
      </w:r>
    </w:p>
    <w:p w:rsidR="000C274B" w:rsidRDefault="000C274B" w:rsidP="000C274B">
      <w:r>
        <w:t xml:space="preserve">    while(t--){</w:t>
      </w:r>
    </w:p>
    <w:p w:rsidR="000C274B" w:rsidRDefault="000C274B" w:rsidP="000C274B">
      <w:r>
        <w:t xml:space="preserve">        for(i = 0;i&lt;8200;i++);</w:t>
      </w:r>
    </w:p>
    <w:p w:rsidR="000C274B" w:rsidRDefault="000C274B" w:rsidP="000C274B">
      <w:r>
        <w:t xml:space="preserve">    }</w:t>
      </w:r>
    </w:p>
    <w:p w:rsidR="004F5037" w:rsidRDefault="000C274B" w:rsidP="000C274B">
      <w:r>
        <w:t>}</w:t>
      </w:r>
    </w:p>
    <w:p w:rsidR="004F5037" w:rsidRDefault="004F5037" w:rsidP="004F5037"/>
    <w:p w:rsidR="004F5037" w:rsidRDefault="004F5037" w:rsidP="004F5037">
      <w:pPr>
        <w:rPr>
          <w:rFonts w:hint="eastAsia"/>
        </w:rPr>
      </w:pPr>
      <w:r>
        <w:rPr>
          <w:rFonts w:hint="eastAsia"/>
        </w:rPr>
        <w:t xml:space="preserve">/************************* </w:t>
      </w:r>
      <w:r>
        <w:rPr>
          <w:rFonts w:hint="eastAsia"/>
        </w:rPr>
        <w:t>图像</w:t>
      </w:r>
      <w:r w:rsidR="000C274B">
        <w:rPr>
          <w:rFonts w:hint="eastAsia"/>
        </w:rPr>
        <w:t>采集、</w:t>
      </w:r>
      <w:r>
        <w:rPr>
          <w:rFonts w:hint="eastAsia"/>
        </w:rPr>
        <w:t>处理</w:t>
      </w:r>
      <w:r w:rsidR="000C274B">
        <w:rPr>
          <w:rFonts w:hint="eastAsia"/>
        </w:rPr>
        <w:t>以及控制策略</w:t>
      </w:r>
      <w:r>
        <w:rPr>
          <w:rFonts w:hint="eastAsia"/>
        </w:rPr>
        <w:t xml:space="preserve"> *********************/</w:t>
      </w:r>
    </w:p>
    <w:p w:rsidR="004F5037" w:rsidRDefault="004F5037" w:rsidP="004F5037"/>
    <w:p w:rsidR="000C274B" w:rsidRDefault="000C274B" w:rsidP="000C274B"/>
    <w:p w:rsidR="000C274B" w:rsidRDefault="000C274B" w:rsidP="000C274B">
      <w:r>
        <w:t>#include "Process.h"</w:t>
      </w:r>
    </w:p>
    <w:p w:rsidR="000C274B" w:rsidRDefault="000C274B" w:rsidP="000C274B"/>
    <w:p w:rsidR="000C274B" w:rsidRDefault="000C274B" w:rsidP="000C274B">
      <w:r>
        <w:t>#define DEBUG_MODE  0</w:t>
      </w:r>
    </w:p>
    <w:p w:rsidR="000C274B" w:rsidRDefault="000C274B" w:rsidP="000C274B">
      <w:r>
        <w:t>#define BDM_ONLINE  0</w:t>
      </w:r>
    </w:p>
    <w:p w:rsidR="000C274B" w:rsidRDefault="000C274B" w:rsidP="000C274B">
      <w:r>
        <w:t>#define STEP_DEBUG  0</w:t>
      </w:r>
    </w:p>
    <w:p w:rsidR="000C274B" w:rsidRDefault="000C274B" w:rsidP="000C274B">
      <w:r>
        <w:t>int a[4] = { 0x01, 0x04, 0x0A, 0x0B };</w:t>
      </w:r>
    </w:p>
    <w:p w:rsidR="000C274B" w:rsidRDefault="000C274B" w:rsidP="000C274B"/>
    <w:p w:rsidR="000C274B" w:rsidRDefault="000C274B" w:rsidP="000C274B">
      <w:pPr>
        <w:rPr>
          <w:rFonts w:hint="eastAsia"/>
        </w:rPr>
      </w:pPr>
      <w:r>
        <w:rPr>
          <w:rFonts w:hint="eastAsia"/>
        </w:rPr>
        <w:t>//</w:t>
      </w:r>
      <w:r>
        <w:rPr>
          <w:rFonts w:hint="eastAsia"/>
        </w:rPr>
        <w:t>返回变量是否在所在范围</w:t>
      </w:r>
    </w:p>
    <w:p w:rsidR="000C274B" w:rsidRDefault="000C274B" w:rsidP="000C274B">
      <w:r>
        <w:t>#define VarLimit(var,min,max)   (((var) &gt;= (min))&amp;&amp;((var) &lt;= (max)))</w:t>
      </w:r>
    </w:p>
    <w:p w:rsidR="000C274B" w:rsidRDefault="000C274B" w:rsidP="000C274B"/>
    <w:p w:rsidR="000C274B" w:rsidRDefault="000C274B" w:rsidP="000C274B">
      <w:pPr>
        <w:rPr>
          <w:rFonts w:hint="eastAsia"/>
        </w:rPr>
      </w:pPr>
      <w:r>
        <w:rPr>
          <w:rFonts w:hint="eastAsia"/>
        </w:rPr>
        <w:t>//</w:t>
      </w:r>
      <w:r>
        <w:rPr>
          <w:rFonts w:hint="eastAsia"/>
        </w:rPr>
        <w:t>摄像头采集相关变量</w:t>
      </w:r>
    </w:p>
    <w:p w:rsidR="000C274B" w:rsidRDefault="000C274B" w:rsidP="000C274B">
      <w:pPr>
        <w:rPr>
          <w:rFonts w:hint="eastAsia"/>
        </w:rPr>
      </w:pPr>
      <w:r>
        <w:rPr>
          <w:rFonts w:hint="eastAsia"/>
        </w:rPr>
        <w:t>INT8U VideoStatus; //</w:t>
      </w:r>
      <w:r>
        <w:rPr>
          <w:rFonts w:hint="eastAsia"/>
        </w:rPr>
        <w:t>图像处理状态标志</w:t>
      </w:r>
    </w:p>
    <w:p w:rsidR="000C274B" w:rsidRDefault="000C274B" w:rsidP="000C274B">
      <w:pPr>
        <w:rPr>
          <w:rFonts w:hint="eastAsia"/>
        </w:rPr>
      </w:pPr>
      <w:r>
        <w:rPr>
          <w:rFonts w:hint="eastAsia"/>
        </w:rPr>
        <w:lastRenderedPageBreak/>
        <w:t>INT8U VideoStopCollectFlag; //</w:t>
      </w:r>
      <w:r>
        <w:rPr>
          <w:rFonts w:hint="eastAsia"/>
        </w:rPr>
        <w:t>停止当前场的采集</w:t>
      </w:r>
    </w:p>
    <w:p w:rsidR="000C274B" w:rsidRDefault="000C274B" w:rsidP="000C274B">
      <w:pPr>
        <w:rPr>
          <w:rFonts w:hint="eastAsia"/>
        </w:rPr>
      </w:pPr>
      <w:r>
        <w:rPr>
          <w:rFonts w:hint="eastAsia"/>
        </w:rPr>
        <w:t>INT8U VideoEvenFlag; //</w:t>
      </w:r>
      <w:r>
        <w:rPr>
          <w:rFonts w:hint="eastAsia"/>
        </w:rPr>
        <w:t>奇偶场标志</w:t>
      </w:r>
    </w:p>
    <w:p w:rsidR="000C274B" w:rsidRDefault="000C274B" w:rsidP="000C274B">
      <w:pPr>
        <w:rPr>
          <w:rFonts w:hint="eastAsia"/>
        </w:rPr>
      </w:pPr>
      <w:r>
        <w:rPr>
          <w:rFonts w:hint="eastAsia"/>
        </w:rPr>
        <w:t>INT16S VideoOutputLine; //</w:t>
      </w:r>
      <w:r>
        <w:rPr>
          <w:rFonts w:hint="eastAsia"/>
        </w:rPr>
        <w:t>当前摄像头输出行</w:t>
      </w:r>
    </w:p>
    <w:p w:rsidR="000C274B" w:rsidRDefault="000C274B" w:rsidP="000C274B">
      <w:pPr>
        <w:rPr>
          <w:rFonts w:hint="eastAsia"/>
        </w:rPr>
      </w:pPr>
      <w:r>
        <w:rPr>
          <w:rFonts w:hint="eastAsia"/>
        </w:rPr>
        <w:t>INT16S VideoCollectLine; //</w:t>
      </w:r>
      <w:r>
        <w:rPr>
          <w:rFonts w:hint="eastAsia"/>
        </w:rPr>
        <w:t>图像采集行</w:t>
      </w:r>
    </w:p>
    <w:p w:rsidR="000C274B" w:rsidRDefault="000C274B" w:rsidP="000C274B">
      <w:pPr>
        <w:rPr>
          <w:rFonts w:hint="eastAsia"/>
        </w:rPr>
      </w:pPr>
      <w:r>
        <w:rPr>
          <w:rFonts w:hint="eastAsia"/>
        </w:rPr>
        <w:t>INT16S VideoCollectInterval; //</w:t>
      </w:r>
      <w:r>
        <w:rPr>
          <w:rFonts w:hint="eastAsia"/>
        </w:rPr>
        <w:t>图像采集行</w:t>
      </w:r>
    </w:p>
    <w:p w:rsidR="000C274B" w:rsidRDefault="000C274B" w:rsidP="000C274B">
      <w:pPr>
        <w:rPr>
          <w:rFonts w:hint="eastAsia"/>
        </w:rPr>
      </w:pPr>
      <w:r>
        <w:rPr>
          <w:rFonts w:hint="eastAsia"/>
        </w:rPr>
        <w:t>INT8U Video[VIDEO_HEIGHT][VIDEO_WIDTH]; //</w:t>
      </w:r>
      <w:r>
        <w:rPr>
          <w:rFonts w:hint="eastAsia"/>
        </w:rPr>
        <w:t>摄像头数据</w:t>
      </w:r>
    </w:p>
    <w:p w:rsidR="000C274B" w:rsidRDefault="000C274B" w:rsidP="000C274B">
      <w:r>
        <w:t>INT8U *VideoP, *VideoCollectP;</w:t>
      </w:r>
    </w:p>
    <w:p w:rsidR="000C274B" w:rsidRDefault="000C274B" w:rsidP="000C274B"/>
    <w:p w:rsidR="000C274B" w:rsidRDefault="000C274B" w:rsidP="000C274B">
      <w:pPr>
        <w:rPr>
          <w:rFonts w:hint="eastAsia"/>
        </w:rPr>
      </w:pPr>
      <w:r>
        <w:rPr>
          <w:rFonts w:hint="eastAsia"/>
        </w:rPr>
        <w:t>INT8S VIDEO_HEIGHTSearchStart[VIDEO_HEIGHT] = { 0 }; //</w:t>
      </w:r>
      <w:r>
        <w:rPr>
          <w:rFonts w:hint="eastAsia"/>
        </w:rPr>
        <w:t>扫描范围</w:t>
      </w:r>
    </w:p>
    <w:p w:rsidR="000C274B" w:rsidRDefault="000C274B" w:rsidP="000C274B">
      <w:pPr>
        <w:rPr>
          <w:rFonts w:hint="eastAsia"/>
        </w:rPr>
      </w:pPr>
      <w:r>
        <w:rPr>
          <w:rFonts w:hint="eastAsia"/>
        </w:rPr>
        <w:t>INT8S VIDEO_HEIGHTSearchEnd[VIDEO_HEIGHT] = { 0 }; //</w:t>
      </w:r>
      <w:r>
        <w:rPr>
          <w:rFonts w:hint="eastAsia"/>
        </w:rPr>
        <w:t>扫描范围</w:t>
      </w:r>
    </w:p>
    <w:p w:rsidR="000C274B" w:rsidRDefault="000C274B" w:rsidP="000C274B"/>
    <w:p w:rsidR="000C274B" w:rsidRDefault="000C274B" w:rsidP="000C274B">
      <w:pPr>
        <w:rPr>
          <w:rFonts w:hint="eastAsia"/>
        </w:rPr>
      </w:pPr>
      <w:r>
        <w:rPr>
          <w:rFonts w:hint="eastAsia"/>
        </w:rPr>
        <w:t>//</w:t>
      </w:r>
      <w:r>
        <w:rPr>
          <w:rFonts w:hint="eastAsia"/>
        </w:rPr>
        <w:t>图像参数</w:t>
      </w:r>
    </w:p>
    <w:p w:rsidR="000C274B" w:rsidRDefault="000C274B" w:rsidP="000C274B">
      <w:pPr>
        <w:rPr>
          <w:rFonts w:hint="eastAsia"/>
        </w:rPr>
      </w:pPr>
      <w:r>
        <w:rPr>
          <w:rFonts w:hint="eastAsia"/>
        </w:rPr>
        <w:t>INT8S PosStore1[VIDEO_HEIGHT]; //</w:t>
      </w:r>
      <w:r>
        <w:rPr>
          <w:rFonts w:hint="eastAsia"/>
        </w:rPr>
        <w:t>存放每行黑线位置数组</w:t>
      </w:r>
      <w:r>
        <w:rPr>
          <w:rFonts w:hint="eastAsia"/>
        </w:rPr>
        <w:t xml:space="preserve"> </w:t>
      </w:r>
      <w:r>
        <w:rPr>
          <w:rFonts w:hint="eastAsia"/>
        </w:rPr>
        <w:t>交替存储</w:t>
      </w:r>
    </w:p>
    <w:p w:rsidR="000C274B" w:rsidRDefault="000C274B" w:rsidP="000C274B">
      <w:r>
        <w:t>INT8S PosStore2[VIDEO_HEIGHT];</w:t>
      </w:r>
    </w:p>
    <w:p w:rsidR="000C274B" w:rsidRDefault="000C274B" w:rsidP="000C274B">
      <w:r>
        <w:t>INT16S PosStoreAdjusted1[VIDEO_HEIGHT];</w:t>
      </w:r>
    </w:p>
    <w:p w:rsidR="000C274B" w:rsidRDefault="000C274B" w:rsidP="000C274B">
      <w:r>
        <w:t>INT16S PosStoreAdjusted2[VIDEO_HEIGHT];</w:t>
      </w:r>
    </w:p>
    <w:p w:rsidR="000C274B" w:rsidRDefault="000C274B" w:rsidP="000C274B"/>
    <w:p w:rsidR="000C274B" w:rsidRDefault="000C274B" w:rsidP="000C274B">
      <w:pPr>
        <w:rPr>
          <w:rFonts w:hint="eastAsia"/>
        </w:rPr>
      </w:pPr>
      <w:r>
        <w:rPr>
          <w:rFonts w:hint="eastAsia"/>
        </w:rPr>
        <w:t>INT8S PosStoreFlag = 1; //</w:t>
      </w:r>
      <w:r>
        <w:rPr>
          <w:rFonts w:hint="eastAsia"/>
        </w:rPr>
        <w:t>存放辅助标志</w:t>
      </w:r>
      <w:r>
        <w:rPr>
          <w:rFonts w:hint="eastAsia"/>
        </w:rPr>
        <w:t xml:space="preserve"> </w:t>
      </w:r>
      <w:r>
        <w:rPr>
          <w:rFonts w:hint="eastAsia"/>
        </w:rPr>
        <w:t>为</w:t>
      </w:r>
      <w:r>
        <w:rPr>
          <w:rFonts w:hint="eastAsia"/>
        </w:rPr>
        <w:t>1</w:t>
      </w:r>
      <w:r>
        <w:rPr>
          <w:rFonts w:hint="eastAsia"/>
        </w:rPr>
        <w:t>半场存放在</w:t>
      </w:r>
      <w:r>
        <w:rPr>
          <w:rFonts w:hint="eastAsia"/>
        </w:rPr>
        <w:t xml:space="preserve">1 </w:t>
      </w:r>
      <w:r>
        <w:rPr>
          <w:rFonts w:hint="eastAsia"/>
        </w:rPr>
        <w:t>为</w:t>
      </w:r>
      <w:r>
        <w:rPr>
          <w:rFonts w:hint="eastAsia"/>
        </w:rPr>
        <w:t>2</w:t>
      </w:r>
      <w:r>
        <w:rPr>
          <w:rFonts w:hint="eastAsia"/>
        </w:rPr>
        <w:t>本场存放在</w:t>
      </w:r>
      <w:r>
        <w:rPr>
          <w:rFonts w:hint="eastAsia"/>
        </w:rPr>
        <w:t>2</w:t>
      </w:r>
    </w:p>
    <w:p w:rsidR="000C274B" w:rsidRDefault="000C274B" w:rsidP="000C274B">
      <w:pPr>
        <w:rPr>
          <w:rFonts w:hint="eastAsia"/>
        </w:rPr>
      </w:pPr>
      <w:r>
        <w:rPr>
          <w:rFonts w:hint="eastAsia"/>
        </w:rPr>
        <w:t>INT8S *CurrentPos; //</w:t>
      </w:r>
      <w:r>
        <w:rPr>
          <w:rFonts w:hint="eastAsia"/>
        </w:rPr>
        <w:t>本场黑线位置</w:t>
      </w:r>
    </w:p>
    <w:p w:rsidR="000C274B" w:rsidRDefault="000C274B" w:rsidP="000C274B">
      <w:pPr>
        <w:rPr>
          <w:rFonts w:hint="eastAsia"/>
        </w:rPr>
      </w:pPr>
      <w:r>
        <w:rPr>
          <w:rFonts w:hint="eastAsia"/>
        </w:rPr>
        <w:t>INT8S *PrevPos; //</w:t>
      </w:r>
      <w:r>
        <w:rPr>
          <w:rFonts w:hint="eastAsia"/>
        </w:rPr>
        <w:t>上场黑线位置</w:t>
      </w:r>
    </w:p>
    <w:p w:rsidR="000C274B" w:rsidRDefault="000C274B" w:rsidP="000C274B">
      <w:pPr>
        <w:rPr>
          <w:rFonts w:hint="eastAsia"/>
        </w:rPr>
      </w:pPr>
      <w:r>
        <w:rPr>
          <w:rFonts w:hint="eastAsia"/>
        </w:rPr>
        <w:t>INT16S *CurrentPosAdjusted; //</w:t>
      </w:r>
      <w:r>
        <w:rPr>
          <w:rFonts w:hint="eastAsia"/>
        </w:rPr>
        <w:t>上场黑线位置</w:t>
      </w:r>
    </w:p>
    <w:p w:rsidR="000C274B" w:rsidRDefault="000C274B" w:rsidP="000C274B">
      <w:pPr>
        <w:rPr>
          <w:rFonts w:hint="eastAsia"/>
        </w:rPr>
      </w:pPr>
      <w:r>
        <w:rPr>
          <w:rFonts w:hint="eastAsia"/>
        </w:rPr>
        <w:t>INT16S *PrevPosAdjusted; //</w:t>
      </w:r>
      <w:r>
        <w:rPr>
          <w:rFonts w:hint="eastAsia"/>
        </w:rPr>
        <w:t>上场黑线位置</w:t>
      </w:r>
    </w:p>
    <w:p w:rsidR="000C274B" w:rsidRDefault="000C274B" w:rsidP="000C274B"/>
    <w:p w:rsidR="000C274B" w:rsidRDefault="000C274B" w:rsidP="000C274B">
      <w:r>
        <w:t>INT8U Dianji_data;</w:t>
      </w:r>
    </w:p>
    <w:p w:rsidR="000C274B" w:rsidRDefault="000C274B" w:rsidP="000C274B">
      <w:r>
        <w:t>INT16U Duoji_data;</w:t>
      </w:r>
    </w:p>
    <w:p w:rsidR="000C274B" w:rsidRDefault="000C274B" w:rsidP="000C274B">
      <w:r>
        <w:t>INT8U THRESHOLD = 155;</w:t>
      </w:r>
    </w:p>
    <w:p w:rsidR="000C274B" w:rsidRDefault="000C274B" w:rsidP="000C274B">
      <w:r>
        <w:t>INT8U zuo_danxian = 1, you_danxian = 1;</w:t>
      </w:r>
    </w:p>
    <w:p w:rsidR="000C274B" w:rsidRDefault="000C274B" w:rsidP="000C274B">
      <w:r>
        <w:t>INT16U image_center[VIDEO_HEIGHT] = { 0 };</w:t>
      </w:r>
    </w:p>
    <w:p w:rsidR="000C274B" w:rsidRDefault="000C274B" w:rsidP="000C274B">
      <w:r>
        <w:t>INT16U sum = 0, dissum = 0;</w:t>
      </w:r>
    </w:p>
    <w:p w:rsidR="000C274B" w:rsidRDefault="000C274B" w:rsidP="000C274B">
      <w:r>
        <w:t>INT8U zhongduan = 1;</w:t>
      </w:r>
    </w:p>
    <w:p w:rsidR="000C274B" w:rsidRDefault="000C274B" w:rsidP="000C274B">
      <w:r>
        <w:t>INT8U count = 0;</w:t>
      </w:r>
    </w:p>
    <w:p w:rsidR="000C274B" w:rsidRDefault="000C274B" w:rsidP="000C274B">
      <w:r>
        <w:t>INT8U b = 0;</w:t>
      </w:r>
    </w:p>
    <w:p w:rsidR="000C274B" w:rsidRDefault="000C274B" w:rsidP="000C274B">
      <w:r>
        <w:t>INT8S PrlineLeft, PrlineRight;</w:t>
      </w:r>
    </w:p>
    <w:p w:rsidR="000C274B" w:rsidRDefault="000C274B" w:rsidP="000C274B">
      <w:r>
        <w:t>INT8U Flag, PrcourtLeft, PrcourtRight, TmpFlag = 0,shiziflag=0;</w:t>
      </w:r>
    </w:p>
    <w:p w:rsidR="000C274B" w:rsidRDefault="000C274B" w:rsidP="000C274B">
      <w:pPr>
        <w:rPr>
          <w:rFonts w:hint="eastAsia"/>
        </w:rPr>
      </w:pPr>
      <w:r>
        <w:rPr>
          <w:rFonts w:hint="eastAsia"/>
        </w:rPr>
        <w:t>//</w:t>
      </w:r>
      <w:r>
        <w:rPr>
          <w:rFonts w:hint="eastAsia"/>
        </w:rPr>
        <w:t>记录各行黑块信息</w:t>
      </w:r>
    </w:p>
    <w:p w:rsidR="000C274B" w:rsidRDefault="000C274B" w:rsidP="000C274B">
      <w:pPr>
        <w:rPr>
          <w:rFonts w:hint="eastAsia"/>
        </w:rPr>
      </w:pPr>
      <w:r>
        <w:rPr>
          <w:rFonts w:hint="eastAsia"/>
        </w:rPr>
        <w:t>INT8S BlockPos[VIDEO_HEIGHT][BLACK_BLOCK_MAX_NUM]; //</w:t>
      </w:r>
      <w:r>
        <w:rPr>
          <w:rFonts w:hint="eastAsia"/>
        </w:rPr>
        <w:t>每行搜寻到的各黑块位置</w:t>
      </w:r>
    </w:p>
    <w:p w:rsidR="000C274B" w:rsidRDefault="000C274B" w:rsidP="000C274B">
      <w:r>
        <w:t>INT8S *BlockPosP;</w:t>
      </w:r>
    </w:p>
    <w:p w:rsidR="000C274B" w:rsidRDefault="000C274B" w:rsidP="000C274B"/>
    <w:p w:rsidR="000C274B" w:rsidRDefault="000C274B" w:rsidP="000C274B">
      <w:pPr>
        <w:rPr>
          <w:rFonts w:hint="eastAsia"/>
        </w:rPr>
      </w:pPr>
      <w:r>
        <w:rPr>
          <w:rFonts w:hint="eastAsia"/>
        </w:rPr>
        <w:t>INT8S BlockStart[VIDEO_HEIGHT][BLACK_BLOCK_MAX_NUM]; //</w:t>
      </w:r>
      <w:r>
        <w:rPr>
          <w:rFonts w:hint="eastAsia"/>
        </w:rPr>
        <w:t>每行搜寻到的各黑块</w:t>
      </w:r>
      <w:r>
        <w:rPr>
          <w:rFonts w:hint="eastAsia"/>
        </w:rPr>
        <w:lastRenderedPageBreak/>
        <w:t>的起始点</w:t>
      </w:r>
    </w:p>
    <w:p w:rsidR="000C274B" w:rsidRDefault="000C274B" w:rsidP="000C274B">
      <w:r>
        <w:t>INT8S *BlockStartP;</w:t>
      </w:r>
    </w:p>
    <w:p w:rsidR="000C274B" w:rsidRDefault="000C274B" w:rsidP="000C274B"/>
    <w:p w:rsidR="000C274B" w:rsidRDefault="000C274B" w:rsidP="000C274B">
      <w:pPr>
        <w:rPr>
          <w:rFonts w:hint="eastAsia"/>
        </w:rPr>
      </w:pPr>
      <w:r>
        <w:rPr>
          <w:rFonts w:hint="eastAsia"/>
        </w:rPr>
        <w:t>INT8S BlockEnd[VIDEO_HEIGHT][BLACK_BLOCK_MAX_NUM]; //</w:t>
      </w:r>
      <w:r>
        <w:rPr>
          <w:rFonts w:hint="eastAsia"/>
        </w:rPr>
        <w:t>每行搜寻到的各黑块的终止点</w:t>
      </w:r>
    </w:p>
    <w:p w:rsidR="000C274B" w:rsidRDefault="000C274B" w:rsidP="000C274B">
      <w:r>
        <w:t>INT8S *BlockEndP;</w:t>
      </w:r>
    </w:p>
    <w:p w:rsidR="000C274B" w:rsidRDefault="000C274B" w:rsidP="000C274B"/>
    <w:p w:rsidR="000C274B" w:rsidRDefault="000C274B" w:rsidP="000C274B">
      <w:pPr>
        <w:rPr>
          <w:rFonts w:hint="eastAsia"/>
        </w:rPr>
      </w:pPr>
      <w:r>
        <w:rPr>
          <w:rFonts w:hint="eastAsia"/>
        </w:rPr>
        <w:t>INT8U BlockSelectedIndex[VIDEO_HEIGHT]; //</w:t>
      </w:r>
      <w:r>
        <w:rPr>
          <w:rFonts w:hint="eastAsia"/>
        </w:rPr>
        <w:t>每行最终黑线选取的黑块索引</w:t>
      </w:r>
    </w:p>
    <w:p w:rsidR="000C274B" w:rsidRDefault="000C274B" w:rsidP="000C274B">
      <w:pPr>
        <w:rPr>
          <w:rFonts w:hint="eastAsia"/>
        </w:rPr>
      </w:pPr>
      <w:r>
        <w:rPr>
          <w:rFonts w:hint="eastAsia"/>
        </w:rPr>
        <w:t>INT8U BlockCount[VIDEO_HEIGHT]; //</w:t>
      </w:r>
      <w:r>
        <w:rPr>
          <w:rFonts w:hint="eastAsia"/>
        </w:rPr>
        <w:t>每行搜索到的各黑块个数</w:t>
      </w:r>
    </w:p>
    <w:p w:rsidR="000C274B" w:rsidRDefault="000C274B" w:rsidP="000C274B"/>
    <w:p w:rsidR="000C274B" w:rsidRDefault="000C274B" w:rsidP="000C274B">
      <w:pPr>
        <w:rPr>
          <w:rFonts w:hint="eastAsia"/>
        </w:rPr>
      </w:pPr>
      <w:r>
        <w:rPr>
          <w:rFonts w:hint="eastAsia"/>
        </w:rPr>
        <w:t>INT8U ValidBottomVIDEO_HEIGHT; //</w:t>
      </w:r>
      <w:r>
        <w:rPr>
          <w:rFonts w:hint="eastAsia"/>
        </w:rPr>
        <w:t>有效基行</w:t>
      </w:r>
      <w:r>
        <w:rPr>
          <w:rFonts w:hint="eastAsia"/>
        </w:rPr>
        <w:t xml:space="preserve">           </w:t>
      </w:r>
      <w:r>
        <w:rPr>
          <w:rFonts w:hint="eastAsia"/>
        </w:rPr>
        <w:t>越往低值越大</w:t>
      </w:r>
    </w:p>
    <w:p w:rsidR="000C274B" w:rsidRDefault="000C274B" w:rsidP="000C274B">
      <w:pPr>
        <w:rPr>
          <w:rFonts w:hint="eastAsia"/>
        </w:rPr>
      </w:pPr>
      <w:r>
        <w:rPr>
          <w:rFonts w:hint="eastAsia"/>
        </w:rPr>
        <w:t>INT8U ValidTopVIDEO_HEIGHT; //</w:t>
      </w:r>
      <w:r>
        <w:rPr>
          <w:rFonts w:hint="eastAsia"/>
        </w:rPr>
        <w:t>最顶端有效行位置</w:t>
      </w:r>
      <w:r>
        <w:rPr>
          <w:rFonts w:hint="eastAsia"/>
        </w:rPr>
        <w:t xml:space="preserve">   </w:t>
      </w:r>
      <w:r>
        <w:rPr>
          <w:rFonts w:hint="eastAsia"/>
        </w:rPr>
        <w:t>越往顶值越小</w:t>
      </w:r>
    </w:p>
    <w:p w:rsidR="000C274B" w:rsidRDefault="000C274B" w:rsidP="000C274B"/>
    <w:p w:rsidR="000C274B" w:rsidRDefault="000C274B" w:rsidP="000C274B">
      <w:pPr>
        <w:rPr>
          <w:rFonts w:hint="eastAsia"/>
        </w:rPr>
      </w:pPr>
      <w:r>
        <w:rPr>
          <w:rFonts w:hint="eastAsia"/>
        </w:rPr>
        <w:t>//</w:t>
      </w:r>
      <w:r>
        <w:rPr>
          <w:rFonts w:hint="eastAsia"/>
        </w:rPr>
        <w:t>电机参数</w:t>
      </w:r>
      <w:r>
        <w:rPr>
          <w:rFonts w:hint="eastAsia"/>
        </w:rPr>
        <w:t xml:space="preserve"> MOTOR_PWM_MIDDLE</w:t>
      </w:r>
      <w:r>
        <w:rPr>
          <w:rFonts w:hint="eastAsia"/>
        </w:rPr>
        <w:t>中值，大于</w:t>
      </w:r>
      <w:r>
        <w:rPr>
          <w:rFonts w:hint="eastAsia"/>
        </w:rPr>
        <w:t>MOTOR_PWM_MIDDLE</w:t>
      </w:r>
      <w:r>
        <w:rPr>
          <w:rFonts w:hint="eastAsia"/>
        </w:rPr>
        <w:t>为前进，小于</w:t>
      </w:r>
      <w:r>
        <w:rPr>
          <w:rFonts w:hint="eastAsia"/>
        </w:rPr>
        <w:t>MOTOR_PWM_MIDDLE</w:t>
      </w:r>
      <w:r>
        <w:rPr>
          <w:rFonts w:hint="eastAsia"/>
        </w:rPr>
        <w:t>为后退</w:t>
      </w:r>
    </w:p>
    <w:p w:rsidR="000C274B" w:rsidRDefault="000C274B" w:rsidP="000C274B">
      <w:pPr>
        <w:rPr>
          <w:rFonts w:hint="eastAsia"/>
        </w:rPr>
      </w:pPr>
      <w:r>
        <w:rPr>
          <w:rFonts w:hint="eastAsia"/>
        </w:rPr>
        <w:t>INT16S MotorPWM = 0; //</w:t>
      </w:r>
      <w:r>
        <w:rPr>
          <w:rFonts w:hint="eastAsia"/>
        </w:rPr>
        <w:t>电机</w:t>
      </w:r>
      <w:r>
        <w:rPr>
          <w:rFonts w:hint="eastAsia"/>
        </w:rPr>
        <w:t>PWM</w:t>
      </w:r>
    </w:p>
    <w:p w:rsidR="000C274B" w:rsidRDefault="000C274B" w:rsidP="000C274B">
      <w:pPr>
        <w:rPr>
          <w:rFonts w:hint="eastAsia"/>
        </w:rPr>
      </w:pPr>
      <w:r>
        <w:rPr>
          <w:rFonts w:hint="eastAsia"/>
        </w:rPr>
        <w:t>INT16S MotorPWMPrev = 500; //</w:t>
      </w:r>
      <w:r>
        <w:rPr>
          <w:rFonts w:hint="eastAsia"/>
        </w:rPr>
        <w:t>电机</w:t>
      </w:r>
      <w:r>
        <w:rPr>
          <w:rFonts w:hint="eastAsia"/>
        </w:rPr>
        <w:t>PWM</w:t>
      </w:r>
    </w:p>
    <w:p w:rsidR="000C274B" w:rsidRDefault="000C274B" w:rsidP="000C274B">
      <w:pPr>
        <w:rPr>
          <w:rFonts w:hint="eastAsia"/>
        </w:rPr>
      </w:pPr>
      <w:r>
        <w:rPr>
          <w:rFonts w:hint="eastAsia"/>
        </w:rPr>
        <w:t>INT16S MotorFeedBackAvg = 0; //</w:t>
      </w:r>
      <w:r>
        <w:rPr>
          <w:rFonts w:hint="eastAsia"/>
        </w:rPr>
        <w:t>当前电机平均值</w:t>
      </w:r>
      <w:r>
        <w:rPr>
          <w:rFonts w:hint="eastAsia"/>
        </w:rPr>
        <w:t xml:space="preserve">    </w:t>
      </w:r>
      <w:r>
        <w:rPr>
          <w:rFonts w:hint="eastAsia"/>
        </w:rPr>
        <w:t>以</w:t>
      </w:r>
      <w:r>
        <w:rPr>
          <w:rFonts w:hint="eastAsia"/>
        </w:rPr>
        <w:t>0</w:t>
      </w:r>
      <w:r>
        <w:rPr>
          <w:rFonts w:hint="eastAsia"/>
        </w:rPr>
        <w:t>位基础</w:t>
      </w:r>
    </w:p>
    <w:p w:rsidR="000C274B" w:rsidRDefault="000C274B" w:rsidP="000C274B"/>
    <w:p w:rsidR="000C274B" w:rsidRDefault="000C274B" w:rsidP="000C274B">
      <w:pPr>
        <w:rPr>
          <w:rFonts w:hint="eastAsia"/>
        </w:rPr>
      </w:pPr>
      <w:r>
        <w:rPr>
          <w:rFonts w:hint="eastAsia"/>
        </w:rPr>
        <w:t>INT16S MotorMax = 0; //</w:t>
      </w:r>
      <w:r>
        <w:rPr>
          <w:rFonts w:hint="eastAsia"/>
        </w:rPr>
        <w:t>最大速度</w:t>
      </w:r>
    </w:p>
    <w:p w:rsidR="000C274B" w:rsidRDefault="000C274B" w:rsidP="000C274B">
      <w:pPr>
        <w:rPr>
          <w:rFonts w:hint="eastAsia"/>
        </w:rPr>
      </w:pPr>
      <w:r>
        <w:rPr>
          <w:rFonts w:hint="eastAsia"/>
        </w:rPr>
        <w:t>INT16S MotorMin = 0; //</w:t>
      </w:r>
      <w:r>
        <w:rPr>
          <w:rFonts w:hint="eastAsia"/>
        </w:rPr>
        <w:t>最小速度</w:t>
      </w:r>
    </w:p>
    <w:p w:rsidR="000C274B" w:rsidRDefault="000C274B" w:rsidP="000C274B">
      <w:pPr>
        <w:rPr>
          <w:rFonts w:hint="eastAsia"/>
        </w:rPr>
      </w:pPr>
      <w:r>
        <w:rPr>
          <w:rFonts w:hint="eastAsia"/>
        </w:rPr>
        <w:t>INT16S MotorMinReal = 0; //</w:t>
      </w:r>
      <w:r>
        <w:rPr>
          <w:rFonts w:hint="eastAsia"/>
        </w:rPr>
        <w:t>根据情况计算的真实速度</w:t>
      </w:r>
    </w:p>
    <w:p w:rsidR="000C274B" w:rsidRDefault="000C274B" w:rsidP="000C274B">
      <w:pPr>
        <w:rPr>
          <w:rFonts w:hint="eastAsia"/>
        </w:rPr>
      </w:pPr>
      <w:r>
        <w:rPr>
          <w:rFonts w:hint="eastAsia"/>
        </w:rPr>
        <w:t>INT16U MotorStatusFlag = 0; //</w:t>
      </w:r>
      <w:r>
        <w:rPr>
          <w:rFonts w:hint="eastAsia"/>
        </w:rPr>
        <w:t>标定电机所处状况</w:t>
      </w:r>
    </w:p>
    <w:p w:rsidR="000C274B" w:rsidRDefault="000C274B" w:rsidP="000C274B">
      <w:pPr>
        <w:rPr>
          <w:rFonts w:hint="eastAsia"/>
        </w:rPr>
      </w:pPr>
      <w:r>
        <w:rPr>
          <w:rFonts w:hint="eastAsia"/>
        </w:rPr>
        <w:t>INT16U MotorDiffFlag = 0; //</w:t>
      </w:r>
      <w:r>
        <w:rPr>
          <w:rFonts w:hint="eastAsia"/>
        </w:rPr>
        <w:t>标定电机差速所处状况</w:t>
      </w:r>
    </w:p>
    <w:p w:rsidR="000C274B" w:rsidRDefault="000C274B" w:rsidP="000C274B"/>
    <w:p w:rsidR="000C274B" w:rsidRDefault="000C274B" w:rsidP="000C274B">
      <w:pPr>
        <w:rPr>
          <w:rFonts w:hint="eastAsia"/>
        </w:rPr>
      </w:pPr>
      <w:r>
        <w:rPr>
          <w:rFonts w:hint="eastAsia"/>
        </w:rPr>
        <w:t>//</w:t>
      </w:r>
      <w:r>
        <w:rPr>
          <w:rFonts w:hint="eastAsia"/>
        </w:rPr>
        <w:t>舵机参数</w:t>
      </w:r>
    </w:p>
    <w:p w:rsidR="000C274B" w:rsidRDefault="000C274B" w:rsidP="000C274B">
      <w:pPr>
        <w:rPr>
          <w:rFonts w:hint="eastAsia"/>
        </w:rPr>
      </w:pPr>
      <w:r>
        <w:rPr>
          <w:rFonts w:hint="eastAsia"/>
        </w:rPr>
        <w:t>INT16S SteerPWM = 0; //</w:t>
      </w:r>
      <w:r>
        <w:rPr>
          <w:rFonts w:hint="eastAsia"/>
        </w:rPr>
        <w:t>本场舵机</w:t>
      </w:r>
      <w:r>
        <w:rPr>
          <w:rFonts w:hint="eastAsia"/>
        </w:rPr>
        <w:t>PWM</w:t>
      </w:r>
    </w:p>
    <w:p w:rsidR="000C274B" w:rsidRDefault="000C274B" w:rsidP="000C274B">
      <w:pPr>
        <w:rPr>
          <w:rFonts w:hint="eastAsia"/>
        </w:rPr>
      </w:pPr>
      <w:r>
        <w:rPr>
          <w:rFonts w:hint="eastAsia"/>
        </w:rPr>
        <w:t>INT16S SteerPWMPrev = STEER_PWM_MIDDLE; //</w:t>
      </w:r>
      <w:r>
        <w:rPr>
          <w:rFonts w:hint="eastAsia"/>
        </w:rPr>
        <w:t>上场舵机</w:t>
      </w:r>
      <w:r>
        <w:rPr>
          <w:rFonts w:hint="eastAsia"/>
        </w:rPr>
        <w:t>PWM</w:t>
      </w:r>
    </w:p>
    <w:p w:rsidR="000C274B" w:rsidRDefault="000C274B" w:rsidP="000C274B">
      <w:r>
        <w:t>INT16U SteerMode = 0;</w:t>
      </w:r>
    </w:p>
    <w:p w:rsidR="000C274B" w:rsidRDefault="000C274B" w:rsidP="000C274B"/>
    <w:p w:rsidR="000C274B" w:rsidRDefault="000C274B" w:rsidP="000C274B">
      <w:pPr>
        <w:rPr>
          <w:rFonts w:hint="eastAsia"/>
        </w:rPr>
      </w:pPr>
      <w:r>
        <w:rPr>
          <w:rFonts w:hint="eastAsia"/>
        </w:rPr>
        <w:t>//</w:t>
      </w:r>
      <w:r>
        <w:rPr>
          <w:rFonts w:hint="eastAsia"/>
        </w:rPr>
        <w:t>智能车状态</w:t>
      </w:r>
    </w:p>
    <w:p w:rsidR="000C274B" w:rsidRDefault="000C274B" w:rsidP="000C274B">
      <w:r>
        <w:t>INT8U CarStatus = 0;</w:t>
      </w:r>
    </w:p>
    <w:p w:rsidR="000C274B" w:rsidRDefault="000C274B" w:rsidP="000C274B"/>
    <w:p w:rsidR="000C274B" w:rsidRDefault="000C274B" w:rsidP="000C274B">
      <w:pPr>
        <w:rPr>
          <w:rFonts w:hint="eastAsia"/>
        </w:rPr>
      </w:pPr>
      <w:r>
        <w:rPr>
          <w:rFonts w:hint="eastAsia"/>
        </w:rPr>
        <w:t>INT16S ValidVIDEO_HEIGHT = 0; //</w:t>
      </w:r>
      <w:r>
        <w:rPr>
          <w:rFonts w:hint="eastAsia"/>
        </w:rPr>
        <w:t>本场有效行数</w:t>
      </w:r>
    </w:p>
    <w:p w:rsidR="000C274B" w:rsidRDefault="000C274B" w:rsidP="000C274B">
      <w:r>
        <w:t>INT16S ValidVIDEO_HEIGHTNumPrev = 0;</w:t>
      </w:r>
    </w:p>
    <w:p w:rsidR="000C274B" w:rsidRDefault="000C274B" w:rsidP="000C274B"/>
    <w:p w:rsidR="000C274B" w:rsidRDefault="000C274B" w:rsidP="000C274B">
      <w:pPr>
        <w:rPr>
          <w:rFonts w:hint="eastAsia"/>
        </w:rPr>
      </w:pPr>
      <w:r>
        <w:rPr>
          <w:rFonts w:hint="eastAsia"/>
        </w:rPr>
        <w:t>INT16S OffsetAvg = 0; //</w:t>
      </w:r>
      <w:r>
        <w:rPr>
          <w:rFonts w:hint="eastAsia"/>
        </w:rPr>
        <w:t>本场图像平均值</w:t>
      </w:r>
    </w:p>
    <w:p w:rsidR="000C274B" w:rsidRDefault="000C274B" w:rsidP="000C274B">
      <w:r>
        <w:t>INT16S OffsetAvgPrev = 0;</w:t>
      </w:r>
    </w:p>
    <w:p w:rsidR="000C274B" w:rsidRDefault="000C274B" w:rsidP="000C274B"/>
    <w:p w:rsidR="000C274B" w:rsidRDefault="000C274B" w:rsidP="000C274B">
      <w:pPr>
        <w:rPr>
          <w:rFonts w:hint="eastAsia"/>
        </w:rPr>
      </w:pPr>
      <w:r>
        <w:rPr>
          <w:rFonts w:hint="eastAsia"/>
        </w:rPr>
        <w:t>INT16S OffsetAvgAdjusted = 0; //</w:t>
      </w:r>
      <w:r>
        <w:rPr>
          <w:rFonts w:hint="eastAsia"/>
        </w:rPr>
        <w:t>本场图像平均值</w:t>
      </w:r>
    </w:p>
    <w:p w:rsidR="000C274B" w:rsidRDefault="000C274B" w:rsidP="000C274B">
      <w:pPr>
        <w:rPr>
          <w:rFonts w:hint="eastAsia"/>
        </w:rPr>
      </w:pPr>
      <w:r>
        <w:rPr>
          <w:rFonts w:hint="eastAsia"/>
        </w:rPr>
        <w:lastRenderedPageBreak/>
        <w:t>INT16S OffsetAvgAdjusted1 = 0; //</w:t>
      </w:r>
      <w:r>
        <w:rPr>
          <w:rFonts w:hint="eastAsia"/>
        </w:rPr>
        <w:t>本场图像平均值</w:t>
      </w:r>
    </w:p>
    <w:p w:rsidR="000C274B" w:rsidRDefault="000C274B" w:rsidP="000C274B">
      <w:r>
        <w:t>INT16S OffsetAvgAdjustedPrev = 0;</w:t>
      </w:r>
    </w:p>
    <w:p w:rsidR="000C274B" w:rsidRDefault="000C274B" w:rsidP="000C274B"/>
    <w:p w:rsidR="000C274B" w:rsidRDefault="000C274B" w:rsidP="000C274B">
      <w:pPr>
        <w:rPr>
          <w:rFonts w:hint="eastAsia"/>
        </w:rPr>
      </w:pPr>
      <w:r>
        <w:rPr>
          <w:rFonts w:hint="eastAsia"/>
        </w:rPr>
        <w:t>INT16S OffsetLeftMax = 0; //</w:t>
      </w:r>
      <w:r>
        <w:rPr>
          <w:rFonts w:hint="eastAsia"/>
        </w:rPr>
        <w:t>左边最大值</w:t>
      </w:r>
    </w:p>
    <w:p w:rsidR="000C274B" w:rsidRDefault="000C274B" w:rsidP="000C274B">
      <w:pPr>
        <w:rPr>
          <w:rFonts w:hint="eastAsia"/>
        </w:rPr>
      </w:pPr>
      <w:r>
        <w:rPr>
          <w:rFonts w:hint="eastAsia"/>
        </w:rPr>
        <w:t>INT16S OffsetRightMax = 0; //</w:t>
      </w:r>
      <w:r>
        <w:rPr>
          <w:rFonts w:hint="eastAsia"/>
        </w:rPr>
        <w:t>右边最大值</w:t>
      </w:r>
    </w:p>
    <w:p w:rsidR="000C274B" w:rsidRDefault="000C274B" w:rsidP="000C274B">
      <w:pPr>
        <w:rPr>
          <w:rFonts w:hint="eastAsia"/>
        </w:rPr>
      </w:pPr>
      <w:r>
        <w:rPr>
          <w:rFonts w:hint="eastAsia"/>
        </w:rPr>
        <w:t>INT8U OffsetLeftMaxIndex = 0; //</w:t>
      </w:r>
      <w:r>
        <w:rPr>
          <w:rFonts w:hint="eastAsia"/>
        </w:rPr>
        <w:t>左边最大值</w:t>
      </w:r>
      <w:r>
        <w:rPr>
          <w:rFonts w:hint="eastAsia"/>
        </w:rPr>
        <w:t>Index</w:t>
      </w:r>
    </w:p>
    <w:p w:rsidR="000C274B" w:rsidRDefault="000C274B" w:rsidP="000C274B">
      <w:pPr>
        <w:rPr>
          <w:rFonts w:hint="eastAsia"/>
        </w:rPr>
      </w:pPr>
      <w:r>
        <w:rPr>
          <w:rFonts w:hint="eastAsia"/>
        </w:rPr>
        <w:t>INT8U OffsetRightMaxIndex = 0; //</w:t>
      </w:r>
      <w:r>
        <w:rPr>
          <w:rFonts w:hint="eastAsia"/>
        </w:rPr>
        <w:t>右边最大值</w:t>
      </w:r>
      <w:r>
        <w:rPr>
          <w:rFonts w:hint="eastAsia"/>
        </w:rPr>
        <w:t>Index</w:t>
      </w:r>
    </w:p>
    <w:p w:rsidR="000C274B" w:rsidRDefault="000C274B" w:rsidP="000C274B"/>
    <w:p w:rsidR="000C274B" w:rsidRDefault="000C274B" w:rsidP="000C274B">
      <w:pPr>
        <w:rPr>
          <w:rFonts w:hint="eastAsia"/>
        </w:rPr>
      </w:pPr>
      <w:r>
        <w:rPr>
          <w:rFonts w:hint="eastAsia"/>
        </w:rPr>
        <w:t>INT16S AngleTotalAdjusted = 0; //</w:t>
      </w:r>
      <w:r>
        <w:rPr>
          <w:rFonts w:hint="eastAsia"/>
        </w:rPr>
        <w:t>整体角度</w:t>
      </w:r>
    </w:p>
    <w:p w:rsidR="000C274B" w:rsidRDefault="000C274B" w:rsidP="000C274B">
      <w:pPr>
        <w:rPr>
          <w:rFonts w:hint="eastAsia"/>
        </w:rPr>
      </w:pPr>
      <w:r>
        <w:rPr>
          <w:rFonts w:hint="eastAsia"/>
        </w:rPr>
        <w:t>INT16S AngleTotalAdjustedPrev = 0; //</w:t>
      </w:r>
      <w:r>
        <w:rPr>
          <w:rFonts w:hint="eastAsia"/>
        </w:rPr>
        <w:t>整体角度</w:t>
      </w:r>
    </w:p>
    <w:p w:rsidR="000C274B" w:rsidRDefault="000C274B" w:rsidP="000C274B"/>
    <w:p w:rsidR="000C274B" w:rsidRDefault="000C274B" w:rsidP="000C274B">
      <w:r>
        <w:t>INT16S AngleAdjustedTop1Of3 = 0;</w:t>
      </w:r>
    </w:p>
    <w:p w:rsidR="000C274B" w:rsidRDefault="000C274B" w:rsidP="000C274B">
      <w:r>
        <w:t>INT16S AngleAdjustedMiddle1Of3 = 0;</w:t>
      </w:r>
    </w:p>
    <w:p w:rsidR="000C274B" w:rsidRDefault="000C274B" w:rsidP="000C274B">
      <w:r>
        <w:t>INT16S AngleAdjustedBottom1Of3 = 0;</w:t>
      </w:r>
    </w:p>
    <w:p w:rsidR="000C274B" w:rsidRDefault="000C274B" w:rsidP="000C274B"/>
    <w:p w:rsidR="000C274B" w:rsidRDefault="000C274B" w:rsidP="000C274B">
      <w:pPr>
        <w:rPr>
          <w:rFonts w:hint="eastAsia"/>
        </w:rPr>
      </w:pPr>
      <w:r>
        <w:rPr>
          <w:rFonts w:hint="eastAsia"/>
        </w:rPr>
        <w:t>INT16S SlopeBottomHalf = 0; //</w:t>
      </w:r>
      <w:r>
        <w:rPr>
          <w:rFonts w:hint="eastAsia"/>
        </w:rPr>
        <w:t>斜率</w:t>
      </w:r>
      <w:r>
        <w:rPr>
          <w:rFonts w:hint="eastAsia"/>
        </w:rPr>
        <w:t>1</w:t>
      </w:r>
    </w:p>
    <w:p w:rsidR="000C274B" w:rsidRDefault="000C274B" w:rsidP="000C274B">
      <w:pPr>
        <w:rPr>
          <w:rFonts w:hint="eastAsia"/>
        </w:rPr>
      </w:pPr>
      <w:r>
        <w:rPr>
          <w:rFonts w:hint="eastAsia"/>
        </w:rPr>
        <w:t>INT16S SlopeTopHalf = 0; //</w:t>
      </w:r>
      <w:r>
        <w:rPr>
          <w:rFonts w:hint="eastAsia"/>
        </w:rPr>
        <w:t>斜率</w:t>
      </w:r>
      <w:r>
        <w:rPr>
          <w:rFonts w:hint="eastAsia"/>
        </w:rPr>
        <w:t>2</w:t>
      </w:r>
    </w:p>
    <w:p w:rsidR="000C274B" w:rsidRDefault="000C274B" w:rsidP="000C274B">
      <w:r>
        <w:t>INT16S AngleBottomHalf = 0;</w:t>
      </w:r>
    </w:p>
    <w:p w:rsidR="000C274B" w:rsidRDefault="000C274B" w:rsidP="000C274B">
      <w:r>
        <w:t>INT16S AngleTopHalf = 0;</w:t>
      </w:r>
    </w:p>
    <w:p w:rsidR="000C274B" w:rsidRDefault="000C274B" w:rsidP="000C274B"/>
    <w:p w:rsidR="000C274B" w:rsidRDefault="000C274B" w:rsidP="000C274B">
      <w:pPr>
        <w:rPr>
          <w:rFonts w:hint="eastAsia"/>
        </w:rPr>
      </w:pPr>
      <w:r>
        <w:rPr>
          <w:rFonts w:hint="eastAsia"/>
        </w:rPr>
        <w:t>INT16S SlopeAdjustedVIDEO_HEIGHTD[VIDEO_HEIGHT]; //</w:t>
      </w:r>
      <w:r>
        <w:rPr>
          <w:rFonts w:hint="eastAsia"/>
        </w:rPr>
        <w:t>各行偏差</w:t>
      </w:r>
    </w:p>
    <w:p w:rsidR="000C274B" w:rsidRDefault="000C274B" w:rsidP="000C274B"/>
    <w:p w:rsidR="000C274B" w:rsidRDefault="000C274B" w:rsidP="000C274B">
      <w:pPr>
        <w:rPr>
          <w:rFonts w:hint="eastAsia"/>
        </w:rPr>
      </w:pPr>
      <w:r>
        <w:rPr>
          <w:rFonts w:hint="eastAsia"/>
        </w:rPr>
        <w:t>INT16S SlopeAdjustedLeftDMax = 0; //</w:t>
      </w:r>
      <w:r>
        <w:rPr>
          <w:rFonts w:hint="eastAsia"/>
        </w:rPr>
        <w:t>和顶部底部直线偏差最大值</w:t>
      </w:r>
    </w:p>
    <w:p w:rsidR="000C274B" w:rsidRDefault="000C274B" w:rsidP="000C274B">
      <w:pPr>
        <w:rPr>
          <w:rFonts w:hint="eastAsia"/>
        </w:rPr>
      </w:pPr>
      <w:r>
        <w:rPr>
          <w:rFonts w:hint="eastAsia"/>
        </w:rPr>
        <w:t>INT16S SlopeAdjustedRightDMax = 0; //</w:t>
      </w:r>
      <w:r>
        <w:rPr>
          <w:rFonts w:hint="eastAsia"/>
        </w:rPr>
        <w:t>和顶部底部直线偏差最大值</w:t>
      </w:r>
      <w:r>
        <w:rPr>
          <w:rFonts w:hint="eastAsia"/>
        </w:rPr>
        <w:t>Index</w:t>
      </w:r>
    </w:p>
    <w:p w:rsidR="000C274B" w:rsidRDefault="000C274B" w:rsidP="000C274B">
      <w:pPr>
        <w:rPr>
          <w:rFonts w:hint="eastAsia"/>
        </w:rPr>
      </w:pPr>
      <w:r>
        <w:rPr>
          <w:rFonts w:hint="eastAsia"/>
        </w:rPr>
        <w:t>INT8U SlopeAdjustedLeftDMaxIndex = 0; //</w:t>
      </w:r>
      <w:r>
        <w:rPr>
          <w:rFonts w:hint="eastAsia"/>
        </w:rPr>
        <w:t>和顶部底部直线偏差最大值</w:t>
      </w:r>
    </w:p>
    <w:p w:rsidR="000C274B" w:rsidRDefault="000C274B" w:rsidP="000C274B">
      <w:pPr>
        <w:rPr>
          <w:rFonts w:hint="eastAsia"/>
        </w:rPr>
      </w:pPr>
      <w:r>
        <w:rPr>
          <w:rFonts w:hint="eastAsia"/>
        </w:rPr>
        <w:t>INT8U SlopeAdjustedRightDMaxIndex = 0; //</w:t>
      </w:r>
      <w:r>
        <w:rPr>
          <w:rFonts w:hint="eastAsia"/>
        </w:rPr>
        <w:t>和顶部底部直线偏差最大值</w:t>
      </w:r>
      <w:r>
        <w:rPr>
          <w:rFonts w:hint="eastAsia"/>
        </w:rPr>
        <w:t>Index</w:t>
      </w:r>
    </w:p>
    <w:p w:rsidR="000C274B" w:rsidRDefault="000C274B" w:rsidP="000C274B"/>
    <w:p w:rsidR="000C274B" w:rsidRDefault="000C274B" w:rsidP="000C274B">
      <w:pPr>
        <w:rPr>
          <w:rFonts w:hint="eastAsia"/>
        </w:rPr>
      </w:pPr>
      <w:r>
        <w:rPr>
          <w:rFonts w:hint="eastAsia"/>
        </w:rPr>
        <w:t>INT16U CrashedFrameNum = 0; //</w:t>
      </w:r>
      <w:r>
        <w:rPr>
          <w:rFonts w:hint="eastAsia"/>
        </w:rPr>
        <w:t>图像已经丢失的场数</w:t>
      </w:r>
    </w:p>
    <w:p w:rsidR="000C274B" w:rsidRDefault="000C274B" w:rsidP="000C274B">
      <w:pPr>
        <w:rPr>
          <w:rFonts w:hint="eastAsia"/>
        </w:rPr>
      </w:pPr>
      <w:r>
        <w:rPr>
          <w:rFonts w:hint="eastAsia"/>
        </w:rPr>
        <w:t>INT8U IsInvalidFrame = 0; //</w:t>
      </w:r>
      <w:r>
        <w:rPr>
          <w:rFonts w:hint="eastAsia"/>
        </w:rPr>
        <w:t>本场是否为无效</w:t>
      </w:r>
    </w:p>
    <w:p w:rsidR="000C274B" w:rsidRDefault="000C274B" w:rsidP="000C274B">
      <w:pPr>
        <w:rPr>
          <w:rFonts w:hint="eastAsia"/>
        </w:rPr>
      </w:pPr>
      <w:r>
        <w:rPr>
          <w:rFonts w:hint="eastAsia"/>
        </w:rPr>
        <w:t>INT8U IsInvalidFramePrev = 0; //</w:t>
      </w:r>
      <w:r>
        <w:rPr>
          <w:rFonts w:hint="eastAsia"/>
        </w:rPr>
        <w:t>上场是否为无效</w:t>
      </w:r>
    </w:p>
    <w:p w:rsidR="000C274B" w:rsidRDefault="000C274B" w:rsidP="000C274B"/>
    <w:p w:rsidR="000C274B" w:rsidRDefault="000C274B" w:rsidP="000C274B">
      <w:pPr>
        <w:rPr>
          <w:rFonts w:hint="eastAsia"/>
        </w:rPr>
      </w:pPr>
      <w:r>
        <w:rPr>
          <w:rFonts w:hint="eastAsia"/>
        </w:rPr>
        <w:t>//</w:t>
      </w:r>
      <w:r>
        <w:rPr>
          <w:rFonts w:hint="eastAsia"/>
        </w:rPr>
        <w:t>路况参数</w:t>
      </w:r>
    </w:p>
    <w:p w:rsidR="000C274B" w:rsidRDefault="000C274B" w:rsidP="000C274B">
      <w:pPr>
        <w:rPr>
          <w:rFonts w:hint="eastAsia"/>
        </w:rPr>
      </w:pPr>
      <w:r>
        <w:rPr>
          <w:rFonts w:hint="eastAsia"/>
        </w:rPr>
        <w:t>INT16U RoadStatus = 0; //</w:t>
      </w:r>
      <w:r>
        <w:rPr>
          <w:rFonts w:hint="eastAsia"/>
        </w:rPr>
        <w:t>路况信息</w:t>
      </w:r>
    </w:p>
    <w:p w:rsidR="000C274B" w:rsidRDefault="000C274B" w:rsidP="000C274B">
      <w:r>
        <w:t>INT16U RoadStatusPrev = 0;</w:t>
      </w:r>
    </w:p>
    <w:p w:rsidR="000C274B" w:rsidRDefault="000C274B" w:rsidP="000C274B"/>
    <w:p w:rsidR="000C274B" w:rsidRDefault="000C274B" w:rsidP="000C274B">
      <w:pPr>
        <w:rPr>
          <w:rFonts w:hint="eastAsia"/>
        </w:rPr>
      </w:pPr>
      <w:r>
        <w:rPr>
          <w:rFonts w:hint="eastAsia"/>
        </w:rPr>
        <w:t>//</w:t>
      </w:r>
      <w:r>
        <w:rPr>
          <w:rFonts w:hint="eastAsia"/>
        </w:rPr>
        <w:t>起点识别</w:t>
      </w:r>
    </w:p>
    <w:p w:rsidR="000C274B" w:rsidRDefault="000C274B" w:rsidP="000C274B">
      <w:r>
        <w:t>INT8U StartLineFlag = 0;</w:t>
      </w:r>
    </w:p>
    <w:p w:rsidR="000C274B" w:rsidRDefault="000C274B" w:rsidP="000C274B">
      <w:r>
        <w:t>INT8U StartLineFlagPrev = 0;</w:t>
      </w:r>
    </w:p>
    <w:p w:rsidR="000C274B" w:rsidRDefault="000C274B" w:rsidP="000C274B">
      <w:r>
        <w:t>INT8U StartLineFlagPrevPrev = 0;</w:t>
      </w:r>
    </w:p>
    <w:p w:rsidR="000C274B" w:rsidRDefault="000C274B" w:rsidP="000C274B">
      <w:r>
        <w:t>INT8U StartLineFlagPrevPrevPrev = 0;</w:t>
      </w:r>
    </w:p>
    <w:p w:rsidR="000C274B" w:rsidRDefault="000C274B" w:rsidP="000C274B">
      <w:r>
        <w:lastRenderedPageBreak/>
        <w:t>INT8U StartLineLeftMaxNum = 0;</w:t>
      </w:r>
    </w:p>
    <w:p w:rsidR="000C274B" w:rsidRDefault="000C274B" w:rsidP="000C274B">
      <w:r>
        <w:t>INT8U StartLineLeftMaxNumPrev = 0;</w:t>
      </w:r>
    </w:p>
    <w:p w:rsidR="000C274B" w:rsidRDefault="000C274B" w:rsidP="000C274B">
      <w:r>
        <w:t>INT8U StartLineRightMaxNum = 0;</w:t>
      </w:r>
    </w:p>
    <w:p w:rsidR="000C274B" w:rsidRDefault="000C274B" w:rsidP="000C274B">
      <w:r>
        <w:t>INT8U StartLineNum = 0;</w:t>
      </w:r>
    </w:p>
    <w:p w:rsidR="000C274B" w:rsidRDefault="000C274B" w:rsidP="000C274B"/>
    <w:p w:rsidR="000C274B" w:rsidRDefault="000C274B" w:rsidP="000C274B">
      <w:r>
        <w:t>INT8U StartLineRightMaxNumPrev = 0;</w:t>
      </w:r>
    </w:p>
    <w:p w:rsidR="000C274B" w:rsidRDefault="000C274B" w:rsidP="000C274B">
      <w:r>
        <w:t>INT32U SprintDistance = 0;</w:t>
      </w:r>
    </w:p>
    <w:p w:rsidR="000C274B" w:rsidRDefault="000C274B" w:rsidP="000C274B">
      <w:r>
        <w:t>INT32U SprintRunDistance = 0;</w:t>
      </w:r>
    </w:p>
    <w:p w:rsidR="000C274B" w:rsidRDefault="000C274B" w:rsidP="000C274B"/>
    <w:p w:rsidR="000C274B" w:rsidRDefault="000C274B" w:rsidP="000C274B">
      <w:pPr>
        <w:rPr>
          <w:rFonts w:hint="eastAsia"/>
        </w:rPr>
      </w:pPr>
      <w:r>
        <w:rPr>
          <w:rFonts w:hint="eastAsia"/>
        </w:rPr>
        <w:t>//</w:t>
      </w:r>
      <w:r>
        <w:rPr>
          <w:rFonts w:hint="eastAsia"/>
        </w:rPr>
        <w:t>运行分析参数</w:t>
      </w:r>
    </w:p>
    <w:p w:rsidR="000C274B" w:rsidRDefault="000C274B" w:rsidP="000C274B">
      <w:pPr>
        <w:rPr>
          <w:rFonts w:hint="eastAsia"/>
        </w:rPr>
      </w:pPr>
      <w:r>
        <w:rPr>
          <w:rFonts w:hint="eastAsia"/>
        </w:rPr>
        <w:t>INT32U RunPulse = 0; //</w:t>
      </w:r>
      <w:r>
        <w:rPr>
          <w:rFonts w:hint="eastAsia"/>
        </w:rPr>
        <w:t>智能车前进距离脉冲数</w:t>
      </w:r>
    </w:p>
    <w:p w:rsidR="000C274B" w:rsidRDefault="000C274B" w:rsidP="000C274B">
      <w:pPr>
        <w:rPr>
          <w:rFonts w:hint="eastAsia"/>
        </w:rPr>
      </w:pPr>
      <w:r>
        <w:rPr>
          <w:rFonts w:hint="eastAsia"/>
        </w:rPr>
        <w:t>INT32U RunTime = 0; //</w:t>
      </w:r>
      <w:r>
        <w:rPr>
          <w:rFonts w:hint="eastAsia"/>
        </w:rPr>
        <w:t>智能车行进时间</w:t>
      </w:r>
      <w:r>
        <w:rPr>
          <w:rFonts w:hint="eastAsia"/>
        </w:rPr>
        <w:t xml:space="preserve"> </w:t>
      </w:r>
      <w:r>
        <w:rPr>
          <w:rFonts w:hint="eastAsia"/>
        </w:rPr>
        <w:t>单位为毫秒</w:t>
      </w:r>
    </w:p>
    <w:p w:rsidR="000C274B" w:rsidRDefault="000C274B" w:rsidP="000C274B"/>
    <w:p w:rsidR="000C274B" w:rsidRDefault="000C274B" w:rsidP="000C274B">
      <w:pPr>
        <w:rPr>
          <w:rFonts w:hint="eastAsia"/>
        </w:rPr>
      </w:pPr>
      <w:r>
        <w:rPr>
          <w:rFonts w:hint="eastAsia"/>
        </w:rPr>
        <w:t>//</w:t>
      </w:r>
      <w:r>
        <w:rPr>
          <w:rFonts w:hint="eastAsia"/>
        </w:rPr>
        <w:t>动态调试</w:t>
      </w:r>
    </w:p>
    <w:p w:rsidR="000C274B" w:rsidRDefault="000C274B" w:rsidP="000C274B">
      <w:r>
        <w:t>INT16S DynamicVar = 0;</w:t>
      </w:r>
    </w:p>
    <w:p w:rsidR="000C274B" w:rsidRDefault="000C274B" w:rsidP="000C274B"/>
    <w:p w:rsidR="000C274B" w:rsidRDefault="000C274B" w:rsidP="000C274B">
      <w:r>
        <w:t>INT8U LOOP = 0;</w:t>
      </w:r>
    </w:p>
    <w:p w:rsidR="000C274B" w:rsidRDefault="000C274B" w:rsidP="000C274B">
      <w:r>
        <w:t>INT8U Temp = 0;</w:t>
      </w:r>
    </w:p>
    <w:p w:rsidR="000C274B" w:rsidRDefault="000C274B" w:rsidP="000C274B"/>
    <w:p w:rsidR="000C274B" w:rsidRDefault="000C274B" w:rsidP="000C274B"/>
    <w:p w:rsidR="000C274B" w:rsidRDefault="000C274B" w:rsidP="000C274B">
      <w:r>
        <w:t>void SystemInit(void) {</w:t>
      </w:r>
    </w:p>
    <w:p w:rsidR="000C274B" w:rsidRDefault="000C274B" w:rsidP="000C274B">
      <w:r>
        <w:tab/>
        <w:t>//INT8U i;</w:t>
      </w:r>
    </w:p>
    <w:p w:rsidR="000C274B" w:rsidRDefault="000C274B" w:rsidP="000C274B">
      <w:r>
        <w:tab/>
        <w:t>//INT8S chooseNum;</w:t>
      </w:r>
    </w:p>
    <w:p w:rsidR="000C274B" w:rsidRDefault="000C274B" w:rsidP="000C274B">
      <w:r>
        <w:tab/>
        <w:t>DisableInterrupts; //disable interrupts</w:t>
      </w:r>
    </w:p>
    <w:p w:rsidR="000C274B" w:rsidRDefault="000C274B" w:rsidP="000C274B">
      <w:r>
        <w:tab/>
        <w:t>IRQCR_IRQEN = OFF; //disable IRQ</w:t>
      </w:r>
    </w:p>
    <w:p w:rsidR="000C274B" w:rsidRDefault="000C274B" w:rsidP="000C274B"/>
    <w:p w:rsidR="000C274B" w:rsidRDefault="000C274B" w:rsidP="000C274B">
      <w:r>
        <w:tab/>
        <w:t>PLLInit(); //init pll</w:t>
      </w:r>
    </w:p>
    <w:p w:rsidR="000C274B" w:rsidRDefault="000C274B" w:rsidP="000C274B">
      <w:r>
        <w:tab/>
        <w:t>PortInit(); //init port</w:t>
      </w:r>
    </w:p>
    <w:p w:rsidR="000C274B" w:rsidRDefault="000C274B" w:rsidP="000C274B"/>
    <w:p w:rsidR="000C274B" w:rsidRDefault="000C274B" w:rsidP="000C274B">
      <w:r>
        <w:tab/>
        <w:t>IRQInit(); //init IRQ</w:t>
      </w:r>
    </w:p>
    <w:p w:rsidR="000C274B" w:rsidRDefault="000C274B" w:rsidP="000C274B">
      <w:r>
        <w:tab/>
        <w:t>SCI0Init();</w:t>
      </w:r>
    </w:p>
    <w:p w:rsidR="000C274B" w:rsidRDefault="000C274B" w:rsidP="000C274B">
      <w:r>
        <w:tab/>
        <w:t>TIMInit(); //init TIM</w:t>
      </w:r>
    </w:p>
    <w:p w:rsidR="000C274B" w:rsidRDefault="000C274B" w:rsidP="000C274B">
      <w:r>
        <w:tab/>
        <w:t>Led1Init;</w:t>
      </w:r>
    </w:p>
    <w:p w:rsidR="000C274B" w:rsidRDefault="000C274B" w:rsidP="000C274B">
      <w:r>
        <w:tab/>
        <w:t xml:space="preserve"> Led2Init;</w:t>
      </w:r>
    </w:p>
    <w:p w:rsidR="000C274B" w:rsidRDefault="000C274B" w:rsidP="000C274B">
      <w:r>
        <w:t xml:space="preserve">    Led3Init;</w:t>
      </w:r>
    </w:p>
    <w:p w:rsidR="000C274B" w:rsidRDefault="000C274B" w:rsidP="000C274B">
      <w:r>
        <w:t xml:space="preserve">    Led4Init; </w:t>
      </w:r>
    </w:p>
    <w:p w:rsidR="000C274B" w:rsidRDefault="000C274B" w:rsidP="000C274B">
      <w:r>
        <w:t xml:space="preserve">    Led5Init;</w:t>
      </w:r>
    </w:p>
    <w:p w:rsidR="000C274B" w:rsidRDefault="000C274B" w:rsidP="000C274B">
      <w:r>
        <w:t xml:space="preserve">    Led6Init; </w:t>
      </w:r>
    </w:p>
    <w:p w:rsidR="000C274B" w:rsidRDefault="000C274B" w:rsidP="000C274B">
      <w:r>
        <w:t xml:space="preserve">    Led7Init;</w:t>
      </w:r>
    </w:p>
    <w:p w:rsidR="000C274B" w:rsidRDefault="000C274B" w:rsidP="000C274B">
      <w:r>
        <w:t xml:space="preserve">    Led8Init;</w:t>
      </w:r>
    </w:p>
    <w:p w:rsidR="000C274B" w:rsidRDefault="000C274B" w:rsidP="000C274B">
      <w:r>
        <w:lastRenderedPageBreak/>
        <w:t xml:space="preserve">    </w:t>
      </w:r>
    </w:p>
    <w:p w:rsidR="000C274B" w:rsidRDefault="000C274B" w:rsidP="000C274B">
      <w:r>
        <w:t xml:space="preserve">        Led1Off;Led2Off;Led3Off;Led4Off;Led5Off;Led6Off;</w:t>
      </w:r>
    </w:p>
    <w:p w:rsidR="000C274B" w:rsidRDefault="000C274B" w:rsidP="000C274B">
      <w:r>
        <w:t xml:space="preserve">    Led7Off;Led8Off;</w:t>
      </w:r>
    </w:p>
    <w:p w:rsidR="000C274B" w:rsidRDefault="000C274B" w:rsidP="000C274B">
      <w:r>
        <w:t>//</w:t>
      </w:r>
      <w:r>
        <w:tab/>
        <w:t>Timerch0Init();</w:t>
      </w:r>
    </w:p>
    <w:p w:rsidR="000C274B" w:rsidRDefault="000C274B" w:rsidP="000C274B">
      <w:r>
        <w:tab/>
        <w:t>MotorPIDInit();</w:t>
      </w:r>
    </w:p>
    <w:p w:rsidR="000C274B" w:rsidRDefault="000C274B" w:rsidP="000C274B">
      <w:r>
        <w:tab/>
        <w:t>PWM01Init(); //init motor pwm</w:t>
      </w:r>
    </w:p>
    <w:p w:rsidR="000C274B" w:rsidRDefault="000C274B" w:rsidP="000C274B">
      <w:r>
        <w:tab/>
        <w:t>PWM67Init(); //init steer pwm</w:t>
      </w:r>
    </w:p>
    <w:p w:rsidR="000C274B" w:rsidRDefault="000C274B" w:rsidP="000C274B">
      <w:r>
        <w:t>}</w:t>
      </w:r>
    </w:p>
    <w:p w:rsidR="000C274B" w:rsidRDefault="000C274B" w:rsidP="000C274B"/>
    <w:p w:rsidR="000C274B" w:rsidRDefault="000C274B" w:rsidP="000C274B">
      <w:r>
        <w:t>void LP_image() {</w:t>
      </w:r>
    </w:p>
    <w:p w:rsidR="000C274B" w:rsidRDefault="000C274B" w:rsidP="000C274B"/>
    <w:p w:rsidR="000C274B" w:rsidRDefault="000C274B" w:rsidP="000C274B">
      <w:r>
        <w:tab/>
        <w:t>INT8U *a_point, *b_point, *c_point;</w:t>
      </w:r>
    </w:p>
    <w:p w:rsidR="000C274B" w:rsidRDefault="000C274B" w:rsidP="000C274B">
      <w:r>
        <w:tab/>
        <w:t>INT8U a, b, c, d, i, j;</w:t>
      </w:r>
    </w:p>
    <w:p w:rsidR="000C274B" w:rsidRDefault="000C274B" w:rsidP="000C274B"/>
    <w:p w:rsidR="000C274B" w:rsidRDefault="000C274B" w:rsidP="000C274B">
      <w:r>
        <w:tab/>
        <w:t>for (i = 0; i &lt; VIDEO_HEIGHT; i++) {</w:t>
      </w:r>
    </w:p>
    <w:p w:rsidR="000C274B" w:rsidRDefault="000C274B" w:rsidP="000C274B"/>
    <w:p w:rsidR="000C274B" w:rsidRDefault="000C274B" w:rsidP="000C274B">
      <w:r>
        <w:tab/>
      </w:r>
      <w:r>
        <w:tab/>
        <w:t>for (j = 1; j &lt; VIDEO_WIDTH; j++) {</w:t>
      </w:r>
    </w:p>
    <w:p w:rsidR="000C274B" w:rsidRDefault="000C274B" w:rsidP="000C274B"/>
    <w:p w:rsidR="000C274B" w:rsidRDefault="000C274B" w:rsidP="000C274B">
      <w:r>
        <w:tab/>
      </w:r>
      <w:r>
        <w:tab/>
      </w:r>
      <w:r>
        <w:tab/>
        <w:t>a_point = &amp;Video[i][j - 1];</w:t>
      </w:r>
    </w:p>
    <w:p w:rsidR="000C274B" w:rsidRDefault="000C274B" w:rsidP="000C274B">
      <w:r>
        <w:tab/>
      </w:r>
      <w:r>
        <w:tab/>
      </w:r>
      <w:r>
        <w:tab/>
        <w:t>b_point = &amp;Video[i][j];</w:t>
      </w:r>
    </w:p>
    <w:p w:rsidR="000C274B" w:rsidRDefault="000C274B" w:rsidP="000C274B">
      <w:r>
        <w:tab/>
      </w:r>
      <w:r>
        <w:tab/>
      </w:r>
      <w:r>
        <w:tab/>
        <w:t>c_point = &amp;Video[i][j + 1];</w:t>
      </w:r>
    </w:p>
    <w:p w:rsidR="000C274B" w:rsidRDefault="000C274B" w:rsidP="000C274B"/>
    <w:p w:rsidR="000C274B" w:rsidRDefault="000C274B" w:rsidP="000C274B">
      <w:r>
        <w:tab/>
      </w:r>
      <w:r>
        <w:tab/>
      </w:r>
      <w:r>
        <w:tab/>
        <w:t>a = *a_point;</w:t>
      </w:r>
    </w:p>
    <w:p w:rsidR="000C274B" w:rsidRDefault="000C274B" w:rsidP="000C274B">
      <w:r>
        <w:tab/>
      </w:r>
      <w:r>
        <w:tab/>
      </w:r>
      <w:r>
        <w:tab/>
        <w:t>b = *b_point;</w:t>
      </w:r>
    </w:p>
    <w:p w:rsidR="000C274B" w:rsidRDefault="000C274B" w:rsidP="000C274B">
      <w:r>
        <w:tab/>
      </w:r>
      <w:r>
        <w:tab/>
      </w:r>
      <w:r>
        <w:tab/>
        <w:t>c = *c_point;</w:t>
      </w:r>
    </w:p>
    <w:p w:rsidR="000C274B" w:rsidRDefault="000C274B" w:rsidP="000C274B"/>
    <w:p w:rsidR="000C274B" w:rsidRDefault="000C274B" w:rsidP="000C274B">
      <w:r>
        <w:tab/>
      </w:r>
      <w:r>
        <w:tab/>
      </w:r>
      <w:r>
        <w:tab/>
        <w:t>if (a &gt;= b) {</w:t>
      </w:r>
    </w:p>
    <w:p w:rsidR="000C274B" w:rsidRDefault="000C274B" w:rsidP="000C274B">
      <w:r>
        <w:tab/>
      </w:r>
      <w:r>
        <w:tab/>
      </w:r>
      <w:r>
        <w:tab/>
      </w:r>
      <w:r>
        <w:tab/>
        <w:t>d = b;</w:t>
      </w:r>
    </w:p>
    <w:p w:rsidR="000C274B" w:rsidRDefault="000C274B" w:rsidP="000C274B">
      <w:r>
        <w:tab/>
      </w:r>
      <w:r>
        <w:tab/>
      </w:r>
      <w:r>
        <w:tab/>
      </w:r>
      <w:r>
        <w:tab/>
        <w:t>b = a;</w:t>
      </w:r>
    </w:p>
    <w:p w:rsidR="000C274B" w:rsidRDefault="000C274B" w:rsidP="000C274B">
      <w:r>
        <w:tab/>
      </w:r>
      <w:r>
        <w:tab/>
      </w:r>
      <w:r>
        <w:tab/>
      </w:r>
      <w:r>
        <w:tab/>
        <w:t>a = d;</w:t>
      </w:r>
    </w:p>
    <w:p w:rsidR="000C274B" w:rsidRDefault="000C274B" w:rsidP="000C274B"/>
    <w:p w:rsidR="000C274B" w:rsidRDefault="000C274B" w:rsidP="000C274B">
      <w:r>
        <w:tab/>
      </w:r>
      <w:r>
        <w:tab/>
      </w:r>
      <w:r>
        <w:tab/>
        <w:t>}</w:t>
      </w:r>
    </w:p>
    <w:p w:rsidR="000C274B" w:rsidRDefault="000C274B" w:rsidP="000C274B">
      <w:r>
        <w:tab/>
      </w:r>
      <w:r>
        <w:tab/>
      </w:r>
      <w:r>
        <w:tab/>
        <w:t>if (a &gt;= c) {</w:t>
      </w:r>
    </w:p>
    <w:p w:rsidR="000C274B" w:rsidRDefault="000C274B" w:rsidP="000C274B">
      <w:r>
        <w:tab/>
      </w:r>
      <w:r>
        <w:tab/>
      </w:r>
      <w:r>
        <w:tab/>
      </w:r>
      <w:r>
        <w:tab/>
        <w:t>d = c;</w:t>
      </w:r>
    </w:p>
    <w:p w:rsidR="000C274B" w:rsidRDefault="000C274B" w:rsidP="000C274B">
      <w:r>
        <w:tab/>
      </w:r>
      <w:r>
        <w:tab/>
      </w:r>
      <w:r>
        <w:tab/>
      </w:r>
      <w:r>
        <w:tab/>
        <w:t>c = a;</w:t>
      </w:r>
    </w:p>
    <w:p w:rsidR="000C274B" w:rsidRDefault="000C274B" w:rsidP="000C274B">
      <w:r>
        <w:tab/>
      </w:r>
      <w:r>
        <w:tab/>
      </w:r>
      <w:r>
        <w:tab/>
      </w:r>
      <w:r>
        <w:tab/>
        <w:t>a = d;</w:t>
      </w:r>
    </w:p>
    <w:p w:rsidR="000C274B" w:rsidRDefault="000C274B" w:rsidP="000C274B">
      <w:r>
        <w:tab/>
      </w:r>
      <w:r>
        <w:tab/>
      </w:r>
      <w:r>
        <w:tab/>
        <w:t>}</w:t>
      </w:r>
    </w:p>
    <w:p w:rsidR="000C274B" w:rsidRDefault="000C274B" w:rsidP="000C274B"/>
    <w:p w:rsidR="000C274B" w:rsidRDefault="000C274B" w:rsidP="000C274B">
      <w:r>
        <w:tab/>
      </w:r>
      <w:r>
        <w:tab/>
      </w:r>
      <w:r>
        <w:tab/>
        <w:t>if (b &gt;= c) {</w:t>
      </w:r>
    </w:p>
    <w:p w:rsidR="000C274B" w:rsidRDefault="000C274B" w:rsidP="000C274B">
      <w:r>
        <w:tab/>
      </w:r>
      <w:r>
        <w:tab/>
      </w:r>
      <w:r>
        <w:tab/>
      </w:r>
      <w:r>
        <w:tab/>
        <w:t>d = c;</w:t>
      </w:r>
    </w:p>
    <w:p w:rsidR="000C274B" w:rsidRDefault="000C274B" w:rsidP="000C274B">
      <w:r>
        <w:lastRenderedPageBreak/>
        <w:tab/>
      </w:r>
      <w:r>
        <w:tab/>
      </w:r>
      <w:r>
        <w:tab/>
      </w:r>
      <w:r>
        <w:tab/>
        <w:t>c = b;</w:t>
      </w:r>
    </w:p>
    <w:p w:rsidR="000C274B" w:rsidRDefault="000C274B" w:rsidP="000C274B">
      <w:r>
        <w:tab/>
      </w:r>
      <w:r>
        <w:tab/>
      </w:r>
      <w:r>
        <w:tab/>
      </w:r>
      <w:r>
        <w:tab/>
        <w:t>b = d;</w:t>
      </w:r>
    </w:p>
    <w:p w:rsidR="000C274B" w:rsidRDefault="000C274B" w:rsidP="000C274B">
      <w:r>
        <w:tab/>
      </w:r>
      <w:r>
        <w:tab/>
      </w:r>
      <w:r>
        <w:tab/>
        <w:t>}</w:t>
      </w:r>
    </w:p>
    <w:p w:rsidR="000C274B" w:rsidRDefault="000C274B" w:rsidP="000C274B"/>
    <w:p w:rsidR="000C274B" w:rsidRDefault="000C274B" w:rsidP="000C274B">
      <w:r>
        <w:tab/>
      </w:r>
      <w:r>
        <w:tab/>
      </w:r>
      <w:r>
        <w:tab/>
        <w:t>*(b_point) = b;</w:t>
      </w:r>
    </w:p>
    <w:p w:rsidR="000C274B" w:rsidRDefault="000C274B" w:rsidP="000C274B"/>
    <w:p w:rsidR="000C274B" w:rsidRDefault="000C274B" w:rsidP="000C274B">
      <w:r>
        <w:tab/>
      </w:r>
      <w:r>
        <w:tab/>
        <w:t>}</w:t>
      </w:r>
    </w:p>
    <w:p w:rsidR="000C274B" w:rsidRDefault="000C274B" w:rsidP="000C274B"/>
    <w:p w:rsidR="000C274B" w:rsidRDefault="000C274B" w:rsidP="000C274B">
      <w:r>
        <w:tab/>
        <w:t>}</w:t>
      </w:r>
    </w:p>
    <w:p w:rsidR="000C274B" w:rsidRDefault="000C274B" w:rsidP="000C274B"/>
    <w:p w:rsidR="000C274B" w:rsidRDefault="000C274B" w:rsidP="000C274B">
      <w:r>
        <w:t>}</w:t>
      </w:r>
    </w:p>
    <w:p w:rsidR="000C274B" w:rsidRDefault="000C274B" w:rsidP="000C274B"/>
    <w:p w:rsidR="000C274B" w:rsidRDefault="000C274B" w:rsidP="000C274B">
      <w:r>
        <w:t>int count_centerline() {</w:t>
      </w:r>
    </w:p>
    <w:p w:rsidR="000C274B" w:rsidRDefault="000C274B" w:rsidP="000C274B"/>
    <w:p w:rsidR="000C274B" w:rsidRDefault="000C274B" w:rsidP="000C274B">
      <w:r>
        <w:tab/>
        <w:t>INT8S a = 0, b = VIDEO_WIDTH, i, j, TmpLeftStart, TmpLeftEnd, TmpRightStart,</w:t>
      </w:r>
      <w:r>
        <w:tab/>
        <w:t>TmpRightEnd,shizi=0,shiziprev=100;</w:t>
      </w:r>
    </w:p>
    <w:p w:rsidR="000C274B" w:rsidRDefault="000C274B" w:rsidP="000C274B"/>
    <w:p w:rsidR="000C274B" w:rsidRDefault="000C274B" w:rsidP="000C274B">
      <w:r>
        <w:tab/>
        <w:t>INT16U Suma = 0, Sumb = 0;</w:t>
      </w:r>
    </w:p>
    <w:p w:rsidR="000C274B" w:rsidRDefault="000C274B" w:rsidP="000C274B"/>
    <w:p w:rsidR="000C274B" w:rsidRDefault="000C274B" w:rsidP="000C274B">
      <w:r>
        <w:tab/>
        <w:t>ValidVIDEO_HEIGHT = 1;</w:t>
      </w:r>
    </w:p>
    <w:p w:rsidR="000C274B" w:rsidRDefault="000C274B" w:rsidP="000C274B"/>
    <w:p w:rsidR="000C274B" w:rsidRDefault="000C274B" w:rsidP="000C274B">
      <w:r>
        <w:tab/>
        <w:t>PrlineLeft = PrcourtLeft;</w:t>
      </w:r>
    </w:p>
    <w:p w:rsidR="000C274B" w:rsidRDefault="000C274B" w:rsidP="000C274B">
      <w:r>
        <w:tab/>
        <w:t>PrlineRight = PrcourtRight;</w:t>
      </w:r>
    </w:p>
    <w:p w:rsidR="000C274B" w:rsidRDefault="000C274B" w:rsidP="000C274B">
      <w:r>
        <w:tab/>
        <w:t>TmpFlag = 0;</w:t>
      </w:r>
    </w:p>
    <w:p w:rsidR="000C274B" w:rsidRDefault="000C274B" w:rsidP="000C274B">
      <w:r>
        <w:tab/>
      </w:r>
    </w:p>
    <w:p w:rsidR="000C274B" w:rsidRDefault="000C274B" w:rsidP="000C274B">
      <w:r>
        <w:tab/>
      </w:r>
    </w:p>
    <w:p w:rsidR="000C274B" w:rsidRDefault="000C274B" w:rsidP="000C274B">
      <w:r>
        <w:tab/>
        <w:t>for (i = VIDEO_HEIGHT - 1; i &gt; 0; i--) {</w:t>
      </w:r>
    </w:p>
    <w:p w:rsidR="000C274B" w:rsidRDefault="000C274B" w:rsidP="000C274B">
      <w:r>
        <w:tab/>
      </w:r>
      <w:r>
        <w:tab/>
        <w:t>if (PrlineLeft - 10 &gt; 0) {</w:t>
      </w:r>
    </w:p>
    <w:p w:rsidR="000C274B" w:rsidRDefault="000C274B" w:rsidP="000C274B">
      <w:r>
        <w:tab/>
      </w:r>
      <w:r>
        <w:tab/>
      </w:r>
      <w:r>
        <w:tab/>
        <w:t>TmpLeftStart = PrlineLeft - 10;</w:t>
      </w:r>
    </w:p>
    <w:p w:rsidR="000C274B" w:rsidRDefault="000C274B" w:rsidP="000C274B">
      <w:r>
        <w:tab/>
      </w:r>
      <w:r>
        <w:tab/>
        <w:t>} else {</w:t>
      </w:r>
    </w:p>
    <w:p w:rsidR="000C274B" w:rsidRDefault="000C274B" w:rsidP="000C274B">
      <w:r>
        <w:tab/>
      </w:r>
      <w:r>
        <w:tab/>
      </w:r>
      <w:r>
        <w:tab/>
        <w:t>TmpLeftStart = 0;</w:t>
      </w:r>
    </w:p>
    <w:p w:rsidR="000C274B" w:rsidRDefault="000C274B" w:rsidP="000C274B">
      <w:r>
        <w:tab/>
      </w:r>
      <w:r>
        <w:tab/>
        <w:t>}</w:t>
      </w:r>
    </w:p>
    <w:p w:rsidR="000C274B" w:rsidRDefault="000C274B" w:rsidP="000C274B">
      <w:r>
        <w:tab/>
      </w:r>
      <w:r>
        <w:tab/>
        <w:t>if (PrlineLeft + 10 &lt; VIDEO_WIDTH) {</w:t>
      </w:r>
    </w:p>
    <w:p w:rsidR="000C274B" w:rsidRDefault="000C274B" w:rsidP="000C274B">
      <w:r>
        <w:tab/>
      </w:r>
      <w:r>
        <w:tab/>
      </w:r>
      <w:r>
        <w:tab/>
        <w:t>TmpLeftEnd = PrlineLeft + 10;</w:t>
      </w:r>
    </w:p>
    <w:p w:rsidR="000C274B" w:rsidRDefault="000C274B" w:rsidP="000C274B">
      <w:r>
        <w:tab/>
      </w:r>
      <w:r>
        <w:tab/>
        <w:t>} else {</w:t>
      </w:r>
    </w:p>
    <w:p w:rsidR="000C274B" w:rsidRDefault="000C274B" w:rsidP="000C274B">
      <w:r>
        <w:tab/>
      </w:r>
      <w:r>
        <w:tab/>
      </w:r>
      <w:r>
        <w:tab/>
        <w:t>TmpLeftEnd = VIDEO_WIDTH;</w:t>
      </w:r>
    </w:p>
    <w:p w:rsidR="000C274B" w:rsidRDefault="000C274B" w:rsidP="000C274B">
      <w:r>
        <w:tab/>
      </w:r>
      <w:r>
        <w:tab/>
        <w:t>}</w:t>
      </w:r>
    </w:p>
    <w:p w:rsidR="000C274B" w:rsidRDefault="000C274B" w:rsidP="000C274B">
      <w:r>
        <w:tab/>
      </w:r>
      <w:r>
        <w:tab/>
        <w:t>if (PrlineRight - 10 &gt; 0) {</w:t>
      </w:r>
    </w:p>
    <w:p w:rsidR="000C274B" w:rsidRDefault="000C274B" w:rsidP="000C274B">
      <w:r>
        <w:tab/>
      </w:r>
      <w:r>
        <w:tab/>
      </w:r>
      <w:r>
        <w:tab/>
        <w:t>TmpRightStart = PrlineRight - 10;</w:t>
      </w:r>
    </w:p>
    <w:p w:rsidR="000C274B" w:rsidRDefault="000C274B" w:rsidP="000C274B">
      <w:r>
        <w:tab/>
      </w:r>
      <w:r>
        <w:tab/>
        <w:t>} else {</w:t>
      </w:r>
    </w:p>
    <w:p w:rsidR="000C274B" w:rsidRDefault="000C274B" w:rsidP="000C274B">
      <w:r>
        <w:lastRenderedPageBreak/>
        <w:tab/>
      </w:r>
      <w:r>
        <w:tab/>
      </w:r>
      <w:r>
        <w:tab/>
        <w:t>TmpRightStart = 0;</w:t>
      </w:r>
    </w:p>
    <w:p w:rsidR="000C274B" w:rsidRDefault="000C274B" w:rsidP="000C274B">
      <w:r>
        <w:tab/>
      </w:r>
      <w:r>
        <w:tab/>
        <w:t>}</w:t>
      </w:r>
    </w:p>
    <w:p w:rsidR="000C274B" w:rsidRDefault="000C274B" w:rsidP="000C274B">
      <w:r>
        <w:tab/>
      </w:r>
      <w:r>
        <w:tab/>
        <w:t>if (PrlineRight + 10 &lt; VIDEO_WIDTH) {</w:t>
      </w:r>
    </w:p>
    <w:p w:rsidR="000C274B" w:rsidRDefault="000C274B" w:rsidP="000C274B">
      <w:r>
        <w:tab/>
      </w:r>
      <w:r>
        <w:tab/>
      </w:r>
      <w:r>
        <w:tab/>
        <w:t>TmpRightEnd = PrlineRight + 10;</w:t>
      </w:r>
    </w:p>
    <w:p w:rsidR="000C274B" w:rsidRDefault="000C274B" w:rsidP="000C274B">
      <w:r>
        <w:tab/>
      </w:r>
      <w:r>
        <w:tab/>
        <w:t>} else {</w:t>
      </w:r>
    </w:p>
    <w:p w:rsidR="000C274B" w:rsidRDefault="000C274B" w:rsidP="000C274B">
      <w:r>
        <w:tab/>
      </w:r>
      <w:r>
        <w:tab/>
      </w:r>
      <w:r>
        <w:tab/>
        <w:t>TmpRightEnd = VIDEO_WIDTH;</w:t>
      </w:r>
    </w:p>
    <w:p w:rsidR="000C274B" w:rsidRDefault="000C274B" w:rsidP="000C274B">
      <w:r>
        <w:tab/>
      </w:r>
      <w:r>
        <w:tab/>
        <w:t>}</w:t>
      </w:r>
    </w:p>
    <w:p w:rsidR="000C274B" w:rsidRDefault="000C274B" w:rsidP="000C274B">
      <w:r>
        <w:tab/>
      </w:r>
      <w:r>
        <w:tab/>
        <w:t>if (Flag == 0) {</w:t>
      </w:r>
    </w:p>
    <w:p w:rsidR="000C274B" w:rsidRDefault="000C274B" w:rsidP="000C274B">
      <w:r>
        <w:tab/>
      </w:r>
      <w:r>
        <w:tab/>
      </w:r>
      <w:r>
        <w:tab/>
        <w:t>TmpLeftEnd = TmpRightStart = 50;</w:t>
      </w:r>
    </w:p>
    <w:p w:rsidR="000C274B" w:rsidRDefault="000C274B" w:rsidP="000C274B">
      <w:r>
        <w:tab/>
      </w:r>
      <w:r>
        <w:tab/>
      </w:r>
      <w:r>
        <w:tab/>
        <w:t>TmpLeftStart = 0;</w:t>
      </w:r>
    </w:p>
    <w:p w:rsidR="000C274B" w:rsidRDefault="000C274B" w:rsidP="000C274B">
      <w:r>
        <w:tab/>
      </w:r>
      <w:r>
        <w:tab/>
      </w:r>
      <w:r>
        <w:tab/>
        <w:t>TmpRightEnd = VIDEO_WIDTH;</w:t>
      </w:r>
    </w:p>
    <w:p w:rsidR="000C274B" w:rsidRDefault="000C274B" w:rsidP="000C274B">
      <w:r>
        <w:tab/>
      </w:r>
      <w:r>
        <w:tab/>
        <w:t>}</w:t>
      </w:r>
    </w:p>
    <w:p w:rsidR="000C274B" w:rsidRDefault="000C274B" w:rsidP="000C274B">
      <w:r>
        <w:tab/>
      </w:r>
      <w:r>
        <w:tab/>
      </w:r>
    </w:p>
    <w:p w:rsidR="000C274B" w:rsidRDefault="000C274B" w:rsidP="000C274B">
      <w:r>
        <w:tab/>
      </w:r>
      <w:r>
        <w:tab/>
      </w:r>
    </w:p>
    <w:p w:rsidR="000C274B" w:rsidRDefault="000C274B" w:rsidP="000C274B">
      <w:r>
        <w:tab/>
      </w:r>
      <w:r>
        <w:tab/>
      </w:r>
    </w:p>
    <w:p w:rsidR="000C274B" w:rsidRDefault="000C274B" w:rsidP="000C274B">
      <w:r>
        <w:tab/>
      </w:r>
      <w:r>
        <w:tab/>
        <w:t>for (j = TmpLeftEnd; j &gt; TmpLeftStart; j--) {</w:t>
      </w:r>
    </w:p>
    <w:p w:rsidR="000C274B" w:rsidRDefault="000C274B" w:rsidP="000C274B">
      <w:r>
        <w:tab/>
      </w:r>
      <w:r>
        <w:tab/>
      </w:r>
      <w:r>
        <w:tab/>
        <w:t>if (Video[i][j] &lt; THRESHOLD) {</w:t>
      </w:r>
    </w:p>
    <w:p w:rsidR="000C274B" w:rsidRDefault="000C274B" w:rsidP="000C274B">
      <w:r>
        <w:tab/>
      </w:r>
      <w:r>
        <w:tab/>
      </w:r>
      <w:r>
        <w:tab/>
      </w:r>
      <w:r>
        <w:tab/>
        <w:t>a = j;</w:t>
      </w:r>
    </w:p>
    <w:p w:rsidR="000C274B" w:rsidRDefault="000C274B" w:rsidP="000C274B">
      <w:r>
        <w:tab/>
      </w:r>
      <w:r>
        <w:tab/>
      </w:r>
      <w:r>
        <w:tab/>
      </w:r>
      <w:r>
        <w:tab/>
        <w:t>Flag = 0;</w:t>
      </w:r>
    </w:p>
    <w:p w:rsidR="000C274B" w:rsidRDefault="000C274B" w:rsidP="000C274B">
      <w:r>
        <w:tab/>
      </w:r>
      <w:r>
        <w:tab/>
      </w:r>
      <w:r>
        <w:tab/>
      </w:r>
      <w:r>
        <w:tab/>
        <w:t>break;</w:t>
      </w:r>
    </w:p>
    <w:p w:rsidR="000C274B" w:rsidRDefault="000C274B" w:rsidP="000C274B">
      <w:r>
        <w:tab/>
      </w:r>
      <w:r>
        <w:tab/>
      </w:r>
      <w:r>
        <w:tab/>
        <w:t>}</w:t>
      </w:r>
    </w:p>
    <w:p w:rsidR="000C274B" w:rsidRDefault="000C274B" w:rsidP="000C274B"/>
    <w:p w:rsidR="000C274B" w:rsidRDefault="000C274B" w:rsidP="000C274B">
      <w:r>
        <w:tab/>
      </w:r>
      <w:r>
        <w:tab/>
        <w:t>}</w:t>
      </w:r>
    </w:p>
    <w:p w:rsidR="000C274B" w:rsidRDefault="000C274B" w:rsidP="000C274B">
      <w:r>
        <w:tab/>
      </w:r>
      <w:r>
        <w:tab/>
      </w:r>
    </w:p>
    <w:p w:rsidR="000C274B" w:rsidRDefault="000C274B" w:rsidP="000C274B">
      <w:r>
        <w:tab/>
      </w:r>
      <w:r>
        <w:tab/>
      </w:r>
    </w:p>
    <w:p w:rsidR="000C274B" w:rsidRDefault="000C274B" w:rsidP="000C274B">
      <w:r>
        <w:tab/>
      </w:r>
      <w:r>
        <w:tab/>
        <w:t>for (j = TmpRightStart; j &lt; TmpRightEnd; j++) {</w:t>
      </w:r>
    </w:p>
    <w:p w:rsidR="000C274B" w:rsidRDefault="000C274B" w:rsidP="000C274B">
      <w:r>
        <w:tab/>
      </w:r>
      <w:r>
        <w:tab/>
      </w:r>
      <w:r>
        <w:tab/>
        <w:t>if (Video[i][j] &lt; THRESHOLD) {</w:t>
      </w:r>
    </w:p>
    <w:p w:rsidR="000C274B" w:rsidRDefault="000C274B" w:rsidP="000C274B">
      <w:r>
        <w:tab/>
      </w:r>
      <w:r>
        <w:tab/>
      </w:r>
      <w:r>
        <w:tab/>
      </w:r>
      <w:r>
        <w:tab/>
        <w:t>b = j;</w:t>
      </w:r>
    </w:p>
    <w:p w:rsidR="000C274B" w:rsidRDefault="000C274B" w:rsidP="000C274B">
      <w:r>
        <w:tab/>
      </w:r>
      <w:r>
        <w:tab/>
      </w:r>
      <w:r>
        <w:tab/>
      </w:r>
      <w:r>
        <w:tab/>
        <w:t>Flag = 0;</w:t>
      </w:r>
    </w:p>
    <w:p w:rsidR="000C274B" w:rsidRDefault="000C274B" w:rsidP="000C274B">
      <w:r>
        <w:tab/>
      </w:r>
      <w:r>
        <w:tab/>
      </w:r>
      <w:r>
        <w:tab/>
      </w:r>
      <w:r>
        <w:tab/>
        <w:t>break;</w:t>
      </w:r>
    </w:p>
    <w:p w:rsidR="000C274B" w:rsidRDefault="000C274B" w:rsidP="000C274B">
      <w:r>
        <w:tab/>
      </w:r>
      <w:r>
        <w:tab/>
      </w:r>
      <w:r>
        <w:tab/>
        <w:t>}</w:t>
      </w:r>
    </w:p>
    <w:p w:rsidR="000C274B" w:rsidRDefault="000C274B" w:rsidP="000C274B"/>
    <w:p w:rsidR="000C274B" w:rsidRDefault="000C274B" w:rsidP="000C274B">
      <w:r>
        <w:tab/>
      </w:r>
      <w:r>
        <w:tab/>
        <w:t>}</w:t>
      </w:r>
    </w:p>
    <w:p w:rsidR="000C274B" w:rsidRDefault="000C274B" w:rsidP="000C274B"/>
    <w:p w:rsidR="000C274B" w:rsidRDefault="000C274B" w:rsidP="000C274B"/>
    <w:p w:rsidR="000C274B" w:rsidRDefault="000C274B" w:rsidP="000C274B">
      <w:r>
        <w:tab/>
        <w:t xml:space="preserve">  shizi=b-a;</w:t>
      </w:r>
    </w:p>
    <w:p w:rsidR="000C274B" w:rsidRDefault="000C274B" w:rsidP="000C274B">
      <w:r>
        <w:tab/>
        <w:t xml:space="preserve">  if (shizi&gt;shiziprev || (shiziflag &amp;&amp; shizi==100 &amp;&amp; shiziprev==100))</w:t>
      </w:r>
    </w:p>
    <w:p w:rsidR="000C274B" w:rsidRDefault="000C274B" w:rsidP="000C274B">
      <w:r>
        <w:tab/>
        <w:t xml:space="preserve">  {</w:t>
      </w:r>
    </w:p>
    <w:p w:rsidR="000C274B" w:rsidRDefault="000C274B" w:rsidP="000C274B">
      <w:r>
        <w:tab/>
        <w:t xml:space="preserve">      shiziflag=1;</w:t>
      </w:r>
    </w:p>
    <w:p w:rsidR="000C274B" w:rsidRDefault="000C274B" w:rsidP="000C274B">
      <w:r>
        <w:tab/>
        <w:t xml:space="preserve">      a=PrlineLeft+1;</w:t>
      </w:r>
    </w:p>
    <w:p w:rsidR="000C274B" w:rsidRDefault="000C274B" w:rsidP="000C274B">
      <w:r>
        <w:lastRenderedPageBreak/>
        <w:tab/>
        <w:t xml:space="preserve">      b=PrlineRight-1;</w:t>
      </w:r>
    </w:p>
    <w:p w:rsidR="000C274B" w:rsidRDefault="000C274B" w:rsidP="000C274B">
      <w:r>
        <w:tab/>
        <w:t xml:space="preserve">  }</w:t>
      </w:r>
    </w:p>
    <w:p w:rsidR="000C274B" w:rsidRDefault="000C274B" w:rsidP="000C274B"/>
    <w:p w:rsidR="000C274B" w:rsidRDefault="000C274B" w:rsidP="000C274B">
      <w:r>
        <w:tab/>
      </w:r>
      <w:r>
        <w:tab/>
        <w:t>if (TmpFlag &amp;&amp; ABS(PrlineLeft - a) &gt; 8) {</w:t>
      </w:r>
    </w:p>
    <w:p w:rsidR="000C274B" w:rsidRDefault="000C274B" w:rsidP="000C274B">
      <w:r>
        <w:tab/>
      </w:r>
      <w:r>
        <w:tab/>
      </w:r>
      <w:r>
        <w:tab/>
        <w:t>ValidVIDEO_HEIGHT = i + 1;</w:t>
      </w:r>
    </w:p>
    <w:p w:rsidR="000C274B" w:rsidRDefault="000C274B" w:rsidP="000C274B">
      <w:r>
        <w:tab/>
      </w:r>
      <w:r>
        <w:tab/>
      </w:r>
      <w:r>
        <w:tab/>
        <w:t>break;</w:t>
      </w:r>
    </w:p>
    <w:p w:rsidR="000C274B" w:rsidRDefault="000C274B" w:rsidP="000C274B">
      <w:r>
        <w:tab/>
      </w:r>
      <w:r>
        <w:tab/>
        <w:t>}</w:t>
      </w:r>
    </w:p>
    <w:p w:rsidR="000C274B" w:rsidRDefault="000C274B" w:rsidP="000C274B">
      <w:r>
        <w:tab/>
      </w:r>
      <w:r>
        <w:tab/>
        <w:t>if (TmpFlag &amp;&amp; ABS(PrlineRight - b) &gt; 8) {</w:t>
      </w:r>
    </w:p>
    <w:p w:rsidR="000C274B" w:rsidRDefault="000C274B" w:rsidP="000C274B">
      <w:r>
        <w:tab/>
      </w:r>
      <w:r>
        <w:tab/>
      </w:r>
      <w:r>
        <w:tab/>
        <w:t>ValidVIDEO_HEIGHT = i + 1;</w:t>
      </w:r>
    </w:p>
    <w:p w:rsidR="000C274B" w:rsidRDefault="000C274B" w:rsidP="000C274B">
      <w:r>
        <w:tab/>
      </w:r>
      <w:r>
        <w:tab/>
      </w:r>
      <w:r>
        <w:tab/>
        <w:t>break;</w:t>
      </w:r>
    </w:p>
    <w:p w:rsidR="000C274B" w:rsidRDefault="000C274B" w:rsidP="000C274B">
      <w:r>
        <w:tab/>
      </w:r>
      <w:r>
        <w:tab/>
        <w:t>}</w:t>
      </w:r>
    </w:p>
    <w:p w:rsidR="000C274B" w:rsidRDefault="000C274B" w:rsidP="000C274B">
      <w:r>
        <w:tab/>
      </w:r>
      <w:r>
        <w:tab/>
        <w:t>PrlineLeft = a;</w:t>
      </w:r>
    </w:p>
    <w:p w:rsidR="000C274B" w:rsidRDefault="000C274B" w:rsidP="000C274B">
      <w:r>
        <w:tab/>
      </w:r>
      <w:r>
        <w:tab/>
        <w:t>PrlineRight = b;</w:t>
      </w:r>
    </w:p>
    <w:p w:rsidR="000C274B" w:rsidRDefault="000C274B" w:rsidP="000C274B">
      <w:r>
        <w:tab/>
      </w:r>
      <w:r>
        <w:tab/>
        <w:t>image_center[i + 1] = (a + b) / 2;</w:t>
      </w:r>
    </w:p>
    <w:p w:rsidR="000C274B" w:rsidRDefault="000C274B" w:rsidP="000C274B">
      <w:r>
        <w:tab/>
      </w:r>
      <w:r>
        <w:tab/>
        <w:t>if (i &gt;= VIDEO_HEIGHT - 3 &amp;&amp; i &lt;= VIDEO_HEIGHT - 1) {</w:t>
      </w:r>
    </w:p>
    <w:p w:rsidR="000C274B" w:rsidRDefault="000C274B" w:rsidP="000C274B">
      <w:r>
        <w:tab/>
      </w:r>
      <w:r>
        <w:tab/>
      </w:r>
      <w:r>
        <w:tab/>
        <w:t>Suma = Suma + a;</w:t>
      </w:r>
    </w:p>
    <w:p w:rsidR="000C274B" w:rsidRDefault="000C274B" w:rsidP="000C274B">
      <w:r>
        <w:tab/>
      </w:r>
      <w:r>
        <w:tab/>
      </w:r>
      <w:r>
        <w:tab/>
        <w:t>Sumb = Sumb + b;</w:t>
      </w:r>
    </w:p>
    <w:p w:rsidR="000C274B" w:rsidRDefault="000C274B" w:rsidP="000C274B">
      <w:r>
        <w:tab/>
      </w:r>
      <w:r>
        <w:tab/>
        <w:t>}</w:t>
      </w:r>
    </w:p>
    <w:p w:rsidR="000C274B" w:rsidRDefault="000C274B" w:rsidP="000C274B">
      <w:r>
        <w:tab/>
      </w:r>
      <w:r>
        <w:tab/>
        <w:t>a = 0;</w:t>
      </w:r>
    </w:p>
    <w:p w:rsidR="000C274B" w:rsidRDefault="000C274B" w:rsidP="000C274B">
      <w:r>
        <w:tab/>
      </w:r>
      <w:r>
        <w:tab/>
        <w:t>b = VIDEO_WIDTH;</w:t>
      </w:r>
    </w:p>
    <w:p w:rsidR="000C274B" w:rsidRDefault="000C274B" w:rsidP="000C274B">
      <w:r>
        <w:tab/>
      </w:r>
      <w:r>
        <w:tab/>
        <w:t>Flag = 1;</w:t>
      </w:r>
    </w:p>
    <w:p w:rsidR="000C274B" w:rsidRDefault="000C274B" w:rsidP="000C274B">
      <w:r>
        <w:tab/>
      </w:r>
      <w:r>
        <w:tab/>
        <w:t>TmpFlag = 1;</w:t>
      </w:r>
    </w:p>
    <w:p w:rsidR="000C274B" w:rsidRDefault="000C274B" w:rsidP="000C274B">
      <w:r>
        <w:tab/>
      </w:r>
      <w:r>
        <w:tab/>
        <w:t>shiziprev=shizi;</w:t>
      </w:r>
    </w:p>
    <w:p w:rsidR="000C274B" w:rsidRDefault="000C274B" w:rsidP="000C274B">
      <w:r>
        <w:tab/>
        <w:t>}</w:t>
      </w:r>
    </w:p>
    <w:p w:rsidR="000C274B" w:rsidRDefault="000C274B" w:rsidP="000C274B">
      <w:r>
        <w:tab/>
        <w:t>PrcourtLeft = (INT8U)(Suma / 3);</w:t>
      </w:r>
    </w:p>
    <w:p w:rsidR="000C274B" w:rsidRDefault="000C274B" w:rsidP="000C274B">
      <w:r>
        <w:tab/>
        <w:t>PrcourtRight = (INT8U)(Sumb / 3);</w:t>
      </w:r>
    </w:p>
    <w:p w:rsidR="000C274B" w:rsidRDefault="000C274B" w:rsidP="000C274B">
      <w:r>
        <w:tab/>
        <w:t>//  Image_Filte();</w:t>
      </w:r>
    </w:p>
    <w:p w:rsidR="000C274B" w:rsidRDefault="000C274B" w:rsidP="000C274B">
      <w:r>
        <w:tab/>
        <w:t>if (ValidVIDEO_HEIGHT &gt; 34)</w:t>
      </w:r>
    </w:p>
    <w:p w:rsidR="000C274B" w:rsidRDefault="000C274B" w:rsidP="000C274B">
      <w:r>
        <w:tab/>
      </w:r>
      <w:r>
        <w:tab/>
        <w:t>return 0;</w:t>
      </w:r>
    </w:p>
    <w:p w:rsidR="000C274B" w:rsidRDefault="000C274B" w:rsidP="000C274B">
      <w:r>
        <w:tab/>
        <w:t>else</w:t>
      </w:r>
    </w:p>
    <w:p w:rsidR="000C274B" w:rsidRDefault="000C274B" w:rsidP="000C274B">
      <w:r>
        <w:tab/>
      </w:r>
      <w:r>
        <w:tab/>
        <w:t>return 1;</w:t>
      </w:r>
    </w:p>
    <w:p w:rsidR="000C274B" w:rsidRDefault="000C274B" w:rsidP="000C274B">
      <w:r>
        <w:t>}</w:t>
      </w:r>
    </w:p>
    <w:p w:rsidR="000C274B" w:rsidRDefault="000C274B" w:rsidP="000C274B"/>
    <w:p w:rsidR="000C274B" w:rsidRDefault="000C274B" w:rsidP="000C274B">
      <w:r>
        <w:t>void Car_cotrol() {</w:t>
      </w:r>
    </w:p>
    <w:p w:rsidR="000C274B" w:rsidRDefault="000C274B" w:rsidP="000C274B"/>
    <w:p w:rsidR="000C274B" w:rsidRDefault="000C274B" w:rsidP="000C274B">
      <w:r>
        <w:tab/>
        <w:t>INT8U i, tmpheight;</w:t>
      </w:r>
    </w:p>
    <w:p w:rsidR="000C274B" w:rsidRDefault="000C274B" w:rsidP="000C274B"/>
    <w:p w:rsidR="000C274B" w:rsidRDefault="000C274B" w:rsidP="000C274B">
      <w:r>
        <w:tab/>
        <w:t>INT16U Duo_kp = 0;</w:t>
      </w:r>
    </w:p>
    <w:p w:rsidR="000C274B" w:rsidRDefault="000C274B" w:rsidP="000C274B"/>
    <w:p w:rsidR="000C274B" w:rsidRDefault="000C274B" w:rsidP="000C274B">
      <w:r>
        <w:tab/>
        <w:t>sum = 0;</w:t>
      </w:r>
    </w:p>
    <w:p w:rsidR="000C274B" w:rsidRDefault="000C274B" w:rsidP="000C274B"/>
    <w:p w:rsidR="000C274B" w:rsidRDefault="000C274B" w:rsidP="000C274B">
      <w:r>
        <w:tab/>
        <w:t>dissum = 0;</w:t>
      </w:r>
    </w:p>
    <w:p w:rsidR="000C274B" w:rsidRDefault="000C274B" w:rsidP="000C274B"/>
    <w:p w:rsidR="000C274B" w:rsidRDefault="000C274B" w:rsidP="000C274B">
      <w:r>
        <w:tab/>
        <w:t>if (20 &lt; ValidVIDEO_HEIGHT)</w:t>
      </w:r>
    </w:p>
    <w:p w:rsidR="000C274B" w:rsidRDefault="000C274B" w:rsidP="000C274B">
      <w:r>
        <w:tab/>
      </w:r>
      <w:r>
        <w:tab/>
        <w:t>tmpheight = ValidVIDEO_HEIGHT;</w:t>
      </w:r>
    </w:p>
    <w:p w:rsidR="000C274B" w:rsidRDefault="000C274B" w:rsidP="000C274B">
      <w:r>
        <w:tab/>
        <w:t>else</w:t>
      </w:r>
    </w:p>
    <w:p w:rsidR="000C274B" w:rsidRDefault="000C274B" w:rsidP="000C274B">
      <w:r>
        <w:tab/>
      </w:r>
      <w:r>
        <w:tab/>
        <w:t>tmpheight = 20;</w:t>
      </w:r>
    </w:p>
    <w:p w:rsidR="000C274B" w:rsidRDefault="000C274B" w:rsidP="000C274B">
      <w:r>
        <w:tab/>
        <w:t>for (i = tmpheight; i &lt; VIDEO_HEIGHT; i++) {</w:t>
      </w:r>
    </w:p>
    <w:p w:rsidR="000C274B" w:rsidRDefault="000C274B" w:rsidP="000C274B"/>
    <w:p w:rsidR="000C274B" w:rsidRDefault="000C274B" w:rsidP="000C274B">
      <w:r>
        <w:tab/>
      </w:r>
      <w:r>
        <w:tab/>
        <w:t>sum = sum + image_center[i];</w:t>
      </w:r>
    </w:p>
    <w:p w:rsidR="000C274B" w:rsidRDefault="000C274B" w:rsidP="000C274B">
      <w:r>
        <w:tab/>
        <w:t>}</w:t>
      </w:r>
    </w:p>
    <w:p w:rsidR="000C274B" w:rsidRDefault="000C274B" w:rsidP="000C274B"/>
    <w:p w:rsidR="000C274B" w:rsidRDefault="000C274B" w:rsidP="000C274B">
      <w:r>
        <w:tab/>
        <w:t>sum = sum / (VIDEO_HEIGHT - tmpheight);</w:t>
      </w:r>
    </w:p>
    <w:p w:rsidR="000C274B" w:rsidRDefault="000C274B" w:rsidP="000C274B"/>
    <w:p w:rsidR="000C274B" w:rsidRDefault="000C274B" w:rsidP="000C274B">
      <w:r>
        <w:tab/>
        <w:t>for (i = ValidVIDEO_HEIGHT + 3; i &gt; ValidVIDEO_HEIGHT; i--) {</w:t>
      </w:r>
    </w:p>
    <w:p w:rsidR="000C274B" w:rsidRDefault="000C274B" w:rsidP="000C274B">
      <w:r>
        <w:tab/>
      </w:r>
      <w:r>
        <w:tab/>
        <w:t>dissum = dissum + image_center[i];</w:t>
      </w:r>
    </w:p>
    <w:p w:rsidR="000C274B" w:rsidRDefault="000C274B" w:rsidP="000C274B">
      <w:r>
        <w:tab/>
        <w:t>}</w:t>
      </w:r>
    </w:p>
    <w:p w:rsidR="000C274B" w:rsidRDefault="000C274B" w:rsidP="000C274B"/>
    <w:p w:rsidR="000C274B" w:rsidRDefault="000C274B" w:rsidP="000C274B">
      <w:r>
        <w:tab/>
        <w:t>dissum = dissum / 3;</w:t>
      </w:r>
    </w:p>
    <w:p w:rsidR="000C274B" w:rsidRDefault="000C274B" w:rsidP="000C274B"/>
    <w:p w:rsidR="000C274B" w:rsidRDefault="000C274B" w:rsidP="000C274B">
      <w:r>
        <w:tab/>
        <w:t>/*Duo_kp = (INT16U)(ABS(sum - 50) * ABS(sum - 50)) * 110 / 100;</w:t>
      </w:r>
    </w:p>
    <w:p w:rsidR="000C274B" w:rsidRDefault="000C274B" w:rsidP="000C274B"/>
    <w:p w:rsidR="000C274B" w:rsidRDefault="000C274B" w:rsidP="000C274B">
      <w:r>
        <w:tab/>
        <w:t>if (sum &lt; 43) {</w:t>
      </w:r>
    </w:p>
    <w:p w:rsidR="000C274B" w:rsidRDefault="000C274B" w:rsidP="000C274B">
      <w:r>
        <w:tab/>
      </w:r>
      <w:r>
        <w:tab/>
        <w:t>Duoji_data = STEER_PWM_MIDDLE + Duo_kp;</w:t>
      </w:r>
    </w:p>
    <w:p w:rsidR="000C274B" w:rsidRDefault="000C274B" w:rsidP="000C274B">
      <w:r>
        <w:tab/>
        <w:t>} else {</w:t>
      </w:r>
    </w:p>
    <w:p w:rsidR="000C274B" w:rsidRDefault="000C274B" w:rsidP="000C274B">
      <w:r>
        <w:tab/>
      </w:r>
      <w:r>
        <w:tab/>
        <w:t>Duoji_data = STEER_PWM_MIDDLE - Duo_kp;</w:t>
      </w:r>
    </w:p>
    <w:p w:rsidR="000C274B" w:rsidRDefault="000C274B" w:rsidP="000C274B">
      <w:r>
        <w:tab/>
        <w:t>}       */</w:t>
      </w:r>
    </w:p>
    <w:p w:rsidR="000C274B" w:rsidRDefault="000C274B" w:rsidP="000C274B">
      <w:r>
        <w:tab/>
        <w:t>if (sum &lt; 50) {</w:t>
      </w:r>
    </w:p>
    <w:p w:rsidR="000C274B" w:rsidRDefault="000C274B" w:rsidP="000C274B">
      <w:r>
        <w:tab/>
      </w:r>
      <w:r>
        <w:tab/>
        <w:t>Duoji_data = STEER_PWM_MIDDLE + (INT16U)(ABS(sum - 50) * ABS(sum - 50)) * 40 / 100 + (50 - sum )*3/*(MotorPID_FeedBackReal - MOTOR_PWM_MIDDLE)*30/100*/;</w:t>
      </w:r>
    </w:p>
    <w:p w:rsidR="000C274B" w:rsidRDefault="000C274B" w:rsidP="000C274B">
      <w:r>
        <w:tab/>
        <w:t xml:space="preserve">  Led1On;Led8Off;</w:t>
      </w:r>
    </w:p>
    <w:p w:rsidR="000C274B" w:rsidRDefault="000C274B" w:rsidP="000C274B">
      <w:r>
        <w:tab/>
        <w:t>} else {</w:t>
      </w:r>
    </w:p>
    <w:p w:rsidR="000C274B" w:rsidRDefault="000C274B" w:rsidP="000C274B">
      <w:r>
        <w:tab/>
      </w:r>
      <w:r>
        <w:tab/>
        <w:t>Duoji_data = STEER_PWM_MIDDLE - (INT16U)(ABS(sum - 50) * ABS(sum - 50)) * 60 / 100 - (sum - 50)*4/*(MotorPID_FeedBackReal - MOTOR_PWM_MIDDLE)*30/100*/;</w:t>
      </w:r>
    </w:p>
    <w:p w:rsidR="000C274B" w:rsidRDefault="000C274B" w:rsidP="000C274B">
      <w:r>
        <w:tab/>
      </w:r>
      <w:r>
        <w:tab/>
        <w:t>Led8On;Led1Off;</w:t>
      </w:r>
    </w:p>
    <w:p w:rsidR="000C274B" w:rsidRDefault="000C274B" w:rsidP="000C274B">
      <w:r>
        <w:tab/>
        <w:t>}</w:t>
      </w:r>
    </w:p>
    <w:p w:rsidR="000C274B" w:rsidRDefault="000C274B" w:rsidP="000C274B">
      <w:r>
        <w:tab/>
      </w:r>
    </w:p>
    <w:p w:rsidR="000C274B" w:rsidRDefault="000C274B" w:rsidP="000C274B">
      <w:r>
        <w:tab/>
      </w:r>
    </w:p>
    <w:p w:rsidR="000C274B" w:rsidRDefault="000C274B" w:rsidP="000C274B">
      <w:r>
        <w:tab/>
        <w:t xml:space="preserve">if (ABS((INT8S)sum-50)&gt;0 &amp;&amp; ABS((INT8S)sum-50)&lt;15) </w:t>
      </w:r>
    </w:p>
    <w:p w:rsidR="000C274B" w:rsidRDefault="000C274B" w:rsidP="000C274B">
      <w:r>
        <w:tab/>
        <w:t>{</w:t>
      </w:r>
    </w:p>
    <w:p w:rsidR="000C274B" w:rsidRDefault="000C274B" w:rsidP="000C274B">
      <w:r>
        <w:lastRenderedPageBreak/>
        <w:tab/>
        <w:t xml:space="preserve">  Led2On;</w:t>
      </w:r>
    </w:p>
    <w:p w:rsidR="000C274B" w:rsidRDefault="000C274B" w:rsidP="000C274B">
      <w:r>
        <w:tab/>
        <w:t xml:space="preserve">  Led3Off;</w:t>
      </w:r>
    </w:p>
    <w:p w:rsidR="000C274B" w:rsidRDefault="000C274B" w:rsidP="000C274B">
      <w:r>
        <w:tab/>
        <w:t>}</w:t>
      </w:r>
    </w:p>
    <w:p w:rsidR="000C274B" w:rsidRDefault="000C274B" w:rsidP="000C274B">
      <w:r>
        <w:tab/>
        <w:t xml:space="preserve">if (ABS((INT8S)sum-50)&gt;=17) </w:t>
      </w:r>
    </w:p>
    <w:p w:rsidR="000C274B" w:rsidRDefault="000C274B" w:rsidP="000C274B">
      <w:r>
        <w:tab/>
        <w:t>{</w:t>
      </w:r>
    </w:p>
    <w:p w:rsidR="000C274B" w:rsidRDefault="000C274B" w:rsidP="000C274B">
      <w:r>
        <w:tab/>
        <w:t xml:space="preserve">  Led3On;</w:t>
      </w:r>
    </w:p>
    <w:p w:rsidR="000C274B" w:rsidRDefault="000C274B" w:rsidP="000C274B">
      <w:r>
        <w:tab/>
        <w:t xml:space="preserve">  Led2Off;</w:t>
      </w:r>
    </w:p>
    <w:p w:rsidR="000C274B" w:rsidRDefault="000C274B" w:rsidP="000C274B">
      <w:r>
        <w:tab/>
        <w:t>}</w:t>
      </w:r>
    </w:p>
    <w:p w:rsidR="000C274B" w:rsidRDefault="000C274B" w:rsidP="000C274B">
      <w:r>
        <w:t>}</w:t>
      </w:r>
    </w:p>
    <w:p w:rsidR="000C274B" w:rsidRDefault="000C274B" w:rsidP="000C274B"/>
    <w:p w:rsidR="000C274B" w:rsidRDefault="000C274B" w:rsidP="000C274B">
      <w:r>
        <w:t>void PWMDuo_Duty(INT16U duo_duty) {</w:t>
      </w:r>
    </w:p>
    <w:p w:rsidR="000C274B" w:rsidRDefault="000C274B" w:rsidP="000C274B">
      <w:r>
        <w:tab/>
        <w:t>PWMDTY67 = duo_duty;</w:t>
      </w:r>
    </w:p>
    <w:p w:rsidR="000C274B" w:rsidRDefault="000C274B" w:rsidP="000C274B"/>
    <w:p w:rsidR="000C274B" w:rsidRDefault="000C274B" w:rsidP="000C274B">
      <w:r>
        <w:t>}</w:t>
      </w:r>
    </w:p>
    <w:p w:rsidR="000C274B" w:rsidRDefault="000C274B" w:rsidP="000C274B"/>
    <w:p w:rsidR="000C274B" w:rsidRDefault="000C274B" w:rsidP="000C274B">
      <w:r>
        <w:t>void PWMdian_Duty(INT8U duty) {</w:t>
      </w:r>
    </w:p>
    <w:p w:rsidR="000C274B" w:rsidRDefault="000C274B" w:rsidP="000C274B"/>
    <w:p w:rsidR="000C274B" w:rsidRDefault="000C274B" w:rsidP="000C274B">
      <w:r>
        <w:tab/>
        <w:t>PWMDTY0 = duty;</w:t>
      </w:r>
    </w:p>
    <w:p w:rsidR="000C274B" w:rsidRDefault="000C274B" w:rsidP="000C274B"/>
    <w:p w:rsidR="000C274B" w:rsidRDefault="000C274B" w:rsidP="000C274B">
      <w:r>
        <w:t>}</w:t>
      </w:r>
    </w:p>
    <w:p w:rsidR="000C274B" w:rsidRDefault="000C274B" w:rsidP="000C274B"/>
    <w:p w:rsidR="000C274B" w:rsidRDefault="000C274B" w:rsidP="000C274B">
      <w:r>
        <w:t>/*********************************************************************</w:t>
      </w:r>
    </w:p>
    <w:p w:rsidR="000C274B" w:rsidRDefault="000C274B" w:rsidP="000C274B">
      <w:r>
        <w:t xml:space="preserve"> Function Name:SystemStart</w:t>
      </w:r>
    </w:p>
    <w:p w:rsidR="000C274B" w:rsidRDefault="000C274B" w:rsidP="000C274B">
      <w:r>
        <w:t xml:space="preserve"> Description:  Start Sysmtem</w:t>
      </w:r>
    </w:p>
    <w:p w:rsidR="000C274B" w:rsidRDefault="000C274B" w:rsidP="000C274B">
      <w:r>
        <w:t xml:space="preserve"> *********************************************************************/</w:t>
      </w:r>
    </w:p>
    <w:p w:rsidR="000C274B" w:rsidRDefault="000C274B" w:rsidP="000C274B">
      <w:r>
        <w:t>void SystemStart(void) {</w:t>
      </w:r>
    </w:p>
    <w:p w:rsidR="000C274B" w:rsidRDefault="000C274B" w:rsidP="000C274B">
      <w:r>
        <w:tab/>
        <w:t>{</w:t>
      </w:r>
    </w:p>
    <w:p w:rsidR="000C274B" w:rsidRDefault="000C274B" w:rsidP="000C274B"/>
    <w:p w:rsidR="000C274B" w:rsidRDefault="000C274B" w:rsidP="000C274B">
      <w:r>
        <w:tab/>
      </w:r>
      <w:r>
        <w:tab/>
        <w:t>INT8U i, tmpcount1 = 0, j;</w:t>
      </w:r>
    </w:p>
    <w:p w:rsidR="000C274B" w:rsidRDefault="000C274B" w:rsidP="000C274B">
      <w:r>
        <w:tab/>
      </w:r>
      <w:r>
        <w:tab/>
        <w:t>INT16U tmpsss = 0, tmpcount = 0, tmpcount2 = 0, tmpflagg = 0,loop=0;</w:t>
      </w:r>
    </w:p>
    <w:p w:rsidR="000C274B" w:rsidRDefault="000C274B" w:rsidP="000C274B"/>
    <w:p w:rsidR="000C274B" w:rsidRDefault="000C274B" w:rsidP="000C274B">
      <w:r>
        <w:tab/>
      </w:r>
      <w:r>
        <w:tab/>
        <w:t>EnableInterrupts;</w:t>
      </w:r>
    </w:p>
    <w:p w:rsidR="000C274B" w:rsidRDefault="000C274B" w:rsidP="000C274B"/>
    <w:p w:rsidR="000C274B" w:rsidRDefault="000C274B" w:rsidP="000C274B">
      <w:r>
        <w:tab/>
      </w:r>
      <w:r>
        <w:tab/>
        <w:t>Flag = 0;</w:t>
      </w:r>
    </w:p>
    <w:p w:rsidR="000C274B" w:rsidRDefault="000C274B" w:rsidP="000C274B">
      <w:pPr>
        <w:rPr>
          <w:rFonts w:hint="eastAsia"/>
        </w:rPr>
      </w:pPr>
      <w:r>
        <w:rPr>
          <w:rFonts w:hint="eastAsia"/>
        </w:rPr>
        <w:t>//</w:t>
      </w:r>
      <w:r>
        <w:rPr>
          <w:rFonts w:hint="eastAsia"/>
        </w:rPr>
        <w:t>数据循环处理</w:t>
      </w:r>
    </w:p>
    <w:p w:rsidR="000C274B" w:rsidRDefault="000C274B" w:rsidP="000C274B">
      <w:r>
        <w:tab/>
      </w:r>
      <w:r>
        <w:tab/>
        <w:t>for (;;) {</w:t>
      </w:r>
    </w:p>
    <w:p w:rsidR="000C274B" w:rsidRDefault="000C274B" w:rsidP="000C274B">
      <w:pPr>
        <w:rPr>
          <w:rFonts w:hint="eastAsia"/>
        </w:rPr>
      </w:pPr>
      <w:r>
        <w:rPr>
          <w:rFonts w:hint="eastAsia"/>
        </w:rPr>
        <w:tab/>
      </w:r>
      <w:r>
        <w:rPr>
          <w:rFonts w:hint="eastAsia"/>
        </w:rPr>
        <w:tab/>
      </w:r>
      <w:r>
        <w:rPr>
          <w:rFonts w:hint="eastAsia"/>
        </w:rPr>
        <w:tab/>
        <w:t>//</w:t>
      </w:r>
      <w:r>
        <w:rPr>
          <w:rFonts w:hint="eastAsia"/>
        </w:rPr>
        <w:t>等待场切换</w:t>
      </w:r>
    </w:p>
    <w:p w:rsidR="000C274B" w:rsidRDefault="000C274B" w:rsidP="000C274B">
      <w:r>
        <w:tab/>
      </w:r>
      <w:r>
        <w:tab/>
      </w:r>
      <w:r>
        <w:tab/>
        <w:t>while (VIDEO_EVEN_STATUS == VideoEvenFlag)</w:t>
      </w:r>
    </w:p>
    <w:p w:rsidR="000C274B" w:rsidRDefault="000C274B" w:rsidP="000C274B">
      <w:r>
        <w:tab/>
      </w:r>
      <w:r>
        <w:tab/>
      </w:r>
      <w:r>
        <w:tab/>
      </w:r>
      <w:r>
        <w:tab/>
        <w:t>;</w:t>
      </w:r>
    </w:p>
    <w:p w:rsidR="000C274B" w:rsidRDefault="000C274B" w:rsidP="000C274B">
      <w:r>
        <w:tab/>
      </w:r>
      <w:r>
        <w:tab/>
      </w:r>
      <w:r>
        <w:tab/>
        <w:t>VideoEvenFlag = VIDEO_EVEN_STATUS;</w:t>
      </w:r>
    </w:p>
    <w:p w:rsidR="000C274B" w:rsidRDefault="000C274B" w:rsidP="000C274B">
      <w:r>
        <w:lastRenderedPageBreak/>
        <w:tab/>
      </w:r>
      <w:r>
        <w:tab/>
      </w:r>
      <w:r>
        <w:tab/>
        <w:t>VideoStatus = VIDEO_WAIT;</w:t>
      </w:r>
    </w:p>
    <w:p w:rsidR="000C274B" w:rsidRDefault="000C274B" w:rsidP="000C274B">
      <w:r>
        <w:tab/>
      </w:r>
      <w:r>
        <w:tab/>
      </w:r>
      <w:r>
        <w:tab/>
        <w:t>VideoStopCollectFlag = 0;</w:t>
      </w:r>
    </w:p>
    <w:p w:rsidR="000C274B" w:rsidRDefault="000C274B" w:rsidP="000C274B">
      <w:pPr>
        <w:rPr>
          <w:rFonts w:hint="eastAsia"/>
        </w:rPr>
      </w:pPr>
      <w:r>
        <w:rPr>
          <w:rFonts w:hint="eastAsia"/>
        </w:rPr>
        <w:tab/>
      </w:r>
      <w:r>
        <w:rPr>
          <w:rFonts w:hint="eastAsia"/>
        </w:rPr>
        <w:tab/>
      </w:r>
      <w:r>
        <w:rPr>
          <w:rFonts w:hint="eastAsia"/>
        </w:rPr>
        <w:tab/>
        <w:t>VideoOutputLine = 0; //</w:t>
      </w:r>
      <w:r>
        <w:rPr>
          <w:rFonts w:hint="eastAsia"/>
        </w:rPr>
        <w:t>输出行数</w:t>
      </w:r>
    </w:p>
    <w:p w:rsidR="000C274B" w:rsidRDefault="000C274B" w:rsidP="000C274B">
      <w:pPr>
        <w:rPr>
          <w:rFonts w:hint="eastAsia"/>
        </w:rPr>
      </w:pPr>
      <w:r>
        <w:rPr>
          <w:rFonts w:hint="eastAsia"/>
        </w:rPr>
        <w:tab/>
      </w:r>
      <w:r>
        <w:rPr>
          <w:rFonts w:hint="eastAsia"/>
        </w:rPr>
        <w:tab/>
      </w:r>
      <w:r>
        <w:rPr>
          <w:rFonts w:hint="eastAsia"/>
        </w:rPr>
        <w:tab/>
        <w:t>VideoCollectLine = 0; //</w:t>
      </w:r>
      <w:r>
        <w:rPr>
          <w:rFonts w:hint="eastAsia"/>
        </w:rPr>
        <w:t>采集行数</w:t>
      </w:r>
    </w:p>
    <w:p w:rsidR="000C274B" w:rsidRDefault="000C274B" w:rsidP="000C274B">
      <w:pPr>
        <w:rPr>
          <w:rFonts w:hint="eastAsia"/>
        </w:rPr>
      </w:pPr>
      <w:r>
        <w:rPr>
          <w:rFonts w:hint="eastAsia"/>
        </w:rPr>
        <w:tab/>
      </w:r>
      <w:r>
        <w:rPr>
          <w:rFonts w:hint="eastAsia"/>
        </w:rPr>
        <w:tab/>
      </w:r>
      <w:r>
        <w:rPr>
          <w:rFonts w:hint="eastAsia"/>
        </w:rPr>
        <w:tab/>
        <w:t>IRQCR_IRQEN = ON; //</w:t>
      </w:r>
      <w:r>
        <w:rPr>
          <w:rFonts w:hint="eastAsia"/>
        </w:rPr>
        <w:t>开启中断</w:t>
      </w:r>
    </w:p>
    <w:p w:rsidR="000C274B" w:rsidRDefault="000C274B" w:rsidP="000C274B"/>
    <w:p w:rsidR="000C274B" w:rsidRDefault="000C274B" w:rsidP="000C274B">
      <w:r>
        <w:tab/>
      </w:r>
      <w:r>
        <w:tab/>
      </w:r>
      <w:r>
        <w:tab/>
        <w:t>//Delay1ms(1000);</w:t>
      </w:r>
    </w:p>
    <w:p w:rsidR="000C274B" w:rsidRDefault="000C274B" w:rsidP="000C274B">
      <w:r>
        <w:tab/>
      </w:r>
      <w:r>
        <w:tab/>
      </w:r>
      <w:r>
        <w:tab/>
        <w:t>SetMotorFeedBack;</w:t>
      </w:r>
    </w:p>
    <w:p w:rsidR="000C274B" w:rsidRDefault="000C274B" w:rsidP="000C274B"/>
    <w:p w:rsidR="000C274B" w:rsidRDefault="000C274B" w:rsidP="000C274B">
      <w:r>
        <w:tab/>
      </w:r>
      <w:r>
        <w:tab/>
      </w:r>
      <w:r>
        <w:tab/>
        <w:t>b = 0;</w:t>
      </w:r>
    </w:p>
    <w:p w:rsidR="000C274B" w:rsidRDefault="000C274B" w:rsidP="000C274B">
      <w:r>
        <w:tab/>
      </w:r>
      <w:r>
        <w:tab/>
      </w:r>
      <w:r>
        <w:tab/>
        <w:t>if (Sw1)</w:t>
      </w:r>
    </w:p>
    <w:p w:rsidR="000C274B" w:rsidRDefault="000C274B" w:rsidP="000C274B">
      <w:r>
        <w:tab/>
      </w:r>
      <w:r>
        <w:tab/>
      </w:r>
      <w:r>
        <w:tab/>
      </w:r>
      <w:r>
        <w:tab/>
        <w:t>b = b + 1;</w:t>
      </w:r>
    </w:p>
    <w:p w:rsidR="000C274B" w:rsidRDefault="000C274B" w:rsidP="000C274B">
      <w:r>
        <w:tab/>
      </w:r>
      <w:r>
        <w:tab/>
      </w:r>
      <w:r>
        <w:tab/>
        <w:t>if (Sw2)</w:t>
      </w:r>
    </w:p>
    <w:p w:rsidR="000C274B" w:rsidRDefault="000C274B" w:rsidP="000C274B">
      <w:r>
        <w:tab/>
      </w:r>
      <w:r>
        <w:tab/>
      </w:r>
      <w:r>
        <w:tab/>
      </w:r>
      <w:r>
        <w:tab/>
        <w:t>b = b + 2;</w:t>
      </w:r>
    </w:p>
    <w:p w:rsidR="000C274B" w:rsidRDefault="000C274B" w:rsidP="000C274B">
      <w:r>
        <w:tab/>
      </w:r>
      <w:r>
        <w:tab/>
      </w:r>
      <w:r>
        <w:tab/>
        <w:t>if (Sw3)</w:t>
      </w:r>
    </w:p>
    <w:p w:rsidR="000C274B" w:rsidRDefault="000C274B" w:rsidP="000C274B">
      <w:r>
        <w:tab/>
      </w:r>
      <w:r>
        <w:tab/>
      </w:r>
      <w:r>
        <w:tab/>
      </w:r>
      <w:r>
        <w:tab/>
        <w:t>b = b + 4;</w:t>
      </w:r>
    </w:p>
    <w:p w:rsidR="000C274B" w:rsidRDefault="000C274B" w:rsidP="000C274B">
      <w:r>
        <w:tab/>
      </w:r>
      <w:r>
        <w:tab/>
      </w:r>
      <w:r>
        <w:tab/>
        <w:t>if (Sw4)</w:t>
      </w:r>
    </w:p>
    <w:p w:rsidR="000C274B" w:rsidRDefault="000C274B" w:rsidP="000C274B">
      <w:r>
        <w:tab/>
      </w:r>
      <w:r>
        <w:tab/>
      </w:r>
      <w:r>
        <w:tab/>
      </w:r>
      <w:r>
        <w:tab/>
        <w:t>b = b + 8;</w:t>
      </w:r>
    </w:p>
    <w:p w:rsidR="000C274B" w:rsidRDefault="000C274B" w:rsidP="000C274B"/>
    <w:p w:rsidR="000C274B" w:rsidRDefault="000C274B" w:rsidP="000C274B">
      <w:r>
        <w:tab/>
      </w:r>
      <w:r>
        <w:tab/>
      </w:r>
      <w:r>
        <w:tab/>
        <w:t>while (VideoCollectLine &lt; VIDEO_HEIGHT)</w:t>
      </w:r>
    </w:p>
    <w:p w:rsidR="000C274B" w:rsidRDefault="000C274B" w:rsidP="000C274B">
      <w:r>
        <w:tab/>
      </w:r>
      <w:r>
        <w:tab/>
      </w:r>
      <w:r>
        <w:tab/>
      </w:r>
      <w:r>
        <w:tab/>
        <w:t>;</w:t>
      </w:r>
    </w:p>
    <w:p w:rsidR="000C274B" w:rsidRDefault="000C274B" w:rsidP="000C274B">
      <w:r>
        <w:tab/>
      </w:r>
      <w:r>
        <w:tab/>
      </w:r>
      <w:r>
        <w:tab/>
        <w:t>LP_image();</w:t>
      </w:r>
    </w:p>
    <w:p w:rsidR="000C274B" w:rsidRDefault="000C274B" w:rsidP="000C274B">
      <w:r>
        <w:tab/>
      </w:r>
      <w:r>
        <w:tab/>
      </w:r>
      <w:r>
        <w:tab/>
      </w:r>
    </w:p>
    <w:p w:rsidR="000C274B" w:rsidRDefault="000C274B" w:rsidP="000C274B">
      <w:r>
        <w:tab/>
      </w:r>
      <w:r>
        <w:tab/>
      </w:r>
      <w:r>
        <w:tab/>
      </w:r>
    </w:p>
    <w:p w:rsidR="000C274B" w:rsidRDefault="000C274B" w:rsidP="000C274B">
      <w:r>
        <w:tab/>
      </w:r>
      <w:r>
        <w:tab/>
      </w:r>
      <w:r>
        <w:tab/>
      </w:r>
    </w:p>
    <w:p w:rsidR="000C274B" w:rsidRDefault="000C274B" w:rsidP="000C274B">
      <w:r>
        <w:tab/>
      </w:r>
      <w:r>
        <w:tab/>
      </w:r>
      <w:r>
        <w:tab/>
        <w:t>shiziflag=0;</w:t>
      </w:r>
    </w:p>
    <w:p w:rsidR="000C274B" w:rsidRDefault="000C274B" w:rsidP="000C274B">
      <w:r>
        <w:tab/>
      </w:r>
      <w:r>
        <w:tab/>
      </w:r>
      <w:r>
        <w:tab/>
        <w:t>if (count_centerline()) {</w:t>
      </w:r>
    </w:p>
    <w:p w:rsidR="000C274B" w:rsidRDefault="000C274B" w:rsidP="000C274B">
      <w:r>
        <w:tab/>
      </w:r>
      <w:r>
        <w:tab/>
      </w:r>
      <w:r>
        <w:tab/>
        <w:t xml:space="preserve">  if (shiziflag) Led7On;</w:t>
      </w:r>
    </w:p>
    <w:p w:rsidR="000C274B" w:rsidRDefault="000C274B" w:rsidP="000C274B">
      <w:r>
        <w:tab/>
      </w:r>
      <w:r>
        <w:tab/>
      </w:r>
      <w:r>
        <w:tab/>
        <w:t xml:space="preserve">  else Led7Off;</w:t>
      </w:r>
    </w:p>
    <w:p w:rsidR="000C274B" w:rsidRDefault="000C274B" w:rsidP="000C274B">
      <w:r>
        <w:tab/>
      </w:r>
      <w:r>
        <w:tab/>
        <w:t xml:space="preserve">  </w:t>
      </w:r>
      <w:r>
        <w:tab/>
        <w:t>Flag = 1;</w:t>
      </w:r>
    </w:p>
    <w:p w:rsidR="000C274B" w:rsidRDefault="000C274B" w:rsidP="000C274B">
      <w:r>
        <w:tab/>
      </w:r>
      <w:r>
        <w:tab/>
      </w:r>
      <w:r>
        <w:tab/>
      </w:r>
      <w:r>
        <w:tab/>
        <w:t>IsInvalidFrame = 0;</w:t>
      </w:r>
    </w:p>
    <w:p w:rsidR="000C274B" w:rsidRDefault="000C274B" w:rsidP="000C274B">
      <w:r>
        <w:tab/>
      </w:r>
      <w:r>
        <w:tab/>
      </w:r>
      <w:r>
        <w:tab/>
      </w:r>
      <w:r>
        <w:tab/>
        <w:t>Car_cotrol();</w:t>
      </w:r>
    </w:p>
    <w:p w:rsidR="000C274B" w:rsidRDefault="000C274B" w:rsidP="000C274B">
      <w:r>
        <w:t xml:space="preserve">        MotorPWM = MOTOR_PWM_MIDDLE + 85;</w:t>
      </w:r>
    </w:p>
    <w:p w:rsidR="000C274B" w:rsidRDefault="000C274B" w:rsidP="000C274B">
      <w:r>
        <w:tab/>
      </w:r>
      <w:r>
        <w:tab/>
      </w:r>
      <w:r>
        <w:tab/>
        <w:t>} else {</w:t>
      </w:r>
    </w:p>
    <w:p w:rsidR="000C274B" w:rsidRDefault="000C274B" w:rsidP="000C274B">
      <w:r>
        <w:tab/>
      </w:r>
      <w:r>
        <w:tab/>
      </w:r>
      <w:r>
        <w:tab/>
        <w:t xml:space="preserve">  Flag = 0;</w:t>
      </w:r>
    </w:p>
    <w:p w:rsidR="000C274B" w:rsidRDefault="000C274B" w:rsidP="000C274B">
      <w:r>
        <w:tab/>
      </w:r>
      <w:r>
        <w:tab/>
      </w:r>
      <w:r>
        <w:tab/>
        <w:t xml:space="preserve">  IsInvalidFrame=1;</w:t>
      </w:r>
    </w:p>
    <w:p w:rsidR="000C274B" w:rsidRDefault="000C274B" w:rsidP="000C274B">
      <w:r>
        <w:tab/>
      </w:r>
      <w:r>
        <w:tab/>
      </w:r>
      <w:r>
        <w:tab/>
        <w:t xml:space="preserve">  if (IsInvalidFramePrev) </w:t>
      </w:r>
    </w:p>
    <w:p w:rsidR="000C274B" w:rsidRDefault="000C274B" w:rsidP="000C274B">
      <w:r>
        <w:tab/>
      </w:r>
      <w:r>
        <w:tab/>
      </w:r>
      <w:r>
        <w:tab/>
        <w:t xml:space="preserve">  if (SteerPWMPrev&gt;STEER_PWM_MIDDLE) Duoji_data = SteerPWMPrev + 5;</w:t>
      </w:r>
    </w:p>
    <w:p w:rsidR="000C274B" w:rsidRDefault="000C274B" w:rsidP="000C274B">
      <w:r>
        <w:tab/>
      </w:r>
      <w:r>
        <w:tab/>
      </w:r>
      <w:r>
        <w:tab/>
        <w:t xml:space="preserve">  else Duoji_data = SteerPWMPrev - 5; </w:t>
      </w:r>
    </w:p>
    <w:p w:rsidR="000C274B" w:rsidRDefault="000C274B" w:rsidP="000C274B">
      <w:r>
        <w:lastRenderedPageBreak/>
        <w:tab/>
      </w:r>
      <w:r>
        <w:tab/>
      </w:r>
      <w:r>
        <w:tab/>
      </w:r>
      <w:r>
        <w:tab/>
        <w:t>AllLedOff;</w:t>
      </w:r>
    </w:p>
    <w:p w:rsidR="000C274B" w:rsidRDefault="000C274B" w:rsidP="000C274B">
      <w:r>
        <w:tab/>
      </w:r>
      <w:r>
        <w:tab/>
      </w:r>
      <w:r>
        <w:tab/>
      </w:r>
      <w:r>
        <w:tab/>
        <w:t>MotorPWM = 585;</w:t>
      </w:r>
    </w:p>
    <w:p w:rsidR="000C274B" w:rsidRDefault="000C274B" w:rsidP="000C274B">
      <w:r>
        <w:tab/>
      </w:r>
      <w:r>
        <w:tab/>
      </w:r>
      <w:r>
        <w:tab/>
        <w:t>}</w:t>
      </w:r>
    </w:p>
    <w:p w:rsidR="000C274B" w:rsidRDefault="000C274B" w:rsidP="000C274B"/>
    <w:p w:rsidR="000C274B" w:rsidRDefault="000C274B" w:rsidP="000C274B"/>
    <w:p w:rsidR="000C274B" w:rsidRDefault="000C274B" w:rsidP="000C274B">
      <w:r>
        <w:tab/>
      </w:r>
      <w:r>
        <w:tab/>
        <w:t>if (Duoji_data &gt; STEER_PWM_MAX) {</w:t>
      </w:r>
    </w:p>
    <w:p w:rsidR="000C274B" w:rsidRDefault="000C274B" w:rsidP="000C274B">
      <w:r>
        <w:tab/>
      </w:r>
      <w:r>
        <w:tab/>
      </w:r>
      <w:r>
        <w:tab/>
        <w:t>Duoji_data = STEER_PWM_MAX;</w:t>
      </w:r>
    </w:p>
    <w:p w:rsidR="000C274B" w:rsidRDefault="000C274B" w:rsidP="000C274B">
      <w:r>
        <w:tab/>
      </w:r>
      <w:r>
        <w:tab/>
        <w:t>}</w:t>
      </w:r>
    </w:p>
    <w:p w:rsidR="000C274B" w:rsidRDefault="000C274B" w:rsidP="000C274B">
      <w:r>
        <w:tab/>
      </w:r>
      <w:r>
        <w:tab/>
        <w:t>if (Duoji_data &lt; STEER_PWM_MIN) {</w:t>
      </w:r>
    </w:p>
    <w:p w:rsidR="000C274B" w:rsidRDefault="000C274B" w:rsidP="000C274B">
      <w:r>
        <w:tab/>
      </w:r>
      <w:r>
        <w:tab/>
      </w:r>
      <w:r>
        <w:tab/>
        <w:t>Duoji_data = STEER_PWM_MIN;</w:t>
      </w:r>
    </w:p>
    <w:p w:rsidR="000C274B" w:rsidRDefault="000C274B" w:rsidP="000C274B">
      <w:r>
        <w:tab/>
      </w:r>
      <w:r>
        <w:tab/>
        <w:t>}</w:t>
      </w:r>
    </w:p>
    <w:p w:rsidR="000C274B" w:rsidRDefault="000C274B" w:rsidP="000C274B">
      <w:r>
        <w:tab/>
      </w:r>
      <w:r>
        <w:tab/>
      </w:r>
    </w:p>
    <w:p w:rsidR="000C274B" w:rsidRDefault="000C274B" w:rsidP="000C274B">
      <w:r>
        <w:tab/>
      </w:r>
      <w:r>
        <w:tab/>
      </w:r>
      <w:r>
        <w:tab/>
        <w:t>SteerPWM = Duoji_data;</w:t>
      </w:r>
    </w:p>
    <w:p w:rsidR="000C274B" w:rsidRDefault="000C274B" w:rsidP="000C274B"/>
    <w:p w:rsidR="000C274B" w:rsidRDefault="000C274B" w:rsidP="000C274B">
      <w:r>
        <w:tab/>
      </w:r>
      <w:r>
        <w:tab/>
      </w:r>
      <w:r>
        <w:tab/>
        <w:t>if (Sw3) {</w:t>
      </w:r>
    </w:p>
    <w:p w:rsidR="000C274B" w:rsidRDefault="000C274B" w:rsidP="000C274B">
      <w:r>
        <w:tab/>
      </w:r>
      <w:r>
        <w:tab/>
      </w:r>
      <w:r>
        <w:tab/>
      </w:r>
      <w:r>
        <w:tab/>
        <w:t>PWMDuo_Duty(SteerPWM);</w:t>
      </w:r>
    </w:p>
    <w:p w:rsidR="000C274B" w:rsidRDefault="000C274B" w:rsidP="000C274B">
      <w:r>
        <w:tab/>
      </w:r>
      <w:r>
        <w:tab/>
      </w:r>
      <w:r>
        <w:tab/>
        <w:t>} else {</w:t>
      </w:r>
    </w:p>
    <w:p w:rsidR="000C274B" w:rsidRDefault="000C274B" w:rsidP="000C274B">
      <w:r>
        <w:tab/>
      </w:r>
      <w:r>
        <w:tab/>
      </w:r>
      <w:r>
        <w:tab/>
      </w:r>
      <w:r>
        <w:tab/>
        <w:t>PWMDuo_Duty(STEER_PWM_MIDDLE);</w:t>
      </w:r>
    </w:p>
    <w:p w:rsidR="000C274B" w:rsidRDefault="000C274B" w:rsidP="000C274B">
      <w:r>
        <w:tab/>
      </w:r>
      <w:r>
        <w:tab/>
      </w:r>
      <w:r>
        <w:tab/>
        <w:t>}</w:t>
      </w:r>
    </w:p>
    <w:p w:rsidR="000C274B" w:rsidRDefault="000C274B" w:rsidP="000C274B"/>
    <w:p w:rsidR="000C274B" w:rsidRDefault="000C274B" w:rsidP="000C274B">
      <w:r>
        <w:tab/>
      </w:r>
      <w:r>
        <w:tab/>
      </w:r>
      <w:r>
        <w:tab/>
        <w:t>if (Sw4)</w:t>
      </w:r>
    </w:p>
    <w:p w:rsidR="000C274B" w:rsidRDefault="000C274B" w:rsidP="000C274B">
      <w:r>
        <w:tab/>
      </w:r>
      <w:r>
        <w:tab/>
      </w:r>
      <w:r>
        <w:tab/>
      </w:r>
      <w:r>
        <w:tab/>
        <w:t>MotorPWM = 600;</w:t>
      </w:r>
    </w:p>
    <w:p w:rsidR="000C274B" w:rsidRDefault="000C274B" w:rsidP="000C274B">
      <w:r>
        <w:tab/>
      </w:r>
      <w:r>
        <w:tab/>
      </w:r>
    </w:p>
    <w:p w:rsidR="000C274B" w:rsidRDefault="000C274B" w:rsidP="000C274B">
      <w:r>
        <w:tab/>
      </w:r>
      <w:r>
        <w:tab/>
      </w:r>
      <w:r>
        <w:tab/>
        <w:t>MotorPID_Ref = MotorPWM;</w:t>
      </w:r>
    </w:p>
    <w:p w:rsidR="000C274B" w:rsidRDefault="000C274B" w:rsidP="000C274B"/>
    <w:p w:rsidR="000C274B" w:rsidRDefault="000C274B" w:rsidP="000C274B">
      <w:r>
        <w:tab/>
      </w:r>
      <w:r>
        <w:tab/>
      </w:r>
      <w:r>
        <w:tab/>
        <w:t>MotorPIDCalculate();</w:t>
      </w:r>
    </w:p>
    <w:p w:rsidR="000C274B" w:rsidRDefault="000C274B" w:rsidP="000C274B">
      <w:r>
        <w:tab/>
      </w:r>
      <w:r>
        <w:tab/>
      </w:r>
      <w:r>
        <w:tab/>
        <w:t>if (Sw5)</w:t>
      </w:r>
    </w:p>
    <w:p w:rsidR="000C274B" w:rsidRDefault="000C274B" w:rsidP="000C274B">
      <w:r>
        <w:tab/>
      </w:r>
      <w:r>
        <w:tab/>
      </w:r>
      <w:r>
        <w:tab/>
      </w:r>
      <w:r>
        <w:tab/>
        <w:t>MotorPID_Value = 500;</w:t>
      </w:r>
    </w:p>
    <w:p w:rsidR="000C274B" w:rsidRDefault="000C274B" w:rsidP="000C274B"/>
    <w:p w:rsidR="000C274B" w:rsidRDefault="000C274B" w:rsidP="000C274B">
      <w:pPr>
        <w:rPr>
          <w:rFonts w:hint="eastAsia"/>
        </w:rPr>
      </w:pPr>
      <w:r>
        <w:rPr>
          <w:rFonts w:hint="eastAsia"/>
        </w:rPr>
        <w:tab/>
      </w:r>
      <w:r>
        <w:rPr>
          <w:rFonts w:hint="eastAsia"/>
        </w:rPr>
        <w:tab/>
      </w:r>
      <w:r>
        <w:rPr>
          <w:rFonts w:hint="eastAsia"/>
        </w:rPr>
        <w:tab/>
        <w:t xml:space="preserve">/*************** </w:t>
      </w:r>
      <w:r>
        <w:rPr>
          <w:rFonts w:hint="eastAsia"/>
        </w:rPr>
        <w:t>保留可能用到的值</w:t>
      </w:r>
      <w:r>
        <w:rPr>
          <w:rFonts w:hint="eastAsia"/>
        </w:rPr>
        <w:t xml:space="preserve"> ****************/</w:t>
      </w:r>
    </w:p>
    <w:p w:rsidR="000C274B" w:rsidRDefault="000C274B" w:rsidP="000C274B"/>
    <w:p w:rsidR="000C274B" w:rsidRDefault="000C274B" w:rsidP="000C274B">
      <w:r>
        <w:tab/>
      </w:r>
      <w:r>
        <w:tab/>
      </w:r>
      <w:r>
        <w:tab/>
        <w:t>IsInvalidFramePrev = IsInvalidFrame;</w:t>
      </w:r>
    </w:p>
    <w:p w:rsidR="000C274B" w:rsidRDefault="000C274B" w:rsidP="000C274B"/>
    <w:p w:rsidR="000C274B" w:rsidRDefault="000C274B" w:rsidP="000C274B">
      <w:r>
        <w:tab/>
      </w:r>
      <w:r>
        <w:tab/>
      </w:r>
      <w:r>
        <w:tab/>
        <w:t>SteerPWMPrev = SteerPWM;</w:t>
      </w:r>
    </w:p>
    <w:p w:rsidR="000C274B" w:rsidRDefault="000C274B" w:rsidP="000C274B"/>
    <w:p w:rsidR="000C274B" w:rsidRDefault="000C274B" w:rsidP="000C274B">
      <w:r>
        <w:tab/>
      </w:r>
      <w:r>
        <w:tab/>
      </w:r>
      <w:r>
        <w:tab/>
        <w:t>//RoadStatusPrev=RoadStatus;</w:t>
      </w:r>
    </w:p>
    <w:p w:rsidR="000C274B" w:rsidRDefault="000C274B" w:rsidP="000C274B"/>
    <w:p w:rsidR="000C274B" w:rsidRDefault="000C274B" w:rsidP="000C274B">
      <w:r>
        <w:tab/>
      </w:r>
      <w:r>
        <w:tab/>
      </w:r>
      <w:r>
        <w:tab/>
        <w:t>MotorPWMPrev = MotorPWM;</w:t>
      </w:r>
    </w:p>
    <w:p w:rsidR="000C274B" w:rsidRDefault="000C274B" w:rsidP="000C274B"/>
    <w:p w:rsidR="000C274B" w:rsidRDefault="000C274B" w:rsidP="000C274B">
      <w:r>
        <w:tab/>
      </w:r>
      <w:r>
        <w:tab/>
      </w:r>
      <w:r>
        <w:tab/>
        <w:t>if (!IsInvalidFrame) {</w:t>
      </w:r>
    </w:p>
    <w:p w:rsidR="000C274B" w:rsidRDefault="000C274B" w:rsidP="000C274B"/>
    <w:p w:rsidR="000C274B" w:rsidRDefault="000C274B" w:rsidP="000C274B">
      <w:r>
        <w:tab/>
      </w:r>
      <w:r>
        <w:tab/>
      </w:r>
      <w:r>
        <w:tab/>
      </w:r>
      <w:r>
        <w:tab/>
        <w:t>ValidVIDEO_HEIGHTNumPrev = ValidVIDEO_HEIGHT;</w:t>
      </w:r>
    </w:p>
    <w:p w:rsidR="000C274B" w:rsidRDefault="000C274B" w:rsidP="000C274B"/>
    <w:p w:rsidR="000C274B" w:rsidRDefault="000C274B" w:rsidP="000C274B">
      <w:r>
        <w:tab/>
      </w:r>
      <w:r>
        <w:tab/>
      </w:r>
      <w:r>
        <w:tab/>
        <w:t>}</w:t>
      </w:r>
    </w:p>
    <w:p w:rsidR="000C274B" w:rsidRDefault="000C274B" w:rsidP="000C274B"/>
    <w:p w:rsidR="000C274B" w:rsidRDefault="000C274B" w:rsidP="000C274B">
      <w:r>
        <w:t xml:space="preserve">      </w:t>
      </w:r>
    </w:p>
    <w:p w:rsidR="000C274B" w:rsidRDefault="000C274B" w:rsidP="000C274B">
      <w:r>
        <w:t xml:space="preserve">      if (loop&lt;80) loop++;</w:t>
      </w:r>
    </w:p>
    <w:p w:rsidR="000C274B" w:rsidRDefault="000C274B" w:rsidP="000C274B">
      <w:r>
        <w:t xml:space="preserve">     // else      </w:t>
      </w:r>
    </w:p>
    <w:p w:rsidR="000C274B" w:rsidRDefault="000C274B" w:rsidP="000C274B">
      <w:r>
        <w:tab/>
      </w:r>
      <w:r>
        <w:tab/>
      </w:r>
      <w:r>
        <w:tab/>
        <w:t>if (MotorPID_Value &gt;= MOTOR_PWM_MIDDLE) {</w:t>
      </w:r>
    </w:p>
    <w:p w:rsidR="000C274B" w:rsidRDefault="000C274B" w:rsidP="000C274B"/>
    <w:p w:rsidR="000C274B" w:rsidRDefault="000C274B" w:rsidP="000C274B">
      <w:r>
        <w:tab/>
      </w:r>
      <w:r>
        <w:tab/>
      </w:r>
      <w:r>
        <w:tab/>
      </w:r>
      <w:r>
        <w:tab/>
        <w:t>MOTOR_FORWARD((INT8U)(MotorPID_Value - MOTOR_PWM_MIDDLE));</w:t>
      </w:r>
    </w:p>
    <w:p w:rsidR="000C274B" w:rsidRDefault="000C274B" w:rsidP="000C274B">
      <w:r>
        <w:tab/>
      </w:r>
      <w:r>
        <w:tab/>
      </w:r>
      <w:r>
        <w:tab/>
        <w:t>} else {</w:t>
      </w:r>
    </w:p>
    <w:p w:rsidR="000C274B" w:rsidRDefault="000C274B" w:rsidP="000C274B">
      <w:r>
        <w:tab/>
      </w:r>
      <w:r>
        <w:tab/>
      </w:r>
      <w:r>
        <w:tab/>
      </w:r>
      <w:r>
        <w:tab/>
        <w:t>MOTOR_BACKWARD((INT8U)(MOTOR_PWM_MIDDLE - MotorPID_Value));</w:t>
      </w:r>
    </w:p>
    <w:p w:rsidR="000C274B" w:rsidRDefault="000C274B" w:rsidP="000C274B">
      <w:r>
        <w:tab/>
      </w:r>
      <w:r>
        <w:tab/>
      </w:r>
      <w:r>
        <w:tab/>
        <w:t>}</w:t>
      </w:r>
    </w:p>
    <w:p w:rsidR="000C274B" w:rsidRDefault="000C274B" w:rsidP="000C274B"/>
    <w:p w:rsidR="000C274B" w:rsidRDefault="000C274B" w:rsidP="000C274B">
      <w:pPr>
        <w:rPr>
          <w:rFonts w:hint="eastAsia"/>
        </w:rPr>
      </w:pPr>
      <w:r>
        <w:rPr>
          <w:rFonts w:hint="eastAsia"/>
        </w:rPr>
        <w:tab/>
      </w:r>
      <w:r>
        <w:rPr>
          <w:rFonts w:hint="eastAsia"/>
        </w:rPr>
        <w:tab/>
      </w:r>
      <w:r>
        <w:rPr>
          <w:rFonts w:hint="eastAsia"/>
        </w:rPr>
        <w:tab/>
        <w:t xml:space="preserve">/*************** </w:t>
      </w:r>
      <w:r>
        <w:rPr>
          <w:rFonts w:hint="eastAsia"/>
        </w:rPr>
        <w:t>传送数据</w:t>
      </w:r>
      <w:r>
        <w:rPr>
          <w:rFonts w:hint="eastAsia"/>
        </w:rPr>
        <w:t xml:space="preserve"> ****************/</w:t>
      </w:r>
    </w:p>
    <w:p w:rsidR="000C274B" w:rsidRDefault="000C274B" w:rsidP="000C274B">
      <w:r>
        <w:tab/>
      </w:r>
      <w:r>
        <w:tab/>
      </w:r>
      <w:r>
        <w:tab/>
        <w:t>if (Sw1) {</w:t>
      </w:r>
    </w:p>
    <w:p w:rsidR="000C274B" w:rsidRDefault="000C274B" w:rsidP="000C274B">
      <w:r>
        <w:tab/>
      </w:r>
      <w:r>
        <w:tab/>
      </w:r>
      <w:r>
        <w:tab/>
      </w:r>
      <w:r>
        <w:tab/>
        <w:t>SCI0SendByte(a[0]);</w:t>
      </w:r>
    </w:p>
    <w:p w:rsidR="000C274B" w:rsidRDefault="000C274B" w:rsidP="000C274B">
      <w:r>
        <w:tab/>
      </w:r>
      <w:r>
        <w:tab/>
      </w:r>
      <w:r>
        <w:tab/>
      </w:r>
      <w:r>
        <w:tab/>
        <w:t>SCI0SendByte(a[1]);</w:t>
      </w:r>
    </w:p>
    <w:p w:rsidR="000C274B" w:rsidRDefault="000C274B" w:rsidP="000C274B">
      <w:r>
        <w:tab/>
      </w:r>
      <w:r>
        <w:tab/>
      </w:r>
      <w:r>
        <w:tab/>
        <w:t>}</w:t>
      </w:r>
    </w:p>
    <w:p w:rsidR="000C274B" w:rsidRDefault="000C274B" w:rsidP="000C274B">
      <w:r>
        <w:tab/>
      </w:r>
      <w:r>
        <w:tab/>
      </w:r>
      <w:r>
        <w:tab/>
        <w:t>SCISendCmd(3);</w:t>
      </w:r>
    </w:p>
    <w:p w:rsidR="000C274B" w:rsidRDefault="000C274B" w:rsidP="000C274B">
      <w:r>
        <w:tab/>
      </w:r>
      <w:r>
        <w:tab/>
      </w:r>
      <w:r>
        <w:tab/>
        <w:t>SCI0SendByte(sum);</w:t>
      </w:r>
    </w:p>
    <w:p w:rsidR="000C274B" w:rsidRDefault="000C274B" w:rsidP="000C274B">
      <w:r>
        <w:tab/>
      </w:r>
      <w:r>
        <w:tab/>
      </w:r>
      <w:r>
        <w:tab/>
        <w:t>SCI0SendByte(sum);</w:t>
      </w:r>
    </w:p>
    <w:p w:rsidR="000C274B" w:rsidRDefault="000C274B" w:rsidP="000C274B">
      <w:r>
        <w:tab/>
      </w:r>
      <w:r>
        <w:tab/>
        <w:t>/*</w:t>
      </w:r>
      <w:r>
        <w:tab/>
        <w:t xml:space="preserve">SCI0SendByte(MotorPID_Ref-MOTOR_PWM_MIDDLE);                    </w:t>
      </w:r>
    </w:p>
    <w:p w:rsidR="000C274B" w:rsidRDefault="000C274B" w:rsidP="000C274B">
      <w:r>
        <w:tab/>
      </w:r>
      <w:r>
        <w:tab/>
      </w:r>
      <w:r>
        <w:tab/>
        <w:t>SCI0SendByte(MotorPID_Value - MOTOR_PWM_MIDDLE);</w:t>
      </w:r>
    </w:p>
    <w:p w:rsidR="000C274B" w:rsidRDefault="000C274B" w:rsidP="000C274B">
      <w:r>
        <w:tab/>
      </w:r>
      <w:r>
        <w:tab/>
      </w:r>
      <w:r>
        <w:tab/>
        <w:t>SCI0SendByte(MotorPID_FeedBackReal - MOTOR_PWM_MIDDLE);</w:t>
      </w:r>
    </w:p>
    <w:p w:rsidR="000C274B" w:rsidRDefault="000C274B" w:rsidP="000C274B">
      <w:r>
        <w:tab/>
      </w:r>
      <w:r>
        <w:tab/>
      </w:r>
      <w:r>
        <w:tab/>
        <w:t>SCI0SendByte(MotorPID_Ref-MOTOR_PWM_MIDDLE); */</w:t>
      </w:r>
    </w:p>
    <w:p w:rsidR="000C274B" w:rsidRDefault="000C274B" w:rsidP="000C274B">
      <w:r>
        <w:tab/>
      </w:r>
      <w:r>
        <w:tab/>
      </w:r>
      <w:r>
        <w:tab/>
        <w:t>SCI0SendByte(sum);</w:t>
      </w:r>
    </w:p>
    <w:p w:rsidR="000C274B" w:rsidRDefault="000C274B" w:rsidP="000C274B">
      <w:r>
        <w:tab/>
      </w:r>
      <w:r>
        <w:tab/>
      </w:r>
      <w:r>
        <w:tab/>
        <w:t>SCI0SendByte(sum);</w:t>
      </w:r>
    </w:p>
    <w:p w:rsidR="000C274B" w:rsidRDefault="000C274B" w:rsidP="000C274B">
      <w:r>
        <w:tab/>
      </w:r>
      <w:r>
        <w:tab/>
      </w:r>
      <w:r>
        <w:tab/>
        <w:t>SCI0SendByte(sum);</w:t>
      </w:r>
    </w:p>
    <w:p w:rsidR="000C274B" w:rsidRDefault="000C274B" w:rsidP="000C274B">
      <w:r>
        <w:tab/>
      </w:r>
      <w:r>
        <w:tab/>
      </w:r>
      <w:r>
        <w:tab/>
        <w:t>SCI0SendByte(sum);</w:t>
      </w:r>
    </w:p>
    <w:p w:rsidR="000C274B" w:rsidRDefault="000C274B" w:rsidP="000C274B">
      <w:r>
        <w:tab/>
      </w:r>
      <w:r>
        <w:tab/>
      </w:r>
      <w:r>
        <w:tab/>
        <w:t>SCISendCmd(4);</w:t>
      </w:r>
    </w:p>
    <w:p w:rsidR="000C274B" w:rsidRDefault="000C274B" w:rsidP="000C274B">
      <w:r>
        <w:tab/>
      </w:r>
      <w:r>
        <w:tab/>
      </w:r>
      <w:r>
        <w:tab/>
        <w:t>SCI0SendByte(HIGH_BYTE_OF_INT(STEER_PWM_MIDDLE-SteerPWM));</w:t>
      </w:r>
    </w:p>
    <w:p w:rsidR="000C274B" w:rsidRDefault="000C274B" w:rsidP="000C274B">
      <w:r>
        <w:tab/>
      </w:r>
      <w:r>
        <w:tab/>
      </w:r>
      <w:r>
        <w:tab/>
        <w:t>SCI0SendByte(LOW_BYTE_OF_INT(STEER_PWM_MIDDLE-SteerPWM));</w:t>
      </w:r>
    </w:p>
    <w:p w:rsidR="000C274B" w:rsidRDefault="000C274B" w:rsidP="000C274B">
      <w:r>
        <w:tab/>
      </w:r>
      <w:r>
        <w:tab/>
        <w:t xml:space="preserve">  SCI0SendByte(HIGH_BYTE_OF_INT(STEER_PWM_MIDDLE - SteerPWM));</w:t>
      </w:r>
    </w:p>
    <w:p w:rsidR="000C274B" w:rsidRDefault="000C274B" w:rsidP="000C274B">
      <w:r>
        <w:tab/>
      </w:r>
      <w:r>
        <w:tab/>
      </w:r>
      <w:r>
        <w:tab/>
        <w:t>SCI0SendByte(LOW_BYTE_OF_INT(STEER_PWM_MIDDLE - SteerPWM));</w:t>
      </w:r>
    </w:p>
    <w:p w:rsidR="000C274B" w:rsidRDefault="000C274B" w:rsidP="000C274B">
      <w:r>
        <w:tab/>
      </w:r>
      <w:r>
        <w:tab/>
      </w:r>
      <w:r>
        <w:tab/>
        <w:t>SCISendCmd(5);</w:t>
      </w:r>
    </w:p>
    <w:p w:rsidR="000C274B" w:rsidRDefault="000C274B" w:rsidP="000C274B">
      <w:r>
        <w:tab/>
      </w:r>
      <w:r>
        <w:tab/>
      </w:r>
      <w:r>
        <w:tab/>
        <w:t>SCI0SendByte(9);</w:t>
      </w:r>
    </w:p>
    <w:p w:rsidR="000C274B" w:rsidRDefault="000C274B" w:rsidP="000C274B">
      <w:r>
        <w:lastRenderedPageBreak/>
        <w:tab/>
      </w:r>
      <w:r>
        <w:tab/>
      </w:r>
      <w:r>
        <w:tab/>
        <w:t>SCI0SendByte(ValidVIDEO_HEIGHT);</w:t>
      </w:r>
    </w:p>
    <w:p w:rsidR="000C274B" w:rsidRDefault="000C274B" w:rsidP="000C274B">
      <w:r>
        <w:tab/>
      </w:r>
      <w:r>
        <w:tab/>
      </w:r>
      <w:r>
        <w:tab/>
        <w:t>SCI0SendByte(sum);</w:t>
      </w:r>
    </w:p>
    <w:p w:rsidR="000C274B" w:rsidRDefault="000C274B" w:rsidP="000C274B">
      <w:r>
        <w:tab/>
      </w:r>
      <w:r>
        <w:tab/>
      </w:r>
      <w:r>
        <w:tab/>
        <w:t>SCI0SendByte(dissum);</w:t>
      </w:r>
    </w:p>
    <w:p w:rsidR="000C274B" w:rsidRDefault="000C274B" w:rsidP="000C274B">
      <w:r>
        <w:tab/>
      </w:r>
      <w:r>
        <w:tab/>
      </w:r>
      <w:r>
        <w:tab/>
        <w:t>SCI0SendByte(Duoji_data / 100);</w:t>
      </w:r>
    </w:p>
    <w:p w:rsidR="000C274B" w:rsidRDefault="000C274B" w:rsidP="000C274B">
      <w:r>
        <w:tab/>
      </w:r>
      <w:r>
        <w:tab/>
      </w:r>
      <w:r>
        <w:tab/>
        <w:t>SCI0SendByte(Duoji_data % 100);</w:t>
      </w:r>
    </w:p>
    <w:p w:rsidR="000C274B" w:rsidRDefault="000C274B" w:rsidP="000C274B">
      <w:r>
        <w:tab/>
      </w:r>
      <w:r>
        <w:tab/>
      </w:r>
      <w:r>
        <w:tab/>
        <w:t>SCI0SendByte(PrlineLeft);</w:t>
      </w:r>
    </w:p>
    <w:p w:rsidR="000C274B" w:rsidRDefault="000C274B" w:rsidP="000C274B">
      <w:r>
        <w:tab/>
      </w:r>
      <w:r>
        <w:tab/>
      </w:r>
      <w:r>
        <w:tab/>
        <w:t>SCI0SendByte(PrlineRight);</w:t>
      </w:r>
    </w:p>
    <w:p w:rsidR="000C274B" w:rsidRDefault="000C274B" w:rsidP="000C274B">
      <w:r>
        <w:tab/>
      </w:r>
      <w:r>
        <w:tab/>
      </w:r>
      <w:r>
        <w:tab/>
        <w:t>SCI0SendByte(PrcourtLeft);</w:t>
      </w:r>
    </w:p>
    <w:p w:rsidR="000C274B" w:rsidRDefault="000C274B" w:rsidP="000C274B">
      <w:r>
        <w:tab/>
      </w:r>
      <w:r>
        <w:tab/>
      </w:r>
      <w:r>
        <w:tab/>
        <w:t>SCI0SendByte(PrcourtRight);</w:t>
      </w:r>
    </w:p>
    <w:p w:rsidR="000C274B" w:rsidRDefault="000C274B" w:rsidP="000C274B"/>
    <w:p w:rsidR="000C274B" w:rsidRDefault="000C274B" w:rsidP="000C274B">
      <w:r>
        <w:tab/>
      </w:r>
      <w:r>
        <w:tab/>
      </w:r>
      <w:r>
        <w:tab/>
        <w:t>if (!Sw1) {</w:t>
      </w:r>
    </w:p>
    <w:p w:rsidR="000C274B" w:rsidRDefault="000C274B" w:rsidP="000C274B"/>
    <w:p w:rsidR="000C274B" w:rsidRDefault="000C274B" w:rsidP="000C274B">
      <w:r>
        <w:tab/>
      </w:r>
      <w:r>
        <w:tab/>
      </w:r>
      <w:r>
        <w:tab/>
      </w:r>
      <w:r>
        <w:tab/>
        <w:t>SCISendCmd(1);</w:t>
      </w:r>
    </w:p>
    <w:p w:rsidR="000C274B" w:rsidRDefault="000C274B" w:rsidP="000C274B">
      <w:r>
        <w:tab/>
      </w:r>
      <w:r>
        <w:tab/>
      </w:r>
      <w:r>
        <w:tab/>
      </w:r>
      <w:r>
        <w:tab/>
        <w:t>for (i = 0; i &lt; VIDEO_HEIGHT; i++) {</w:t>
      </w:r>
    </w:p>
    <w:p w:rsidR="000C274B" w:rsidRDefault="000C274B" w:rsidP="000C274B">
      <w:r>
        <w:tab/>
      </w:r>
      <w:r>
        <w:tab/>
      </w:r>
      <w:r>
        <w:tab/>
      </w:r>
      <w:r>
        <w:tab/>
      </w:r>
      <w:r>
        <w:tab/>
        <w:t>for (j = 0; j &lt; VIDEO_WIDTH; j++) {</w:t>
      </w:r>
    </w:p>
    <w:p w:rsidR="000C274B" w:rsidRDefault="000C274B" w:rsidP="000C274B"/>
    <w:p w:rsidR="000C274B" w:rsidRDefault="000C274B" w:rsidP="000C274B">
      <w:r>
        <w:tab/>
      </w:r>
      <w:r>
        <w:tab/>
      </w:r>
      <w:r>
        <w:tab/>
      </w:r>
      <w:r>
        <w:tab/>
      </w:r>
      <w:r>
        <w:tab/>
      </w:r>
      <w:r>
        <w:tab/>
        <w:t>SCI0SendByte(Video[i][j]);</w:t>
      </w:r>
    </w:p>
    <w:p w:rsidR="000C274B" w:rsidRDefault="000C274B" w:rsidP="000C274B">
      <w:r>
        <w:tab/>
      </w:r>
      <w:r>
        <w:tab/>
      </w:r>
      <w:r>
        <w:tab/>
      </w:r>
      <w:r>
        <w:tab/>
      </w:r>
      <w:r>
        <w:tab/>
        <w:t>}</w:t>
      </w:r>
    </w:p>
    <w:p w:rsidR="000C274B" w:rsidRDefault="000C274B" w:rsidP="000C274B">
      <w:r>
        <w:tab/>
      </w:r>
      <w:r>
        <w:tab/>
      </w:r>
      <w:r>
        <w:tab/>
      </w:r>
      <w:r>
        <w:tab/>
        <w:t>}</w:t>
      </w:r>
    </w:p>
    <w:p w:rsidR="000C274B" w:rsidRDefault="000C274B" w:rsidP="000C274B">
      <w:r>
        <w:tab/>
      </w:r>
      <w:r>
        <w:tab/>
      </w:r>
      <w:r>
        <w:tab/>
        <w:t>}</w:t>
      </w:r>
    </w:p>
    <w:p w:rsidR="000C274B" w:rsidRDefault="000C274B" w:rsidP="000C274B">
      <w:r>
        <w:t xml:space="preserve">     </w:t>
      </w:r>
    </w:p>
    <w:p w:rsidR="000C274B" w:rsidRDefault="000C274B" w:rsidP="000C274B">
      <w:r>
        <w:tab/>
      </w:r>
      <w:r>
        <w:tab/>
      </w:r>
      <w:r>
        <w:tab/>
        <w:t>VideoEvenFlag = VIDEO_EVEN_STATUS;</w:t>
      </w:r>
    </w:p>
    <w:p w:rsidR="000C274B" w:rsidRDefault="000C274B" w:rsidP="000C274B">
      <w:r>
        <w:tab/>
      </w:r>
      <w:r>
        <w:tab/>
        <w:t>}</w:t>
      </w:r>
    </w:p>
    <w:p w:rsidR="000C274B" w:rsidRDefault="000C274B" w:rsidP="000C274B">
      <w:r>
        <w:tab/>
        <w:t>}</w:t>
      </w:r>
    </w:p>
    <w:p w:rsidR="000C274B" w:rsidRDefault="000C274B" w:rsidP="000C274B"/>
    <w:p w:rsidR="000C274B" w:rsidRDefault="000C274B" w:rsidP="000C274B">
      <w:r>
        <w:t>}</w:t>
      </w:r>
    </w:p>
    <w:p w:rsidR="000C274B" w:rsidRDefault="000C274B" w:rsidP="000C274B"/>
    <w:p w:rsidR="000C274B" w:rsidRDefault="000C274B" w:rsidP="000C274B">
      <w:r>
        <w:t>pragma CODE_SEG __NEAR_SEG NON_BANKED</w:t>
      </w:r>
    </w:p>
    <w:p w:rsidR="000C274B" w:rsidRDefault="000C274B" w:rsidP="000C274B">
      <w:r>
        <w:t>__interrupt void IRQ_ISR(void) {</w:t>
      </w:r>
    </w:p>
    <w:p w:rsidR="000C274B" w:rsidRDefault="000C274B" w:rsidP="000C274B">
      <w:r>
        <w:tab/>
        <w:t>static INT8S i;</w:t>
      </w:r>
    </w:p>
    <w:p w:rsidR="000C274B" w:rsidRDefault="000C274B" w:rsidP="000C274B"/>
    <w:p w:rsidR="000C274B" w:rsidRDefault="000C274B" w:rsidP="000C274B">
      <w:r>
        <w:tab/>
        <w:t>if (VIDEO_WAIT == VideoStatus) {</w:t>
      </w:r>
    </w:p>
    <w:p w:rsidR="000C274B" w:rsidRDefault="000C274B" w:rsidP="000C274B"/>
    <w:p w:rsidR="000C274B" w:rsidRDefault="000C274B" w:rsidP="000C274B">
      <w:r>
        <w:tab/>
      </w:r>
      <w:r>
        <w:tab/>
        <w:t>VideoOutputLine++;</w:t>
      </w:r>
    </w:p>
    <w:p w:rsidR="000C274B" w:rsidRDefault="000C274B" w:rsidP="000C274B">
      <w:r>
        <w:tab/>
      </w:r>
      <w:r>
        <w:tab/>
        <w:t>if (VideoOutputLine &gt;= 50) {</w:t>
      </w:r>
    </w:p>
    <w:p w:rsidR="000C274B" w:rsidRDefault="000C274B" w:rsidP="000C274B">
      <w:pPr>
        <w:rPr>
          <w:rFonts w:hint="eastAsia"/>
        </w:rPr>
      </w:pPr>
      <w:r>
        <w:rPr>
          <w:rFonts w:hint="eastAsia"/>
        </w:rPr>
        <w:tab/>
      </w:r>
      <w:r>
        <w:rPr>
          <w:rFonts w:hint="eastAsia"/>
        </w:rPr>
        <w:tab/>
      </w:r>
      <w:r>
        <w:rPr>
          <w:rFonts w:hint="eastAsia"/>
        </w:rPr>
        <w:tab/>
        <w:t>VideoOutputLine = 5; //</w:t>
      </w:r>
      <w:r>
        <w:rPr>
          <w:rFonts w:hint="eastAsia"/>
        </w:rPr>
        <w:t>重置输出行数，以便采集</w:t>
      </w:r>
      <w:r>
        <w:rPr>
          <w:rFonts w:hint="eastAsia"/>
        </w:rPr>
        <w:t xml:space="preserve">  </w:t>
      </w:r>
    </w:p>
    <w:p w:rsidR="000C274B" w:rsidRDefault="000C274B" w:rsidP="000C274B">
      <w:r>
        <w:tab/>
      </w:r>
      <w:r>
        <w:tab/>
      </w:r>
      <w:r>
        <w:tab/>
        <w:t>VideoCollectInterval = 4;</w:t>
      </w:r>
    </w:p>
    <w:p w:rsidR="000C274B" w:rsidRDefault="000C274B" w:rsidP="000C274B">
      <w:r>
        <w:tab/>
      </w:r>
      <w:r>
        <w:tab/>
      </w:r>
      <w:r>
        <w:tab/>
        <w:t>VideoStatus = VIDEO_ACQUISITION;</w:t>
      </w:r>
    </w:p>
    <w:p w:rsidR="000C274B" w:rsidRDefault="000C274B" w:rsidP="000C274B">
      <w:r>
        <w:tab/>
      </w:r>
      <w:r>
        <w:tab/>
        <w:t>}</w:t>
      </w:r>
    </w:p>
    <w:p w:rsidR="000C274B" w:rsidRDefault="000C274B" w:rsidP="000C274B"/>
    <w:p w:rsidR="000C274B" w:rsidRDefault="000C274B" w:rsidP="000C274B">
      <w:r>
        <w:lastRenderedPageBreak/>
        <w:tab/>
        <w:t>} else if (VIDEO_ACQUISITION == VideoStatus) {</w:t>
      </w:r>
    </w:p>
    <w:p w:rsidR="000C274B" w:rsidRDefault="000C274B" w:rsidP="000C274B"/>
    <w:p w:rsidR="000C274B" w:rsidRDefault="000C274B" w:rsidP="000C274B">
      <w:r>
        <w:tab/>
      </w:r>
      <w:r>
        <w:tab/>
        <w:t>VideoOutputLine++;</w:t>
      </w:r>
    </w:p>
    <w:p w:rsidR="000C274B" w:rsidRDefault="000C274B" w:rsidP="000C274B">
      <w:r>
        <w:tab/>
      </w:r>
      <w:r>
        <w:tab/>
        <w:t>if (VideoStopCollectFlag) {</w:t>
      </w:r>
    </w:p>
    <w:p w:rsidR="000C274B" w:rsidRDefault="000C274B" w:rsidP="000C274B">
      <w:pPr>
        <w:rPr>
          <w:rFonts w:hint="eastAsia"/>
        </w:rPr>
      </w:pPr>
      <w:r>
        <w:rPr>
          <w:rFonts w:hint="eastAsia"/>
        </w:rPr>
        <w:tab/>
      </w:r>
      <w:r>
        <w:rPr>
          <w:rFonts w:hint="eastAsia"/>
        </w:rPr>
        <w:tab/>
      </w:r>
      <w:r>
        <w:rPr>
          <w:rFonts w:hint="eastAsia"/>
        </w:rPr>
        <w:tab/>
        <w:t>//</w:t>
      </w:r>
      <w:r>
        <w:rPr>
          <w:rFonts w:hint="eastAsia"/>
        </w:rPr>
        <w:t>停止采集</w:t>
      </w:r>
      <w:r>
        <w:rPr>
          <w:rFonts w:hint="eastAsia"/>
        </w:rPr>
        <w:t xml:space="preserve"> </w:t>
      </w:r>
      <w:r>
        <w:rPr>
          <w:rFonts w:hint="eastAsia"/>
        </w:rPr>
        <w:t>关闭中断</w:t>
      </w:r>
    </w:p>
    <w:p w:rsidR="000C274B" w:rsidRDefault="000C274B" w:rsidP="000C274B">
      <w:r>
        <w:tab/>
      </w:r>
      <w:r>
        <w:tab/>
      </w:r>
      <w:r>
        <w:tab/>
        <w:t>IRQCR_IRQEN = OFF;</w:t>
      </w:r>
    </w:p>
    <w:p w:rsidR="000C274B" w:rsidRDefault="000C274B" w:rsidP="000C274B">
      <w:r>
        <w:tab/>
      </w:r>
      <w:r>
        <w:tab/>
        <w:t>} else {</w:t>
      </w:r>
    </w:p>
    <w:p w:rsidR="000C274B" w:rsidRDefault="000C274B" w:rsidP="000C274B"/>
    <w:p w:rsidR="000C274B" w:rsidRDefault="000C274B" w:rsidP="000C274B">
      <w:r>
        <w:tab/>
      </w:r>
      <w:r>
        <w:tab/>
      </w:r>
      <w:r>
        <w:tab/>
        <w:t>if (VideoOutputLine &gt;= VideoCollectInterval) {</w:t>
      </w:r>
    </w:p>
    <w:p w:rsidR="000C274B" w:rsidRDefault="000C274B" w:rsidP="000C274B"/>
    <w:p w:rsidR="000C274B" w:rsidRDefault="000C274B" w:rsidP="000C274B">
      <w:r>
        <w:tab/>
      </w:r>
      <w:r>
        <w:tab/>
      </w:r>
      <w:r>
        <w:tab/>
      </w:r>
      <w:r>
        <w:tab/>
        <w:t>VideoCollectP = Video[VideoCollectLine];</w:t>
      </w:r>
    </w:p>
    <w:p w:rsidR="000C274B" w:rsidRDefault="000C274B" w:rsidP="000C274B">
      <w:r>
        <w:tab/>
      </w:r>
      <w:r>
        <w:tab/>
      </w:r>
      <w:r>
        <w:tab/>
      </w:r>
      <w:r>
        <w:tab/>
        <w:t>for (i = 0; i &lt; 35; i++) {</w:t>
      </w:r>
    </w:p>
    <w:p w:rsidR="000C274B" w:rsidRDefault="000C274B" w:rsidP="000C274B">
      <w:r>
        <w:tab/>
      </w:r>
      <w:r>
        <w:tab/>
      </w:r>
      <w:r>
        <w:tab/>
      </w:r>
      <w:r>
        <w:tab/>
      </w:r>
      <w:r>
        <w:tab/>
        <w:t>VideoCollectP[i] = VIDEO_PORT;</w:t>
      </w:r>
    </w:p>
    <w:p w:rsidR="000C274B" w:rsidRDefault="000C274B" w:rsidP="000C274B">
      <w:r>
        <w:tab/>
      </w:r>
      <w:r>
        <w:tab/>
      </w:r>
      <w:r>
        <w:tab/>
      </w:r>
      <w:r>
        <w:tab/>
        <w:t>}</w:t>
      </w:r>
    </w:p>
    <w:p w:rsidR="000C274B" w:rsidRDefault="000C274B" w:rsidP="000C274B"/>
    <w:p w:rsidR="000C274B" w:rsidRDefault="000C274B" w:rsidP="000C274B">
      <w:r>
        <w:tab/>
      </w:r>
      <w:r>
        <w:tab/>
      </w:r>
      <w:r>
        <w:tab/>
      </w:r>
      <w:r>
        <w:tab/>
        <w:t>VideoCollectP = Video[VideoCollectLine];</w:t>
      </w:r>
    </w:p>
    <w:p w:rsidR="000C274B" w:rsidRDefault="000C274B" w:rsidP="000C274B">
      <w:r>
        <w:tab/>
      </w:r>
      <w:r>
        <w:tab/>
      </w:r>
      <w:r>
        <w:tab/>
      </w:r>
      <w:r>
        <w:tab/>
        <w:t>for (i = 0; i &lt; VIDEO_WIDTH; i++) {</w:t>
      </w:r>
    </w:p>
    <w:p w:rsidR="000C274B" w:rsidRDefault="000C274B" w:rsidP="000C274B">
      <w:r>
        <w:tab/>
      </w:r>
      <w:r>
        <w:tab/>
      </w:r>
      <w:r>
        <w:tab/>
      </w:r>
      <w:r>
        <w:tab/>
      </w:r>
      <w:r>
        <w:tab/>
        <w:t>VideoCollectP[i] = VIDEO_PORT;</w:t>
      </w:r>
    </w:p>
    <w:p w:rsidR="000C274B" w:rsidRDefault="000C274B" w:rsidP="000C274B">
      <w:r>
        <w:tab/>
      </w:r>
      <w:r>
        <w:tab/>
      </w:r>
      <w:r>
        <w:tab/>
      </w:r>
      <w:r>
        <w:tab/>
      </w:r>
      <w:r>
        <w:tab/>
        <w:t>asm {</w:t>
      </w:r>
    </w:p>
    <w:p w:rsidR="000C274B" w:rsidRDefault="000C274B" w:rsidP="000C274B">
      <w:r>
        <w:tab/>
      </w:r>
      <w:r>
        <w:tab/>
      </w:r>
      <w:r>
        <w:tab/>
      </w:r>
      <w:r>
        <w:tab/>
      </w:r>
      <w:r>
        <w:tab/>
      </w:r>
      <w:r>
        <w:tab/>
        <w:t>nop;</w:t>
      </w:r>
    </w:p>
    <w:p w:rsidR="000C274B" w:rsidRDefault="000C274B" w:rsidP="000C274B">
      <w:r>
        <w:tab/>
      </w:r>
      <w:r>
        <w:tab/>
      </w:r>
      <w:r>
        <w:tab/>
      </w:r>
      <w:r>
        <w:tab/>
      </w:r>
      <w:r>
        <w:tab/>
      </w:r>
      <w:r>
        <w:tab/>
        <w:t>nop;</w:t>
      </w:r>
    </w:p>
    <w:p w:rsidR="000C274B" w:rsidRDefault="000C274B" w:rsidP="000C274B"/>
    <w:p w:rsidR="000C274B" w:rsidRDefault="000C274B" w:rsidP="000C274B">
      <w:r>
        <w:tab/>
      </w:r>
      <w:r>
        <w:tab/>
      </w:r>
      <w:r>
        <w:tab/>
      </w:r>
      <w:r>
        <w:tab/>
      </w:r>
      <w:r>
        <w:tab/>
        <w:t>}</w:t>
      </w:r>
    </w:p>
    <w:p w:rsidR="000C274B" w:rsidRDefault="000C274B" w:rsidP="000C274B">
      <w:r>
        <w:tab/>
      </w:r>
      <w:r>
        <w:tab/>
      </w:r>
      <w:r>
        <w:tab/>
      </w:r>
      <w:r>
        <w:tab/>
        <w:t>}</w:t>
      </w:r>
    </w:p>
    <w:p w:rsidR="000C274B" w:rsidRDefault="000C274B" w:rsidP="000C274B">
      <w:r>
        <w:tab/>
      </w:r>
      <w:r>
        <w:tab/>
      </w:r>
      <w:r>
        <w:tab/>
      </w:r>
      <w:r>
        <w:tab/>
        <w:t>VideoCollectLine++;</w:t>
      </w:r>
    </w:p>
    <w:p w:rsidR="000C274B" w:rsidRDefault="000C274B" w:rsidP="000C274B">
      <w:r>
        <w:tab/>
      </w:r>
      <w:r>
        <w:tab/>
      </w:r>
      <w:r>
        <w:tab/>
      </w:r>
      <w:r>
        <w:tab/>
        <w:t>if (VideoCollectLine &gt;= VIDEO_HEIGHT) {</w:t>
      </w:r>
    </w:p>
    <w:p w:rsidR="000C274B" w:rsidRDefault="000C274B" w:rsidP="000C274B">
      <w:pPr>
        <w:rPr>
          <w:rFonts w:hint="eastAsia"/>
        </w:rPr>
      </w:pPr>
      <w:r>
        <w:rPr>
          <w:rFonts w:hint="eastAsia"/>
        </w:rPr>
        <w:tab/>
      </w:r>
      <w:r>
        <w:rPr>
          <w:rFonts w:hint="eastAsia"/>
        </w:rPr>
        <w:tab/>
      </w:r>
      <w:r>
        <w:rPr>
          <w:rFonts w:hint="eastAsia"/>
        </w:rPr>
        <w:tab/>
      </w:r>
      <w:r>
        <w:rPr>
          <w:rFonts w:hint="eastAsia"/>
        </w:rPr>
        <w:tab/>
      </w:r>
      <w:r>
        <w:rPr>
          <w:rFonts w:hint="eastAsia"/>
        </w:rPr>
        <w:tab/>
        <w:t>//</w:t>
      </w:r>
      <w:r>
        <w:rPr>
          <w:rFonts w:hint="eastAsia"/>
        </w:rPr>
        <w:t>采集结束</w:t>
      </w:r>
      <w:r>
        <w:rPr>
          <w:rFonts w:hint="eastAsia"/>
        </w:rPr>
        <w:t xml:space="preserve"> </w:t>
      </w:r>
      <w:r>
        <w:rPr>
          <w:rFonts w:hint="eastAsia"/>
        </w:rPr>
        <w:t>关闭中断</w:t>
      </w:r>
    </w:p>
    <w:p w:rsidR="000C274B" w:rsidRDefault="000C274B" w:rsidP="000C274B">
      <w:r>
        <w:tab/>
      </w:r>
      <w:r>
        <w:tab/>
      </w:r>
      <w:r>
        <w:tab/>
      </w:r>
      <w:r>
        <w:tab/>
      </w:r>
      <w:r>
        <w:tab/>
        <w:t>IRQCR_IRQEN = OFF;</w:t>
      </w:r>
    </w:p>
    <w:p w:rsidR="000C274B" w:rsidRDefault="000C274B" w:rsidP="000C274B">
      <w:r>
        <w:tab/>
      </w:r>
      <w:r>
        <w:tab/>
      </w:r>
      <w:r>
        <w:tab/>
      </w:r>
      <w:r>
        <w:tab/>
        <w:t>}</w:t>
      </w:r>
    </w:p>
    <w:p w:rsidR="000C274B" w:rsidRDefault="000C274B" w:rsidP="000C274B"/>
    <w:p w:rsidR="000C274B" w:rsidRDefault="000C274B" w:rsidP="000C274B">
      <w:r>
        <w:tab/>
      </w:r>
      <w:r>
        <w:tab/>
      </w:r>
      <w:r>
        <w:tab/>
      </w:r>
      <w:r>
        <w:tab/>
        <w:t>VideoOutputLine = 0;</w:t>
      </w:r>
    </w:p>
    <w:p w:rsidR="000C274B" w:rsidRDefault="000C274B" w:rsidP="000C274B">
      <w:r>
        <w:tab/>
      </w:r>
      <w:r>
        <w:tab/>
      </w:r>
      <w:r>
        <w:tab/>
      </w:r>
      <w:r>
        <w:tab/>
        <w:t>if (VideoCollectLine % 5 == 0) {</w:t>
      </w:r>
    </w:p>
    <w:p w:rsidR="000C274B" w:rsidRDefault="000C274B" w:rsidP="000C274B"/>
    <w:p w:rsidR="000C274B" w:rsidRDefault="000C274B" w:rsidP="000C274B">
      <w:r>
        <w:tab/>
      </w:r>
      <w:r>
        <w:tab/>
      </w:r>
      <w:r>
        <w:tab/>
      </w:r>
      <w:r>
        <w:tab/>
      </w:r>
      <w:r>
        <w:tab/>
        <w:t>if (VideoCollectLine == 5) {</w:t>
      </w:r>
    </w:p>
    <w:p w:rsidR="000C274B" w:rsidRDefault="000C274B" w:rsidP="000C274B">
      <w:r>
        <w:tab/>
      </w:r>
      <w:r>
        <w:tab/>
      </w:r>
      <w:r>
        <w:tab/>
      </w:r>
      <w:r>
        <w:tab/>
      </w:r>
      <w:r>
        <w:tab/>
      </w:r>
      <w:r>
        <w:tab/>
        <w:t>VideoCollectInterval = 2;</w:t>
      </w:r>
    </w:p>
    <w:p w:rsidR="000C274B" w:rsidRDefault="000C274B" w:rsidP="000C274B">
      <w:r>
        <w:tab/>
      </w:r>
      <w:r>
        <w:tab/>
      </w:r>
      <w:r>
        <w:tab/>
      </w:r>
      <w:r>
        <w:tab/>
      </w:r>
      <w:r>
        <w:tab/>
        <w:t>} else if (VideoCollectLine == 10) {</w:t>
      </w:r>
    </w:p>
    <w:p w:rsidR="000C274B" w:rsidRDefault="000C274B" w:rsidP="000C274B">
      <w:r>
        <w:tab/>
      </w:r>
      <w:r>
        <w:tab/>
      </w:r>
      <w:r>
        <w:tab/>
      </w:r>
      <w:r>
        <w:tab/>
      </w:r>
      <w:r>
        <w:tab/>
      </w:r>
      <w:r>
        <w:tab/>
        <w:t>VideoCollectInterval = 3;</w:t>
      </w:r>
    </w:p>
    <w:p w:rsidR="000C274B" w:rsidRDefault="000C274B" w:rsidP="000C274B">
      <w:r>
        <w:tab/>
      </w:r>
      <w:r>
        <w:tab/>
      </w:r>
      <w:r>
        <w:tab/>
      </w:r>
      <w:r>
        <w:tab/>
      </w:r>
      <w:r>
        <w:tab/>
        <w:t>} else if (VideoCollectLine == 15) {</w:t>
      </w:r>
    </w:p>
    <w:p w:rsidR="000C274B" w:rsidRDefault="000C274B" w:rsidP="000C274B">
      <w:r>
        <w:tab/>
      </w:r>
      <w:r>
        <w:tab/>
      </w:r>
      <w:r>
        <w:tab/>
      </w:r>
      <w:r>
        <w:tab/>
      </w:r>
      <w:r>
        <w:tab/>
      </w:r>
      <w:r>
        <w:tab/>
        <w:t>VideoCollectInterval = 4;</w:t>
      </w:r>
    </w:p>
    <w:p w:rsidR="000C274B" w:rsidRDefault="000C274B" w:rsidP="000C274B">
      <w:r>
        <w:tab/>
      </w:r>
      <w:r>
        <w:tab/>
      </w:r>
      <w:r>
        <w:tab/>
      </w:r>
      <w:r>
        <w:tab/>
      </w:r>
      <w:r>
        <w:tab/>
        <w:t>} else if (VideoCollectLine == 20) {</w:t>
      </w:r>
    </w:p>
    <w:p w:rsidR="000C274B" w:rsidRDefault="000C274B" w:rsidP="000C274B">
      <w:r>
        <w:lastRenderedPageBreak/>
        <w:tab/>
      </w:r>
      <w:r>
        <w:tab/>
      </w:r>
      <w:r>
        <w:tab/>
      </w:r>
      <w:r>
        <w:tab/>
      </w:r>
      <w:r>
        <w:tab/>
      </w:r>
      <w:r>
        <w:tab/>
        <w:t>VideoCollectInterval = 5;</w:t>
      </w:r>
    </w:p>
    <w:p w:rsidR="000C274B" w:rsidRDefault="000C274B" w:rsidP="000C274B">
      <w:r>
        <w:tab/>
      </w:r>
      <w:r>
        <w:tab/>
      </w:r>
      <w:r>
        <w:tab/>
      </w:r>
      <w:r>
        <w:tab/>
      </w:r>
      <w:r>
        <w:tab/>
        <w:t>} else if (VideoCollectLine == 25) {</w:t>
      </w:r>
    </w:p>
    <w:p w:rsidR="000C274B" w:rsidRDefault="000C274B" w:rsidP="000C274B">
      <w:r>
        <w:tab/>
      </w:r>
      <w:r>
        <w:tab/>
      </w:r>
      <w:r>
        <w:tab/>
      </w:r>
      <w:r>
        <w:tab/>
      </w:r>
      <w:r>
        <w:tab/>
      </w:r>
      <w:r>
        <w:tab/>
        <w:t>VideoCollectInterval = 6;</w:t>
      </w:r>
    </w:p>
    <w:p w:rsidR="000C274B" w:rsidRDefault="000C274B" w:rsidP="000C274B">
      <w:r>
        <w:tab/>
      </w:r>
      <w:r>
        <w:tab/>
      </w:r>
      <w:r>
        <w:tab/>
      </w:r>
      <w:r>
        <w:tab/>
      </w:r>
      <w:r>
        <w:tab/>
        <w:t>} else if (VideoCollectLine == 30) {</w:t>
      </w:r>
    </w:p>
    <w:p w:rsidR="000C274B" w:rsidRDefault="000C274B" w:rsidP="000C274B">
      <w:r>
        <w:tab/>
      </w:r>
      <w:r>
        <w:tab/>
      </w:r>
      <w:r>
        <w:tab/>
      </w:r>
      <w:r>
        <w:tab/>
      </w:r>
      <w:r>
        <w:tab/>
      </w:r>
      <w:r>
        <w:tab/>
        <w:t>VideoCollectInterval = 7;</w:t>
      </w:r>
    </w:p>
    <w:p w:rsidR="000C274B" w:rsidRDefault="000C274B" w:rsidP="000C274B">
      <w:r>
        <w:tab/>
      </w:r>
      <w:r>
        <w:tab/>
      </w:r>
      <w:r>
        <w:tab/>
      </w:r>
      <w:r>
        <w:tab/>
      </w:r>
      <w:r>
        <w:tab/>
        <w:t>} else if (VideoCollectLine == 35) {</w:t>
      </w:r>
    </w:p>
    <w:p w:rsidR="000C274B" w:rsidRDefault="000C274B" w:rsidP="000C274B">
      <w:r>
        <w:tab/>
      </w:r>
      <w:r>
        <w:tab/>
      </w:r>
      <w:r>
        <w:tab/>
      </w:r>
      <w:r>
        <w:tab/>
      </w:r>
      <w:r>
        <w:tab/>
      </w:r>
      <w:r>
        <w:tab/>
        <w:t>VideoCollectInterval = 7;</w:t>
      </w:r>
    </w:p>
    <w:p w:rsidR="000C274B" w:rsidRDefault="000C274B" w:rsidP="000C274B">
      <w:r>
        <w:tab/>
      </w:r>
      <w:r>
        <w:tab/>
      </w:r>
      <w:r>
        <w:tab/>
      </w:r>
      <w:r>
        <w:tab/>
      </w:r>
      <w:r>
        <w:tab/>
        <w:t>}</w:t>
      </w:r>
    </w:p>
    <w:p w:rsidR="000C274B" w:rsidRDefault="000C274B" w:rsidP="000C274B"/>
    <w:p w:rsidR="000C274B" w:rsidRDefault="000C274B" w:rsidP="000C274B">
      <w:r>
        <w:tab/>
      </w:r>
      <w:r>
        <w:tab/>
      </w:r>
      <w:r>
        <w:tab/>
      </w:r>
      <w:r>
        <w:tab/>
        <w:t>}</w:t>
      </w:r>
    </w:p>
    <w:p w:rsidR="000C274B" w:rsidRDefault="000C274B" w:rsidP="000C274B"/>
    <w:p w:rsidR="000C274B" w:rsidRDefault="000C274B" w:rsidP="000C274B">
      <w:r>
        <w:tab/>
      </w:r>
      <w:r>
        <w:tab/>
      </w:r>
      <w:r>
        <w:tab/>
        <w:t>}</w:t>
      </w:r>
    </w:p>
    <w:p w:rsidR="000C274B" w:rsidRDefault="000C274B" w:rsidP="000C274B"/>
    <w:p w:rsidR="000C274B" w:rsidRDefault="000C274B" w:rsidP="000C274B">
      <w:r>
        <w:tab/>
      </w:r>
      <w:r>
        <w:tab/>
        <w:t>}</w:t>
      </w:r>
    </w:p>
    <w:p w:rsidR="000C274B" w:rsidRDefault="000C274B" w:rsidP="000C274B"/>
    <w:p w:rsidR="000C274B" w:rsidRDefault="000C274B" w:rsidP="000C274B">
      <w:r>
        <w:tab/>
        <w:t>}</w:t>
      </w:r>
    </w:p>
    <w:p w:rsidR="000C274B" w:rsidRDefault="000C274B" w:rsidP="000C274B"/>
    <w:p w:rsidR="000C274B" w:rsidRDefault="000C274B" w:rsidP="000C274B">
      <w:r>
        <w:t>}</w:t>
      </w:r>
    </w:p>
    <w:p w:rsidR="000C274B" w:rsidRDefault="000C274B" w:rsidP="000C274B"/>
    <w:p w:rsidR="000C274B" w:rsidRDefault="000C274B" w:rsidP="000C274B">
      <w:r>
        <w:t>/*interrupt 5 void timer0(void){</w:t>
      </w:r>
    </w:p>
    <w:p w:rsidR="000C274B" w:rsidRDefault="000C274B" w:rsidP="000C274B">
      <w:r>
        <w:t xml:space="preserve"> TFLG1_C0F=1;</w:t>
      </w:r>
    </w:p>
    <w:p w:rsidR="000C274B" w:rsidRDefault="000C274B" w:rsidP="000C274B">
      <w:r>
        <w:t xml:space="preserve"> TC0=TCNT+0x30D4;</w:t>
      </w:r>
    </w:p>
    <w:p w:rsidR="000C274B" w:rsidRDefault="000C274B" w:rsidP="000C274B">
      <w:r>
        <w:t xml:space="preserve"> SetMotorFeedBack;</w:t>
      </w:r>
    </w:p>
    <w:p w:rsidR="000C274B" w:rsidRDefault="000C274B" w:rsidP="000C274B"/>
    <w:p w:rsidR="000C274B" w:rsidRDefault="000C274B" w:rsidP="000C274B">
      <w:r>
        <w:t xml:space="preserve"> //baitou_ctr(); </w:t>
      </w:r>
    </w:p>
    <w:p w:rsidR="000C274B" w:rsidRDefault="000C274B" w:rsidP="000C274B">
      <w:r>
        <w:t xml:space="preserve"> }  */</w:t>
      </w:r>
    </w:p>
    <w:p w:rsidR="000C274B" w:rsidRDefault="000C274B" w:rsidP="000C274B"/>
    <w:p w:rsidR="0048344E" w:rsidRDefault="0048344E" w:rsidP="000C274B">
      <w:pPr>
        <w:rPr>
          <w:rFonts w:hint="eastAsia"/>
        </w:rPr>
      </w:pPr>
    </w:p>
    <w:sectPr w:rsidR="0048344E" w:rsidSect="00387DA7">
      <w:headerReference w:type="even" r:id="rId48"/>
      <w:headerReference w:type="default" r:id="rId49"/>
      <w:pgSz w:w="11906" w:h="16838"/>
      <w:pgMar w:top="2268" w:right="1814" w:bottom="1814" w:left="1814" w:header="1588" w:footer="1247" w:gutter="0"/>
      <w:pgNumType w:fmt="upperRoman" w:start="1"/>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0611" w:rsidRDefault="00380611">
      <w:r>
        <w:separator/>
      </w:r>
    </w:p>
  </w:endnote>
  <w:endnote w:type="continuationSeparator" w:id="1">
    <w:p w:rsidR="00380611" w:rsidRDefault="0038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DY211+ZGJDmm-211">
    <w:altName w:val="Times New Roman"/>
    <w:charset w:val="00"/>
    <w:family w:val="auto"/>
    <w:pitch w:val="default"/>
    <w:sig w:usb0="00000003" w:usb1="00000000" w:usb2="00000000" w:usb3="00000000" w:csb0="00000001" w:csb1="00000000"/>
  </w:font>
  <w:font w:name="DY214+ZGJDmn-214">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810" w:rsidRDefault="00BA3810" w:rsidP="00BA3810">
    <w:pPr>
      <w:pStyle w:val="a5"/>
      <w:jc w:val="center"/>
    </w:pPr>
    <w:fldSimple w:instr="PAGE   \* MERGEFORMAT">
      <w:r w:rsidR="002B349B" w:rsidRPr="002B349B">
        <w:rPr>
          <w:noProof/>
          <w:lang w:val="zh-CN"/>
        </w:rPr>
        <w:t>II</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344E" w:rsidRDefault="002E3DA8" w:rsidP="002E3DA8">
    <w:pPr>
      <w:pStyle w:val="a5"/>
      <w:jc w:val="center"/>
    </w:pPr>
    <w:fldSimple w:instr="PAGE   \* MERGEFORMAT">
      <w:r w:rsidR="002B349B" w:rsidRPr="002B349B">
        <w:rPr>
          <w:noProof/>
          <w:lang w:val="zh-CN"/>
        </w:rP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46F" w:rsidRDefault="0077246F" w:rsidP="0077246F">
    <w:pPr>
      <w:pStyle w:val="a5"/>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344E" w:rsidRDefault="00426646">
    <w:pPr>
      <w:pStyle w:val="a5"/>
      <w:jc w:val="center"/>
      <w:rPr>
        <w:rFonts w:hint="eastAsia"/>
      </w:rPr>
    </w:pPr>
    <w:fldSimple w:instr="PAGE   \* MERGEFORMAT">
      <w:r w:rsidR="002B349B" w:rsidRPr="002B349B">
        <w:rPr>
          <w:noProof/>
          <w:lang w:val="zh-CN"/>
        </w:rPr>
        <w:t>1</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46F" w:rsidRDefault="0077246F" w:rsidP="0077246F">
    <w:pPr>
      <w:pStyle w:val="a5"/>
      <w:jc w:val="center"/>
    </w:pPr>
    <w:fldSimple w:instr="PAGE   \* MERGEFORMAT">
      <w:r w:rsidR="002B349B" w:rsidRPr="002B349B">
        <w:rPr>
          <w:noProof/>
          <w:lang w:val="zh-CN"/>
        </w:rPr>
        <w:t>13</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46F" w:rsidRDefault="00BA3810" w:rsidP="00BA3810">
    <w:pPr>
      <w:pStyle w:val="a5"/>
      <w:jc w:val="center"/>
    </w:pPr>
    <w:fldSimple w:instr="PAGE   \* MERGEFORMAT">
      <w:r w:rsidR="002B349B" w:rsidRPr="002B349B">
        <w:rPr>
          <w:noProof/>
          <w:lang w:val="zh-CN"/>
        </w:rPr>
        <w:t>XXVI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46F" w:rsidRDefault="0077246F">
    <w:pPr>
      <w:pStyle w:val="a5"/>
      <w:jc w:val="center"/>
      <w:rPr>
        <w:rFonts w:hint="eastAsia"/>
      </w:rPr>
    </w:pPr>
    <w:fldSimple w:instr="PAGE   \* MERGEFORMAT">
      <w:r w:rsidR="002B349B" w:rsidRPr="002B349B">
        <w:rPr>
          <w:noProof/>
          <w:lang w:val="zh-CN"/>
        </w:rPr>
        <w:t>XXV</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0611" w:rsidRDefault="00380611">
      <w:r>
        <w:separator/>
      </w:r>
    </w:p>
  </w:footnote>
  <w:footnote w:type="continuationSeparator" w:id="1">
    <w:p w:rsidR="00380611" w:rsidRDefault="003806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AA6" w:rsidRPr="0077246F" w:rsidRDefault="00995AA6" w:rsidP="0077246F">
    <w:pPr>
      <w:pStyle w:val="a8"/>
      <w:wordWrap w:val="0"/>
      <w:jc w:val="right"/>
      <w:rPr>
        <w:u w:val="none"/>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8F2" w:rsidRPr="0077246F" w:rsidRDefault="00B078F2" w:rsidP="0077246F">
    <w:pPr>
      <w:pStyle w:val="a8"/>
      <w:wordWrap w:val="0"/>
      <w:jc w:val="right"/>
      <w:rPr>
        <w:rFonts w:hint="eastAsia"/>
        <w:u w:val="none"/>
      </w:rPr>
    </w:pPr>
    <w:r>
      <w:rPr>
        <w:rFonts w:hint="eastAsia"/>
        <w:u w:val="none"/>
      </w:rPr>
      <w:t>第四章</w:t>
    </w:r>
    <w:r>
      <w:rPr>
        <w:rFonts w:hint="eastAsia"/>
        <w:u w:val="none"/>
      </w:rPr>
      <w:t xml:space="preserve"> </w:t>
    </w:r>
    <w:r>
      <w:rPr>
        <w:rFonts w:hint="eastAsia"/>
        <w:u w:val="none"/>
      </w:rPr>
      <w:t>系统硬件设计</w:t>
    </w:r>
  </w:p>
  <w:p w:rsidR="00B078F2" w:rsidRPr="00995AA6" w:rsidRDefault="00B078F2">
    <w:pPr>
      <w:pStyle w:val="a8"/>
      <w:rPr>
        <w:rFonts w:hint="eastAsia"/>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46F" w:rsidRDefault="0077246F" w:rsidP="0077246F">
    <w:pPr>
      <w:pStyle w:val="a8"/>
      <w:jc w:val="right"/>
      <w:rPr>
        <w:rFonts w:hint="eastAsia"/>
      </w:rPr>
    </w:pPr>
  </w:p>
  <w:p w:rsidR="0077246F" w:rsidRPr="00995AA6" w:rsidRDefault="0077246F">
    <w:pPr>
      <w:pStyle w:val="a8"/>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8F2" w:rsidRPr="0077246F" w:rsidRDefault="00210026" w:rsidP="00B078F2">
    <w:pPr>
      <w:pStyle w:val="a8"/>
      <w:jc w:val="left"/>
      <w:rPr>
        <w:u w:val="none"/>
      </w:rPr>
    </w:pPr>
    <w:r>
      <w:rPr>
        <w:rFonts w:hint="eastAsia"/>
        <w:u w:val="none"/>
      </w:rPr>
      <w:t>第七</w:t>
    </w:r>
    <w:r w:rsidR="00BA3810">
      <w:rPr>
        <w:rFonts w:hint="eastAsia"/>
        <w:u w:val="none"/>
      </w:rPr>
      <w:t>届全国大学生智能汽车邀请赛技术报告</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8F2" w:rsidRPr="0077246F" w:rsidRDefault="00B078F2" w:rsidP="0077246F">
    <w:pPr>
      <w:pStyle w:val="a8"/>
      <w:wordWrap w:val="0"/>
      <w:jc w:val="right"/>
      <w:rPr>
        <w:rFonts w:hint="eastAsia"/>
        <w:u w:val="none"/>
      </w:rPr>
    </w:pPr>
    <w:r>
      <w:rPr>
        <w:rFonts w:hint="eastAsia"/>
        <w:u w:val="none"/>
      </w:rPr>
      <w:t>第五章</w:t>
    </w:r>
    <w:r>
      <w:rPr>
        <w:rFonts w:hint="eastAsia"/>
        <w:u w:val="none"/>
      </w:rPr>
      <w:t xml:space="preserve"> </w:t>
    </w:r>
    <w:r>
      <w:rPr>
        <w:rFonts w:hint="eastAsia"/>
        <w:u w:val="none"/>
      </w:rPr>
      <w:t>软件设计</w:t>
    </w:r>
  </w:p>
  <w:p w:rsidR="00B078F2" w:rsidRPr="00995AA6" w:rsidRDefault="00B078F2">
    <w:pPr>
      <w:pStyle w:val="a8"/>
      <w:rPr>
        <w:rFonts w:hint="eastAsia"/>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8F2" w:rsidRDefault="00B078F2" w:rsidP="0077246F">
    <w:pPr>
      <w:pStyle w:val="a8"/>
      <w:jc w:val="right"/>
      <w:rPr>
        <w:rFonts w:hint="eastAsia"/>
      </w:rPr>
    </w:pPr>
  </w:p>
  <w:p w:rsidR="00B078F2" w:rsidRPr="00995AA6" w:rsidRDefault="00B078F2">
    <w:pPr>
      <w:pStyle w:val="a8"/>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8F2" w:rsidRDefault="00B078F2" w:rsidP="0077246F">
    <w:pPr>
      <w:pStyle w:val="a8"/>
      <w:jc w:val="right"/>
      <w:rPr>
        <w:rFonts w:hint="eastAsia"/>
      </w:rPr>
    </w:pPr>
  </w:p>
  <w:p w:rsidR="00B078F2" w:rsidRPr="00995AA6" w:rsidRDefault="00B078F2">
    <w:pPr>
      <w:pStyle w:val="a8"/>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8F2" w:rsidRDefault="00B078F2" w:rsidP="0077246F">
    <w:pPr>
      <w:pStyle w:val="a8"/>
      <w:jc w:val="right"/>
      <w:rPr>
        <w:rFonts w:hint="eastAsia"/>
      </w:rPr>
    </w:pPr>
  </w:p>
  <w:p w:rsidR="00B078F2" w:rsidRPr="00995AA6" w:rsidRDefault="00B078F2">
    <w:pPr>
      <w:pStyle w:val="a8"/>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8F2" w:rsidRDefault="00B078F2" w:rsidP="0077246F">
    <w:pPr>
      <w:pStyle w:val="a8"/>
      <w:jc w:val="right"/>
      <w:rPr>
        <w:rFonts w:hint="eastAsia"/>
      </w:rPr>
    </w:pPr>
  </w:p>
  <w:p w:rsidR="00B078F2" w:rsidRPr="00995AA6" w:rsidRDefault="00B078F2">
    <w:pPr>
      <w:pStyle w:val="a8"/>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8F2" w:rsidRPr="0077246F" w:rsidRDefault="00B078F2" w:rsidP="00B078F2">
    <w:pPr>
      <w:pStyle w:val="a8"/>
      <w:jc w:val="left"/>
      <w:rPr>
        <w:u w:val="none"/>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8F2" w:rsidRPr="0077246F" w:rsidRDefault="00B078F2" w:rsidP="0077246F">
    <w:pPr>
      <w:pStyle w:val="a8"/>
      <w:wordWrap w:val="0"/>
      <w:jc w:val="right"/>
      <w:rPr>
        <w:rFonts w:hint="eastAsia"/>
        <w:u w:val="none"/>
      </w:rPr>
    </w:pPr>
  </w:p>
  <w:p w:rsidR="00B078F2" w:rsidRPr="00995AA6" w:rsidRDefault="00B078F2">
    <w:pPr>
      <w:pStyle w:val="a8"/>
      <w:rPr>
        <w:rFonts w:hint="eastAsia"/>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AA6" w:rsidRDefault="00995AA6" w:rsidP="00995AA6">
    <w:pPr>
      <w:pStyle w:val="a8"/>
      <w:rPr>
        <w:rFonts w:hint="eastAsia"/>
      </w:rPr>
    </w:pPr>
  </w:p>
  <w:p w:rsidR="00995AA6" w:rsidRPr="00995AA6" w:rsidRDefault="00995AA6">
    <w:pPr>
      <w:pStyle w:val="a8"/>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AA6" w:rsidRDefault="00995AA6" w:rsidP="00995AA6">
    <w:pPr>
      <w:pStyle w:val="a8"/>
      <w:rPr>
        <w:rFonts w:hint="eastAsia"/>
      </w:rPr>
    </w:pPr>
  </w:p>
  <w:p w:rsidR="0048344E" w:rsidRPr="00995AA6" w:rsidRDefault="0048344E">
    <w:pPr>
      <w:pStyle w:val="a8"/>
      <w:rPr>
        <w:rFonts w:hint="eastAsia"/>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AA6" w:rsidRPr="00995AA6" w:rsidRDefault="00995AA6" w:rsidP="00995AA6">
    <w:pPr>
      <w:pStyle w:val="a8"/>
      <w:jc w:val="right"/>
      <w:rPr>
        <w:rFonts w:hint="eastAsia"/>
        <w:u w:val="none"/>
      </w:rPr>
    </w:pPr>
    <w:r w:rsidRPr="00995AA6">
      <w:rPr>
        <w:rFonts w:hint="eastAsia"/>
        <w:u w:val="none"/>
      </w:rPr>
      <w:t>第二章</w:t>
    </w:r>
    <w:r>
      <w:rPr>
        <w:rFonts w:hint="eastAsia"/>
        <w:u w:val="none"/>
      </w:rPr>
      <w:t xml:space="preserve"> </w:t>
    </w:r>
    <w:r>
      <w:rPr>
        <w:rFonts w:hint="eastAsia"/>
        <w:u w:val="none"/>
      </w:rPr>
      <w:t>总体方案概要说明</w:t>
    </w:r>
  </w:p>
  <w:p w:rsidR="00995AA6" w:rsidRPr="00995AA6" w:rsidRDefault="00995AA6">
    <w:pPr>
      <w:pStyle w:val="a8"/>
      <w:rPr>
        <w:rFonts w:hint="eastAsia"/>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46F" w:rsidRDefault="0077246F" w:rsidP="00995AA6">
    <w:pPr>
      <w:pStyle w:val="a8"/>
      <w:rPr>
        <w:rFonts w:hint="eastAsia"/>
      </w:rPr>
    </w:pPr>
  </w:p>
  <w:p w:rsidR="0077246F" w:rsidRPr="00995AA6" w:rsidRDefault="0077246F">
    <w:pPr>
      <w:pStyle w:val="a8"/>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46F" w:rsidRPr="0077246F" w:rsidRDefault="00210026" w:rsidP="0077246F">
    <w:pPr>
      <w:pStyle w:val="a8"/>
      <w:ind w:right="250"/>
      <w:jc w:val="left"/>
      <w:rPr>
        <w:u w:val="none"/>
      </w:rPr>
    </w:pPr>
    <w:r>
      <w:rPr>
        <w:rFonts w:hint="eastAsia"/>
        <w:u w:val="none"/>
      </w:rPr>
      <w:t>第七</w:t>
    </w:r>
    <w:r w:rsidR="0077246F">
      <w:rPr>
        <w:rFonts w:hint="eastAsia"/>
        <w:u w:val="none"/>
      </w:rPr>
      <w:t>届全国大学生智能汽车邀请赛技术报告</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AA6" w:rsidRPr="0077246F" w:rsidRDefault="0077246F" w:rsidP="0077246F">
    <w:pPr>
      <w:pStyle w:val="a8"/>
      <w:wordWrap w:val="0"/>
      <w:jc w:val="right"/>
      <w:rPr>
        <w:rFonts w:hint="eastAsia"/>
        <w:u w:val="none"/>
      </w:rPr>
    </w:pPr>
    <w:r>
      <w:rPr>
        <w:rFonts w:hint="eastAsia"/>
        <w:u w:val="none"/>
      </w:rPr>
      <w:t>第三章</w:t>
    </w:r>
    <w:r>
      <w:rPr>
        <w:rFonts w:hint="eastAsia"/>
        <w:u w:val="none"/>
      </w:rPr>
      <w:t xml:space="preserve"> </w:t>
    </w:r>
    <w:r>
      <w:rPr>
        <w:rFonts w:hint="eastAsia"/>
        <w:u w:val="none"/>
      </w:rPr>
      <w:t>机械部分设计</w:t>
    </w:r>
  </w:p>
  <w:p w:rsidR="00995AA6" w:rsidRPr="00995AA6" w:rsidRDefault="00995AA6">
    <w:pPr>
      <w:pStyle w:val="a8"/>
      <w:rPr>
        <w:rFonts w:hint="eastAsia"/>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46F" w:rsidRDefault="0077246F" w:rsidP="0077246F">
    <w:pPr>
      <w:pStyle w:val="a8"/>
      <w:jc w:val="right"/>
      <w:rPr>
        <w:rFonts w:hint="eastAsia"/>
      </w:rPr>
    </w:pPr>
  </w:p>
  <w:p w:rsidR="0077246F" w:rsidRPr="00995AA6" w:rsidRDefault="0077246F">
    <w:pPr>
      <w:pStyle w:val="a8"/>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46F" w:rsidRPr="0077246F" w:rsidRDefault="00210026" w:rsidP="00B078F2">
    <w:pPr>
      <w:pStyle w:val="a8"/>
      <w:jc w:val="left"/>
      <w:rPr>
        <w:u w:val="none"/>
      </w:rPr>
    </w:pPr>
    <w:r>
      <w:rPr>
        <w:rFonts w:hint="eastAsia"/>
        <w:u w:val="none"/>
      </w:rPr>
      <w:t>第七</w:t>
    </w:r>
    <w:r w:rsidR="00B078F2">
      <w:rPr>
        <w:rFonts w:hint="eastAsia"/>
        <w:u w:val="none"/>
      </w:rPr>
      <w:t>届全国大学生智能汽车邀请赛技术报告</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attachedTemplate r:id="rId1"/>
  <w:stylePaneFormatFilter w:val="3F01"/>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5F69"/>
    <w:rsid w:val="00043744"/>
    <w:rsid w:val="000C274B"/>
    <w:rsid w:val="000F0758"/>
    <w:rsid w:val="00140918"/>
    <w:rsid w:val="00152CBC"/>
    <w:rsid w:val="0016064E"/>
    <w:rsid w:val="001F26A1"/>
    <w:rsid w:val="00210026"/>
    <w:rsid w:val="002116CA"/>
    <w:rsid w:val="002B2C27"/>
    <w:rsid w:val="002B349B"/>
    <w:rsid w:val="002D735D"/>
    <w:rsid w:val="002E3DA8"/>
    <w:rsid w:val="00327C7F"/>
    <w:rsid w:val="00380611"/>
    <w:rsid w:val="00387DA7"/>
    <w:rsid w:val="00394D6A"/>
    <w:rsid w:val="00410104"/>
    <w:rsid w:val="004153F8"/>
    <w:rsid w:val="00426646"/>
    <w:rsid w:val="00473B3B"/>
    <w:rsid w:val="0048344E"/>
    <w:rsid w:val="004F5037"/>
    <w:rsid w:val="004F588B"/>
    <w:rsid w:val="004F7BEA"/>
    <w:rsid w:val="00527AC0"/>
    <w:rsid w:val="0054347D"/>
    <w:rsid w:val="0054652D"/>
    <w:rsid w:val="00562120"/>
    <w:rsid w:val="005C28F5"/>
    <w:rsid w:val="005F7C21"/>
    <w:rsid w:val="00607419"/>
    <w:rsid w:val="006A7CB3"/>
    <w:rsid w:val="006B3BDC"/>
    <w:rsid w:val="006F4705"/>
    <w:rsid w:val="00710A88"/>
    <w:rsid w:val="0077246F"/>
    <w:rsid w:val="007917EF"/>
    <w:rsid w:val="007B5083"/>
    <w:rsid w:val="00811536"/>
    <w:rsid w:val="0081502B"/>
    <w:rsid w:val="008E07B0"/>
    <w:rsid w:val="008E412E"/>
    <w:rsid w:val="00905413"/>
    <w:rsid w:val="009207EA"/>
    <w:rsid w:val="00955175"/>
    <w:rsid w:val="009775E5"/>
    <w:rsid w:val="00995AA6"/>
    <w:rsid w:val="00997A65"/>
    <w:rsid w:val="009C73ED"/>
    <w:rsid w:val="00A108D2"/>
    <w:rsid w:val="00A43A04"/>
    <w:rsid w:val="00AE0759"/>
    <w:rsid w:val="00B078F2"/>
    <w:rsid w:val="00BA3810"/>
    <w:rsid w:val="00BB7B40"/>
    <w:rsid w:val="00D6365E"/>
    <w:rsid w:val="00D6531B"/>
    <w:rsid w:val="00DA2DF5"/>
    <w:rsid w:val="00E92E35"/>
    <w:rsid w:val="00E97436"/>
    <w:rsid w:val="00EE0E52"/>
    <w:rsid w:val="00F42CBC"/>
    <w:rsid w:val="00F44766"/>
    <w:rsid w:val="00F627B5"/>
    <w:rsid w:val="00F744E2"/>
    <w:rsid w:val="00FC67B3"/>
    <w:rsid w:val="00FE5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074"/>
    <o:shapelayout v:ext="edit">
      <o:idmap v:ext="edit" data="1"/>
      <o:rules v:ext="edit">
        <o:r id="V:Rule1" type="connector" idref="#_s1058">
          <o:proxy start="" idref="#_s1060" connectloc="0"/>
          <o:proxy end="" idref="#_s1059" connectloc="2"/>
        </o:r>
        <o:r id="V:Rule2" type="connector" idref="#_s1057">
          <o:proxy start="" idref="#_s1061" connectloc="0"/>
          <o:proxy end="" idref="#_s1059" connectloc="2"/>
        </o:r>
        <o:r id="V:Rule3" type="connector" idref="#_s1056">
          <o:proxy start="" idref="#_s1062" connectloc="0"/>
          <o:proxy end="" idref="#_s1059" connectloc="2"/>
        </o:r>
        <o:r id="V:Rule4" type="connector" idref="#_s1055">
          <o:proxy start="" idref="#_s1063" connectloc="0"/>
          <o:proxy end="" idref="#_s1061" connectloc="2"/>
        </o:r>
        <o:r id="V:Rule5" type="connector" idref="#_s1054">
          <o:proxy start="" idref="#_s1064" connectloc="0"/>
          <o:proxy end="" idref="#_s1059" connectloc="2"/>
        </o:r>
        <o:r id="V:Rule6" type="connector" idref="#_s1053">
          <o:proxy start="" idref="#_s1065" connectloc="0"/>
          <o:proxy end="" idref="#_s1060" connectloc="2"/>
        </o:r>
        <o:r id="V:Rule7" type="connector" idref="#_s1052">
          <o:proxy start="" idref="#_s1066" connectloc="3"/>
          <o:proxy end="" idref="#_s1062" connectloc="2"/>
        </o:r>
        <o:r id="V:Rule8" type="connector" idref="#_s34823"/>
        <o:r id="V:Rule9" type="connector" idref="#_s1051">
          <o:proxy start="" idref="#_s1069" connectloc="1"/>
          <o:proxy end="" idref="#_s1062"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datatitle1">
    <w:name w:val="datatitle1"/>
    <w:rPr>
      <w:b/>
      <w:color w:val="10619F"/>
      <w:sz w:val="21"/>
    </w:rPr>
  </w:style>
  <w:style w:type="character" w:styleId="a3">
    <w:name w:val="page number"/>
    <w:basedOn w:val="a0"/>
  </w:style>
  <w:style w:type="character" w:styleId="a4">
    <w:name w:val="Hyperlink"/>
    <w:rPr>
      <w:color w:val="0000FF"/>
      <w:u w:val="single"/>
    </w:rPr>
  </w:style>
  <w:style w:type="character" w:customStyle="1" w:styleId="simjour">
    <w:name w:val="simjour"/>
    <w:basedOn w:val="a0"/>
  </w:style>
  <w:style w:type="paragraph" w:styleId="30">
    <w:name w:val="toc 3"/>
    <w:basedOn w:val="a"/>
    <w:next w:val="a"/>
    <w:pPr>
      <w:adjustRightInd w:val="0"/>
      <w:snapToGrid w:val="0"/>
      <w:ind w:leftChars="200" w:left="200"/>
    </w:pPr>
  </w:style>
  <w:style w:type="paragraph" w:styleId="20">
    <w:name w:val="toc 2"/>
    <w:basedOn w:val="a"/>
    <w:next w:val="a"/>
    <w:pPr>
      <w:tabs>
        <w:tab w:val="left" w:pos="390"/>
        <w:tab w:val="right" w:leader="dot" w:pos="8280"/>
      </w:tabs>
      <w:adjustRightInd w:val="0"/>
      <w:snapToGrid w:val="0"/>
      <w:ind w:leftChars="100" w:left="210"/>
      <w:jc w:val="left"/>
    </w:pPr>
  </w:style>
  <w:style w:type="paragraph" w:styleId="a5">
    <w:name w:val="footer"/>
    <w:basedOn w:val="a"/>
    <w:pPr>
      <w:tabs>
        <w:tab w:val="center" w:pos="4153"/>
        <w:tab w:val="right" w:pos="8306"/>
      </w:tabs>
      <w:snapToGrid w:val="0"/>
      <w:jc w:val="left"/>
    </w:pPr>
    <w:rPr>
      <w:sz w:val="18"/>
    </w:rPr>
  </w:style>
  <w:style w:type="paragraph" w:customStyle="1" w:styleId="001">
    <w:name w:val="001"/>
    <w:basedOn w:val="1"/>
    <w:pPr>
      <w:spacing w:before="120" w:after="400" w:line="400" w:lineRule="exact"/>
      <w:jc w:val="center"/>
    </w:pPr>
    <w:rPr>
      <w:rFonts w:ascii="黑体" w:eastAsia="黑体"/>
      <w:b w:val="0"/>
      <w:sz w:val="30"/>
    </w:rPr>
  </w:style>
  <w:style w:type="paragraph" w:customStyle="1" w:styleId="003">
    <w:name w:val="003"/>
    <w:basedOn w:val="3"/>
    <w:pPr>
      <w:spacing w:before="120" w:after="120" w:line="400" w:lineRule="exact"/>
    </w:pPr>
    <w:rPr>
      <w:rFonts w:ascii="黑体" w:eastAsia="黑体"/>
      <w:b w:val="0"/>
      <w:sz w:val="24"/>
    </w:rPr>
  </w:style>
  <w:style w:type="paragraph" w:customStyle="1" w:styleId="Default">
    <w:name w:val="Default"/>
    <w:pPr>
      <w:widowControl w:val="0"/>
      <w:autoSpaceDE w:val="0"/>
      <w:autoSpaceDN w:val="0"/>
      <w:adjustRightInd w:val="0"/>
    </w:pPr>
    <w:rPr>
      <w:rFonts w:ascii="宋体"/>
      <w:color w:val="000000"/>
      <w:sz w:val="24"/>
    </w:rPr>
  </w:style>
  <w:style w:type="paragraph" w:customStyle="1" w:styleId="a6">
    <w:name w:val="论文正文"/>
    <w:basedOn w:val="a"/>
    <w:pPr>
      <w:spacing w:line="360" w:lineRule="auto"/>
      <w:ind w:firstLineChars="200" w:firstLine="200"/>
    </w:pPr>
    <w:rPr>
      <w:sz w:val="24"/>
    </w:rPr>
  </w:style>
  <w:style w:type="paragraph" w:styleId="10">
    <w:name w:val="toc 1"/>
    <w:basedOn w:val="a"/>
    <w:next w:val="a"/>
  </w:style>
  <w:style w:type="paragraph" w:styleId="a7">
    <w:name w:val="Document Map"/>
    <w:basedOn w:val="a"/>
    <w:pPr>
      <w:shd w:val="clear" w:color="auto" w:fill="000080"/>
    </w:pPr>
  </w:style>
  <w:style w:type="paragraph" w:customStyle="1" w:styleId="002">
    <w:name w:val="002"/>
    <w:basedOn w:val="2"/>
    <w:pPr>
      <w:spacing w:before="120" w:after="240" w:line="400" w:lineRule="exact"/>
      <w:ind w:left="578" w:hanging="578"/>
    </w:pPr>
    <w:rPr>
      <w:rFonts w:ascii="黑体"/>
      <w:b w:val="0"/>
      <w:sz w:val="28"/>
    </w:rPr>
  </w:style>
  <w:style w:type="paragraph" w:styleId="a8">
    <w:name w:val="header"/>
    <w:basedOn w:val="a"/>
    <w:pPr>
      <w:tabs>
        <w:tab w:val="center" w:pos="4153"/>
        <w:tab w:val="right" w:pos="8306"/>
      </w:tabs>
      <w:snapToGrid w:val="0"/>
    </w:pPr>
    <w:rPr>
      <w:spacing w:val="20"/>
      <w:u w:val="single"/>
    </w:rPr>
  </w:style>
  <w:style w:type="paragraph" w:styleId="a9">
    <w:name w:val="Balloon Text"/>
    <w:basedOn w:val="a"/>
    <w:link w:val="Char"/>
    <w:rsid w:val="008E07B0"/>
    <w:rPr>
      <w:sz w:val="18"/>
      <w:szCs w:val="18"/>
      <w:lang/>
    </w:rPr>
  </w:style>
  <w:style w:type="character" w:customStyle="1" w:styleId="Char">
    <w:name w:val="批注框文本 Char"/>
    <w:link w:val="a9"/>
    <w:rsid w:val="008E07B0"/>
    <w:rPr>
      <w:kern w:val="2"/>
      <w:sz w:val="18"/>
      <w:szCs w:val="18"/>
    </w:rPr>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footer" Target="footer7.xml"/><Relationship Id="rId39"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image" Target="media/image10.emf"/><Relationship Id="rId42" Type="http://schemas.openxmlformats.org/officeDocument/2006/relationships/header" Target="header12.xml"/><Relationship Id="rId47" Type="http://schemas.openxmlformats.org/officeDocument/2006/relationships/header" Target="header17.xm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image" Target="media/image12.emf"/><Relationship Id="rId46" Type="http://schemas.openxmlformats.org/officeDocument/2006/relationships/header" Target="header16.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image" Target="media/image8.png"/><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header" Target="header10.xml"/><Relationship Id="rId37" Type="http://schemas.openxmlformats.org/officeDocument/2006/relationships/oleObject" Target="embeddings/oleObject2.bin"/><Relationship Id="rId40" Type="http://schemas.openxmlformats.org/officeDocument/2006/relationships/image" Target="media/image13.jpeg"/><Relationship Id="rId45" Type="http://schemas.openxmlformats.org/officeDocument/2006/relationships/header" Target="header15.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7.emf"/><Relationship Id="rId36" Type="http://schemas.openxmlformats.org/officeDocument/2006/relationships/image" Target="media/image11.wmf"/><Relationship Id="rId49" Type="http://schemas.openxmlformats.org/officeDocument/2006/relationships/header" Target="header19.xm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header" Target="header9.xml"/><Relationship Id="rId44"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header" Target="header8.xml"/><Relationship Id="rId30" Type="http://schemas.openxmlformats.org/officeDocument/2006/relationships/image" Target="media/image9.png"/><Relationship Id="rId35" Type="http://schemas.openxmlformats.org/officeDocument/2006/relationships/oleObject" Target="embeddings/oleObject1.bin"/><Relationship Id="rId43" Type="http://schemas.openxmlformats.org/officeDocument/2006/relationships/header" Target="header13.xml"/><Relationship Id="rId48" Type="http://schemas.openxmlformats.org/officeDocument/2006/relationships/header" Target="header18.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EDAB2-FBD4-432C-BDAF-F58336501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5725</Words>
  <Characters>32634</Characters>
  <Application>Microsoft Office Word</Application>
  <DocSecurity>0</DocSecurity>
  <PresentationFormat/>
  <Lines>271</Lines>
  <Paragraphs>76</Paragraphs>
  <Slides>0</Slides>
  <Notes>0</Notes>
  <HiddenSlides>0</HiddenSlides>
  <MMClips>0</MMClips>
  <ScaleCrop>false</ScaleCrop>
  <Company>番茄花园</Company>
  <LinksUpToDate>false</LinksUpToDate>
  <CharactersWithSpaces>38283</CharactersWithSpaces>
  <SharedDoc>false</SharedDoc>
  <HLinks>
    <vt:vector size="216" baseType="variant">
      <vt:variant>
        <vt:i4>1572926</vt:i4>
      </vt:variant>
      <vt:variant>
        <vt:i4>191</vt:i4>
      </vt:variant>
      <vt:variant>
        <vt:i4>0</vt:i4>
      </vt:variant>
      <vt:variant>
        <vt:i4>5</vt:i4>
      </vt:variant>
      <vt:variant>
        <vt:lpwstr/>
      </vt:variant>
      <vt:variant>
        <vt:lpwstr>_Toc237499216</vt:lpwstr>
      </vt:variant>
      <vt:variant>
        <vt:i4>1572926</vt:i4>
      </vt:variant>
      <vt:variant>
        <vt:i4>188</vt:i4>
      </vt:variant>
      <vt:variant>
        <vt:i4>0</vt:i4>
      </vt:variant>
      <vt:variant>
        <vt:i4>5</vt:i4>
      </vt:variant>
      <vt:variant>
        <vt:lpwstr/>
      </vt:variant>
      <vt:variant>
        <vt:lpwstr>_Toc237499215</vt:lpwstr>
      </vt:variant>
      <vt:variant>
        <vt:i4>1572926</vt:i4>
      </vt:variant>
      <vt:variant>
        <vt:i4>185</vt:i4>
      </vt:variant>
      <vt:variant>
        <vt:i4>0</vt:i4>
      </vt:variant>
      <vt:variant>
        <vt:i4>5</vt:i4>
      </vt:variant>
      <vt:variant>
        <vt:lpwstr/>
      </vt:variant>
      <vt:variant>
        <vt:lpwstr>_Toc237499214</vt:lpwstr>
      </vt:variant>
      <vt:variant>
        <vt:i4>1572926</vt:i4>
      </vt:variant>
      <vt:variant>
        <vt:i4>182</vt:i4>
      </vt:variant>
      <vt:variant>
        <vt:i4>0</vt:i4>
      </vt:variant>
      <vt:variant>
        <vt:i4>5</vt:i4>
      </vt:variant>
      <vt:variant>
        <vt:lpwstr/>
      </vt:variant>
      <vt:variant>
        <vt:lpwstr>_Toc237499213</vt:lpwstr>
      </vt:variant>
      <vt:variant>
        <vt:i4>1572926</vt:i4>
      </vt:variant>
      <vt:variant>
        <vt:i4>179</vt:i4>
      </vt:variant>
      <vt:variant>
        <vt:i4>0</vt:i4>
      </vt:variant>
      <vt:variant>
        <vt:i4>5</vt:i4>
      </vt:variant>
      <vt:variant>
        <vt:lpwstr/>
      </vt:variant>
      <vt:variant>
        <vt:lpwstr>_Toc237499212</vt:lpwstr>
      </vt:variant>
      <vt:variant>
        <vt:i4>1572926</vt:i4>
      </vt:variant>
      <vt:variant>
        <vt:i4>176</vt:i4>
      </vt:variant>
      <vt:variant>
        <vt:i4>0</vt:i4>
      </vt:variant>
      <vt:variant>
        <vt:i4>5</vt:i4>
      </vt:variant>
      <vt:variant>
        <vt:lpwstr/>
      </vt:variant>
      <vt:variant>
        <vt:lpwstr>_Toc237499211</vt:lpwstr>
      </vt:variant>
      <vt:variant>
        <vt:i4>1572926</vt:i4>
      </vt:variant>
      <vt:variant>
        <vt:i4>173</vt:i4>
      </vt:variant>
      <vt:variant>
        <vt:i4>0</vt:i4>
      </vt:variant>
      <vt:variant>
        <vt:i4>5</vt:i4>
      </vt:variant>
      <vt:variant>
        <vt:lpwstr/>
      </vt:variant>
      <vt:variant>
        <vt:lpwstr>_Toc237499210</vt:lpwstr>
      </vt:variant>
      <vt:variant>
        <vt:i4>1638462</vt:i4>
      </vt:variant>
      <vt:variant>
        <vt:i4>170</vt:i4>
      </vt:variant>
      <vt:variant>
        <vt:i4>0</vt:i4>
      </vt:variant>
      <vt:variant>
        <vt:i4>5</vt:i4>
      </vt:variant>
      <vt:variant>
        <vt:lpwstr/>
      </vt:variant>
      <vt:variant>
        <vt:lpwstr>_Toc237499209</vt:lpwstr>
      </vt:variant>
      <vt:variant>
        <vt:i4>1638462</vt:i4>
      </vt:variant>
      <vt:variant>
        <vt:i4>164</vt:i4>
      </vt:variant>
      <vt:variant>
        <vt:i4>0</vt:i4>
      </vt:variant>
      <vt:variant>
        <vt:i4>5</vt:i4>
      </vt:variant>
      <vt:variant>
        <vt:lpwstr/>
      </vt:variant>
      <vt:variant>
        <vt:lpwstr>_Toc237499208</vt:lpwstr>
      </vt:variant>
      <vt:variant>
        <vt:i4>1638462</vt:i4>
      </vt:variant>
      <vt:variant>
        <vt:i4>158</vt:i4>
      </vt:variant>
      <vt:variant>
        <vt:i4>0</vt:i4>
      </vt:variant>
      <vt:variant>
        <vt:i4>5</vt:i4>
      </vt:variant>
      <vt:variant>
        <vt:lpwstr/>
      </vt:variant>
      <vt:variant>
        <vt:lpwstr>_Toc237499207</vt:lpwstr>
      </vt:variant>
      <vt:variant>
        <vt:i4>1638462</vt:i4>
      </vt:variant>
      <vt:variant>
        <vt:i4>152</vt:i4>
      </vt:variant>
      <vt:variant>
        <vt:i4>0</vt:i4>
      </vt:variant>
      <vt:variant>
        <vt:i4>5</vt:i4>
      </vt:variant>
      <vt:variant>
        <vt:lpwstr/>
      </vt:variant>
      <vt:variant>
        <vt:lpwstr>_Toc237499206</vt:lpwstr>
      </vt:variant>
      <vt:variant>
        <vt:i4>1638462</vt:i4>
      </vt:variant>
      <vt:variant>
        <vt:i4>146</vt:i4>
      </vt:variant>
      <vt:variant>
        <vt:i4>0</vt:i4>
      </vt:variant>
      <vt:variant>
        <vt:i4>5</vt:i4>
      </vt:variant>
      <vt:variant>
        <vt:lpwstr/>
      </vt:variant>
      <vt:variant>
        <vt:lpwstr>_Toc237499205</vt:lpwstr>
      </vt:variant>
      <vt:variant>
        <vt:i4>1638462</vt:i4>
      </vt:variant>
      <vt:variant>
        <vt:i4>140</vt:i4>
      </vt:variant>
      <vt:variant>
        <vt:i4>0</vt:i4>
      </vt:variant>
      <vt:variant>
        <vt:i4>5</vt:i4>
      </vt:variant>
      <vt:variant>
        <vt:lpwstr/>
      </vt:variant>
      <vt:variant>
        <vt:lpwstr>_Toc237499204</vt:lpwstr>
      </vt:variant>
      <vt:variant>
        <vt:i4>1638462</vt:i4>
      </vt:variant>
      <vt:variant>
        <vt:i4>134</vt:i4>
      </vt:variant>
      <vt:variant>
        <vt:i4>0</vt:i4>
      </vt:variant>
      <vt:variant>
        <vt:i4>5</vt:i4>
      </vt:variant>
      <vt:variant>
        <vt:lpwstr/>
      </vt:variant>
      <vt:variant>
        <vt:lpwstr>_Toc237499203</vt:lpwstr>
      </vt:variant>
      <vt:variant>
        <vt:i4>1638462</vt:i4>
      </vt:variant>
      <vt:variant>
        <vt:i4>128</vt:i4>
      </vt:variant>
      <vt:variant>
        <vt:i4>0</vt:i4>
      </vt:variant>
      <vt:variant>
        <vt:i4>5</vt:i4>
      </vt:variant>
      <vt:variant>
        <vt:lpwstr/>
      </vt:variant>
      <vt:variant>
        <vt:lpwstr>_Toc237499202</vt:lpwstr>
      </vt:variant>
      <vt:variant>
        <vt:i4>1638462</vt:i4>
      </vt:variant>
      <vt:variant>
        <vt:i4>122</vt:i4>
      </vt:variant>
      <vt:variant>
        <vt:i4>0</vt:i4>
      </vt:variant>
      <vt:variant>
        <vt:i4>5</vt:i4>
      </vt:variant>
      <vt:variant>
        <vt:lpwstr/>
      </vt:variant>
      <vt:variant>
        <vt:lpwstr>_Toc237499201</vt:lpwstr>
      </vt:variant>
      <vt:variant>
        <vt:i4>1638462</vt:i4>
      </vt:variant>
      <vt:variant>
        <vt:i4>116</vt:i4>
      </vt:variant>
      <vt:variant>
        <vt:i4>0</vt:i4>
      </vt:variant>
      <vt:variant>
        <vt:i4>5</vt:i4>
      </vt:variant>
      <vt:variant>
        <vt:lpwstr/>
      </vt:variant>
      <vt:variant>
        <vt:lpwstr>_Toc237499200</vt:lpwstr>
      </vt:variant>
      <vt:variant>
        <vt:i4>1048637</vt:i4>
      </vt:variant>
      <vt:variant>
        <vt:i4>110</vt:i4>
      </vt:variant>
      <vt:variant>
        <vt:i4>0</vt:i4>
      </vt:variant>
      <vt:variant>
        <vt:i4>5</vt:i4>
      </vt:variant>
      <vt:variant>
        <vt:lpwstr/>
      </vt:variant>
      <vt:variant>
        <vt:lpwstr>_Toc237499199</vt:lpwstr>
      </vt:variant>
      <vt:variant>
        <vt:i4>1048637</vt:i4>
      </vt:variant>
      <vt:variant>
        <vt:i4>104</vt:i4>
      </vt:variant>
      <vt:variant>
        <vt:i4>0</vt:i4>
      </vt:variant>
      <vt:variant>
        <vt:i4>5</vt:i4>
      </vt:variant>
      <vt:variant>
        <vt:lpwstr/>
      </vt:variant>
      <vt:variant>
        <vt:lpwstr>_Toc237499198</vt:lpwstr>
      </vt:variant>
      <vt:variant>
        <vt:i4>1048637</vt:i4>
      </vt:variant>
      <vt:variant>
        <vt:i4>98</vt:i4>
      </vt:variant>
      <vt:variant>
        <vt:i4>0</vt:i4>
      </vt:variant>
      <vt:variant>
        <vt:i4>5</vt:i4>
      </vt:variant>
      <vt:variant>
        <vt:lpwstr/>
      </vt:variant>
      <vt:variant>
        <vt:lpwstr>_Toc237499197</vt:lpwstr>
      </vt:variant>
      <vt:variant>
        <vt:i4>1048637</vt:i4>
      </vt:variant>
      <vt:variant>
        <vt:i4>92</vt:i4>
      </vt:variant>
      <vt:variant>
        <vt:i4>0</vt:i4>
      </vt:variant>
      <vt:variant>
        <vt:i4>5</vt:i4>
      </vt:variant>
      <vt:variant>
        <vt:lpwstr/>
      </vt:variant>
      <vt:variant>
        <vt:lpwstr>_Toc237499196</vt:lpwstr>
      </vt:variant>
      <vt:variant>
        <vt:i4>1048637</vt:i4>
      </vt:variant>
      <vt:variant>
        <vt:i4>86</vt:i4>
      </vt:variant>
      <vt:variant>
        <vt:i4>0</vt:i4>
      </vt:variant>
      <vt:variant>
        <vt:i4>5</vt:i4>
      </vt:variant>
      <vt:variant>
        <vt:lpwstr/>
      </vt:variant>
      <vt:variant>
        <vt:lpwstr>_Toc237499195</vt:lpwstr>
      </vt:variant>
      <vt:variant>
        <vt:i4>1048637</vt:i4>
      </vt:variant>
      <vt:variant>
        <vt:i4>80</vt:i4>
      </vt:variant>
      <vt:variant>
        <vt:i4>0</vt:i4>
      </vt:variant>
      <vt:variant>
        <vt:i4>5</vt:i4>
      </vt:variant>
      <vt:variant>
        <vt:lpwstr/>
      </vt:variant>
      <vt:variant>
        <vt:lpwstr>_Toc237499194</vt:lpwstr>
      </vt:variant>
      <vt:variant>
        <vt:i4>1048637</vt:i4>
      </vt:variant>
      <vt:variant>
        <vt:i4>74</vt:i4>
      </vt:variant>
      <vt:variant>
        <vt:i4>0</vt:i4>
      </vt:variant>
      <vt:variant>
        <vt:i4>5</vt:i4>
      </vt:variant>
      <vt:variant>
        <vt:lpwstr/>
      </vt:variant>
      <vt:variant>
        <vt:lpwstr>_Toc237499193</vt:lpwstr>
      </vt:variant>
      <vt:variant>
        <vt:i4>1048637</vt:i4>
      </vt:variant>
      <vt:variant>
        <vt:i4>68</vt:i4>
      </vt:variant>
      <vt:variant>
        <vt:i4>0</vt:i4>
      </vt:variant>
      <vt:variant>
        <vt:i4>5</vt:i4>
      </vt:variant>
      <vt:variant>
        <vt:lpwstr/>
      </vt:variant>
      <vt:variant>
        <vt:lpwstr>_Toc237499192</vt:lpwstr>
      </vt:variant>
      <vt:variant>
        <vt:i4>1048637</vt:i4>
      </vt:variant>
      <vt:variant>
        <vt:i4>62</vt:i4>
      </vt:variant>
      <vt:variant>
        <vt:i4>0</vt:i4>
      </vt:variant>
      <vt:variant>
        <vt:i4>5</vt:i4>
      </vt:variant>
      <vt:variant>
        <vt:lpwstr/>
      </vt:variant>
      <vt:variant>
        <vt:lpwstr>_Toc237499191</vt:lpwstr>
      </vt:variant>
      <vt:variant>
        <vt:i4>1048637</vt:i4>
      </vt:variant>
      <vt:variant>
        <vt:i4>56</vt:i4>
      </vt:variant>
      <vt:variant>
        <vt:i4>0</vt:i4>
      </vt:variant>
      <vt:variant>
        <vt:i4>5</vt:i4>
      </vt:variant>
      <vt:variant>
        <vt:lpwstr/>
      </vt:variant>
      <vt:variant>
        <vt:lpwstr>_Toc237499190</vt:lpwstr>
      </vt:variant>
      <vt:variant>
        <vt:i4>1114173</vt:i4>
      </vt:variant>
      <vt:variant>
        <vt:i4>50</vt:i4>
      </vt:variant>
      <vt:variant>
        <vt:i4>0</vt:i4>
      </vt:variant>
      <vt:variant>
        <vt:i4>5</vt:i4>
      </vt:variant>
      <vt:variant>
        <vt:lpwstr/>
      </vt:variant>
      <vt:variant>
        <vt:lpwstr>_Toc237499189</vt:lpwstr>
      </vt:variant>
      <vt:variant>
        <vt:i4>1114173</vt:i4>
      </vt:variant>
      <vt:variant>
        <vt:i4>44</vt:i4>
      </vt:variant>
      <vt:variant>
        <vt:i4>0</vt:i4>
      </vt:variant>
      <vt:variant>
        <vt:i4>5</vt:i4>
      </vt:variant>
      <vt:variant>
        <vt:lpwstr/>
      </vt:variant>
      <vt:variant>
        <vt:lpwstr>_Toc237499188</vt:lpwstr>
      </vt:variant>
      <vt:variant>
        <vt:i4>1114173</vt:i4>
      </vt:variant>
      <vt:variant>
        <vt:i4>38</vt:i4>
      </vt:variant>
      <vt:variant>
        <vt:i4>0</vt:i4>
      </vt:variant>
      <vt:variant>
        <vt:i4>5</vt:i4>
      </vt:variant>
      <vt:variant>
        <vt:lpwstr/>
      </vt:variant>
      <vt:variant>
        <vt:lpwstr>_Toc237499187</vt:lpwstr>
      </vt:variant>
      <vt:variant>
        <vt:i4>1114173</vt:i4>
      </vt:variant>
      <vt:variant>
        <vt:i4>32</vt:i4>
      </vt:variant>
      <vt:variant>
        <vt:i4>0</vt:i4>
      </vt:variant>
      <vt:variant>
        <vt:i4>5</vt:i4>
      </vt:variant>
      <vt:variant>
        <vt:lpwstr/>
      </vt:variant>
      <vt:variant>
        <vt:lpwstr>_Toc237499186</vt:lpwstr>
      </vt:variant>
      <vt:variant>
        <vt:i4>1114173</vt:i4>
      </vt:variant>
      <vt:variant>
        <vt:i4>26</vt:i4>
      </vt:variant>
      <vt:variant>
        <vt:i4>0</vt:i4>
      </vt:variant>
      <vt:variant>
        <vt:i4>5</vt:i4>
      </vt:variant>
      <vt:variant>
        <vt:lpwstr/>
      </vt:variant>
      <vt:variant>
        <vt:lpwstr>_Toc237499185</vt:lpwstr>
      </vt:variant>
      <vt:variant>
        <vt:i4>1114173</vt:i4>
      </vt:variant>
      <vt:variant>
        <vt:i4>20</vt:i4>
      </vt:variant>
      <vt:variant>
        <vt:i4>0</vt:i4>
      </vt:variant>
      <vt:variant>
        <vt:i4>5</vt:i4>
      </vt:variant>
      <vt:variant>
        <vt:lpwstr/>
      </vt:variant>
      <vt:variant>
        <vt:lpwstr>_Toc237499184</vt:lpwstr>
      </vt:variant>
      <vt:variant>
        <vt:i4>1114173</vt:i4>
      </vt:variant>
      <vt:variant>
        <vt:i4>14</vt:i4>
      </vt:variant>
      <vt:variant>
        <vt:i4>0</vt:i4>
      </vt:variant>
      <vt:variant>
        <vt:i4>5</vt:i4>
      </vt:variant>
      <vt:variant>
        <vt:lpwstr/>
      </vt:variant>
      <vt:variant>
        <vt:lpwstr>_Toc237499183</vt:lpwstr>
      </vt:variant>
      <vt:variant>
        <vt:i4>1114173</vt:i4>
      </vt:variant>
      <vt:variant>
        <vt:i4>8</vt:i4>
      </vt:variant>
      <vt:variant>
        <vt:i4>0</vt:i4>
      </vt:variant>
      <vt:variant>
        <vt:i4>5</vt:i4>
      </vt:variant>
      <vt:variant>
        <vt:lpwstr/>
      </vt:variant>
      <vt:variant>
        <vt:lpwstr>_Toc237499182</vt:lpwstr>
      </vt:variant>
      <vt:variant>
        <vt:i4>1114173</vt:i4>
      </vt:variant>
      <vt:variant>
        <vt:i4>2</vt:i4>
      </vt:variant>
      <vt:variant>
        <vt:i4>0</vt:i4>
      </vt:variant>
      <vt:variant>
        <vt:i4>5</vt:i4>
      </vt:variant>
      <vt:variant>
        <vt:lpwstr/>
      </vt:variant>
      <vt:variant>
        <vt:lpwstr>_Toc237499181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“飞思卡尔”杯大学生智能车邀请赛</dc:title>
  <dc:creator>番茄花园</dc:creator>
  <cp:lastModifiedBy>admin</cp:lastModifiedBy>
  <cp:revision>2</cp:revision>
  <cp:lastPrinted>2012-08-13T11:17:00Z</cp:lastPrinted>
  <dcterms:created xsi:type="dcterms:W3CDTF">2012-08-15T15:13:00Z</dcterms:created>
  <dcterms:modified xsi:type="dcterms:W3CDTF">2012-08-15T15:13:00Z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2052-6.5.0.1966</vt:lpwstr>
  </property>
</Properties>
</file>